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469D83" w14:textId="77777777" w:rsidR="00442F84" w:rsidRPr="00C76BD5" w:rsidRDefault="00442F84" w:rsidP="00D14876">
      <w:pPr>
        <w:pStyle w:val="Estilo1"/>
        <w:spacing w:before="120" w:beforeAutospacing="0" w:after="120" w:afterAutospacing="0"/>
      </w:pPr>
    </w:p>
    <w:p w14:paraId="0915717A" w14:textId="77777777" w:rsidR="00C05DFF" w:rsidRPr="00C76BD5" w:rsidRDefault="00C05DFF" w:rsidP="00D14876">
      <w:pPr>
        <w:spacing w:before="120" w:after="120" w:line="360" w:lineRule="auto"/>
        <w:jc w:val="both"/>
      </w:pPr>
    </w:p>
    <w:p w14:paraId="16AF025B" w14:textId="77777777" w:rsidR="00C05DFF" w:rsidRPr="00C76BD5" w:rsidRDefault="00C05DFF" w:rsidP="00D14876">
      <w:pPr>
        <w:spacing w:before="120" w:after="120" w:line="360" w:lineRule="auto"/>
        <w:jc w:val="both"/>
      </w:pPr>
    </w:p>
    <w:p w14:paraId="52FA16E7" w14:textId="77777777" w:rsidR="00442F84" w:rsidRPr="00C76BD5" w:rsidRDefault="00442F84" w:rsidP="00D14876">
      <w:pPr>
        <w:spacing w:before="120" w:after="120" w:line="360" w:lineRule="auto"/>
        <w:jc w:val="both"/>
      </w:pPr>
    </w:p>
    <w:p w14:paraId="5F4D7E72" w14:textId="77777777" w:rsidR="009774DB" w:rsidRPr="00C76BD5" w:rsidRDefault="009774DB" w:rsidP="00D14876">
      <w:pPr>
        <w:spacing w:before="120" w:after="120" w:line="360" w:lineRule="auto"/>
        <w:jc w:val="both"/>
      </w:pPr>
    </w:p>
    <w:p w14:paraId="3AF8D626" w14:textId="77777777" w:rsidR="00C05DFF" w:rsidRPr="00C76BD5" w:rsidRDefault="00C05DFF" w:rsidP="00D14876">
      <w:pPr>
        <w:spacing w:before="120" w:after="120" w:line="360" w:lineRule="auto"/>
        <w:jc w:val="both"/>
      </w:pPr>
    </w:p>
    <w:p w14:paraId="773C3782" w14:textId="77777777" w:rsidR="00442F84" w:rsidRPr="00C76BD5" w:rsidRDefault="00442F84" w:rsidP="00D14876">
      <w:pPr>
        <w:spacing w:before="120" w:after="120" w:line="360" w:lineRule="auto"/>
        <w:jc w:val="both"/>
      </w:pPr>
    </w:p>
    <w:p w14:paraId="3862D014" w14:textId="77777777" w:rsidR="00DC22C6" w:rsidRPr="00DC22C6" w:rsidRDefault="00DC22C6" w:rsidP="00DC22C6">
      <w:pPr>
        <w:spacing w:before="120" w:after="120" w:line="360" w:lineRule="auto"/>
        <w:jc w:val="both"/>
      </w:pPr>
    </w:p>
    <w:p w14:paraId="325C6D5B" w14:textId="4A522583" w:rsidR="006167A8" w:rsidRPr="00C76BD5" w:rsidRDefault="004B4003" w:rsidP="006167A8">
      <w:pPr>
        <w:spacing w:before="120" w:after="120" w:line="360" w:lineRule="auto"/>
        <w:jc w:val="center"/>
      </w:pPr>
      <w:r w:rsidRPr="00C76BD5">
        <w:rPr>
          <w:b/>
          <w:sz w:val="40"/>
          <w:szCs w:val="40"/>
        </w:rPr>
        <w:t>PETTY CASH CONTROL PROCEDURE</w:t>
      </w:r>
    </w:p>
    <w:p w14:paraId="631416E2" w14:textId="77777777" w:rsidR="005C7659" w:rsidRPr="00C76BD5" w:rsidRDefault="005C7659" w:rsidP="00D14876">
      <w:pPr>
        <w:spacing w:before="120" w:after="120" w:line="360" w:lineRule="auto"/>
        <w:jc w:val="center"/>
      </w:pPr>
    </w:p>
    <w:p w14:paraId="14BEC2C2" w14:textId="77777777" w:rsidR="00442F84" w:rsidRPr="00C76BD5" w:rsidRDefault="00442F84" w:rsidP="00D14876">
      <w:pPr>
        <w:spacing w:before="120" w:after="120" w:line="360" w:lineRule="auto"/>
        <w:jc w:val="both"/>
      </w:pPr>
    </w:p>
    <w:p w14:paraId="75423A1B" w14:textId="77777777" w:rsidR="00442F84" w:rsidRPr="00C76BD5" w:rsidRDefault="00442F84" w:rsidP="00D14876">
      <w:pPr>
        <w:spacing w:before="120" w:after="120" w:line="360" w:lineRule="auto"/>
        <w:jc w:val="both"/>
      </w:pPr>
    </w:p>
    <w:p w14:paraId="08BC0F67" w14:textId="77777777" w:rsidR="00442F84" w:rsidRPr="00C76BD5" w:rsidRDefault="00442F84" w:rsidP="00D14876">
      <w:pPr>
        <w:spacing w:before="120" w:after="120" w:line="360" w:lineRule="auto"/>
        <w:jc w:val="both"/>
      </w:pPr>
    </w:p>
    <w:p w14:paraId="31A7A3FB" w14:textId="77777777" w:rsidR="00442F84" w:rsidRPr="00C76BD5" w:rsidRDefault="00442F84" w:rsidP="00D14876">
      <w:pPr>
        <w:spacing w:before="120" w:after="120" w:line="360" w:lineRule="auto"/>
        <w:jc w:val="both"/>
      </w:pPr>
    </w:p>
    <w:p w14:paraId="1C27CDE3" w14:textId="3E123609" w:rsidR="004B4003" w:rsidRDefault="004B4003" w:rsidP="00D14876">
      <w:pPr>
        <w:spacing w:before="120" w:after="120" w:line="360" w:lineRule="auto"/>
        <w:jc w:val="both"/>
      </w:pPr>
    </w:p>
    <w:p w14:paraId="413AE630" w14:textId="77777777" w:rsidR="001472DC" w:rsidRPr="00C76BD5" w:rsidRDefault="001472DC" w:rsidP="00D14876">
      <w:pPr>
        <w:spacing w:before="120" w:after="120" w:line="360" w:lineRule="auto"/>
        <w:jc w:val="both"/>
      </w:pPr>
    </w:p>
    <w:p w14:paraId="5BAFD66D" w14:textId="03C207AA" w:rsidR="004B4003" w:rsidRPr="00C76BD5" w:rsidRDefault="004B4003" w:rsidP="00D14876">
      <w:pPr>
        <w:spacing w:before="120" w:after="120" w:line="360" w:lineRule="auto"/>
        <w:jc w:val="both"/>
      </w:pPr>
    </w:p>
    <w:p w14:paraId="1CB2FB07" w14:textId="77777777" w:rsidR="00836EFA" w:rsidRPr="00C76BD5" w:rsidRDefault="00836EFA" w:rsidP="00D14876">
      <w:pPr>
        <w:pStyle w:val="Punto"/>
        <w:spacing w:before="120" w:after="120" w:line="360" w:lineRule="auto"/>
        <w:jc w:val="left"/>
      </w:pPr>
    </w:p>
    <w:tbl>
      <w:tblPr>
        <w:tblW w:w="9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1"/>
        <w:gridCol w:w="1134"/>
        <w:gridCol w:w="709"/>
        <w:gridCol w:w="966"/>
        <w:gridCol w:w="1202"/>
        <w:gridCol w:w="4711"/>
      </w:tblGrid>
      <w:tr w:rsidR="00D953B4" w:rsidRPr="00C76BD5" w14:paraId="4BC6F474" w14:textId="77777777" w:rsidTr="0050068F">
        <w:trPr>
          <w:trHeight w:val="311"/>
          <w:jc w:val="center"/>
        </w:trPr>
        <w:tc>
          <w:tcPr>
            <w:tcW w:w="1271" w:type="dxa"/>
            <w:vAlign w:val="center"/>
          </w:tcPr>
          <w:p w14:paraId="1955087F" w14:textId="77777777" w:rsidR="00F771B8" w:rsidRPr="00C76BD5" w:rsidRDefault="00F771B8" w:rsidP="00D14876">
            <w:pPr>
              <w:pStyle w:val="Encabezado"/>
              <w:spacing w:before="120" w:after="120"/>
              <w:jc w:val="both"/>
              <w:rPr>
                <w:noProof/>
              </w:rPr>
            </w:pPr>
          </w:p>
        </w:tc>
        <w:tc>
          <w:tcPr>
            <w:tcW w:w="1134" w:type="dxa"/>
            <w:vAlign w:val="center"/>
          </w:tcPr>
          <w:p w14:paraId="6E33B884" w14:textId="77777777" w:rsidR="00F771B8" w:rsidRPr="00C76BD5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709" w:type="dxa"/>
            <w:vAlign w:val="center"/>
          </w:tcPr>
          <w:p w14:paraId="513A8BA0" w14:textId="77777777" w:rsidR="00F771B8" w:rsidRPr="00C76BD5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966" w:type="dxa"/>
            <w:vAlign w:val="center"/>
          </w:tcPr>
          <w:p w14:paraId="4E0B53B6" w14:textId="77777777" w:rsidR="00F771B8" w:rsidRPr="00C76BD5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1202" w:type="dxa"/>
            <w:vAlign w:val="center"/>
          </w:tcPr>
          <w:p w14:paraId="23975E1C" w14:textId="77777777" w:rsidR="00F771B8" w:rsidRPr="00C76BD5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4711" w:type="dxa"/>
            <w:vAlign w:val="center"/>
          </w:tcPr>
          <w:p w14:paraId="01022EB8" w14:textId="77777777" w:rsidR="00F771B8" w:rsidRPr="00C76BD5" w:rsidRDefault="00F771B8" w:rsidP="00D14876">
            <w:pPr>
              <w:pStyle w:val="Encabezado"/>
              <w:spacing w:before="120" w:after="120"/>
              <w:jc w:val="both"/>
            </w:pPr>
          </w:p>
        </w:tc>
      </w:tr>
      <w:tr w:rsidR="00D953B4" w:rsidRPr="00C76BD5" w14:paraId="3FD03DE4" w14:textId="77777777" w:rsidTr="0050068F">
        <w:trPr>
          <w:trHeight w:val="311"/>
          <w:jc w:val="center"/>
        </w:trPr>
        <w:tc>
          <w:tcPr>
            <w:tcW w:w="1271" w:type="dxa"/>
            <w:vAlign w:val="center"/>
          </w:tcPr>
          <w:p w14:paraId="2A9CD50B" w14:textId="77777777" w:rsidR="00F771B8" w:rsidRPr="00C76BD5" w:rsidRDefault="00F771B8" w:rsidP="00D14876">
            <w:pPr>
              <w:pStyle w:val="Encabezado"/>
              <w:spacing w:before="120" w:after="120"/>
              <w:jc w:val="both"/>
              <w:rPr>
                <w:noProof/>
              </w:rPr>
            </w:pPr>
          </w:p>
        </w:tc>
        <w:tc>
          <w:tcPr>
            <w:tcW w:w="1134" w:type="dxa"/>
            <w:vAlign w:val="center"/>
          </w:tcPr>
          <w:p w14:paraId="5DA5D033" w14:textId="77777777" w:rsidR="00F771B8" w:rsidRPr="00C76BD5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709" w:type="dxa"/>
            <w:vAlign w:val="center"/>
          </w:tcPr>
          <w:p w14:paraId="3D312020" w14:textId="77777777" w:rsidR="00F771B8" w:rsidRPr="00C76BD5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966" w:type="dxa"/>
            <w:vAlign w:val="center"/>
          </w:tcPr>
          <w:p w14:paraId="20AA3F2C" w14:textId="77777777" w:rsidR="00F771B8" w:rsidRPr="00C76BD5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1202" w:type="dxa"/>
            <w:vAlign w:val="center"/>
          </w:tcPr>
          <w:p w14:paraId="3E4642C4" w14:textId="77777777" w:rsidR="00F771B8" w:rsidRPr="00C76BD5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4711" w:type="dxa"/>
            <w:vAlign w:val="center"/>
          </w:tcPr>
          <w:p w14:paraId="287C337E" w14:textId="77777777" w:rsidR="00F771B8" w:rsidRPr="00C76BD5" w:rsidRDefault="00F771B8" w:rsidP="00D14876">
            <w:pPr>
              <w:pStyle w:val="Encabezado"/>
              <w:spacing w:before="120" w:after="120"/>
              <w:jc w:val="both"/>
            </w:pPr>
          </w:p>
        </w:tc>
      </w:tr>
      <w:tr w:rsidR="00D953B4" w:rsidRPr="00C76BD5" w14:paraId="55388921" w14:textId="77777777" w:rsidTr="0050068F">
        <w:trPr>
          <w:trHeight w:val="288"/>
          <w:jc w:val="center"/>
        </w:trPr>
        <w:tc>
          <w:tcPr>
            <w:tcW w:w="1271" w:type="dxa"/>
            <w:vAlign w:val="center"/>
          </w:tcPr>
          <w:p w14:paraId="32E33ADB" w14:textId="77777777" w:rsidR="00F771B8" w:rsidRPr="00C76BD5" w:rsidRDefault="00F771B8" w:rsidP="00D14876">
            <w:pPr>
              <w:pStyle w:val="Encabezado"/>
              <w:spacing w:before="120" w:after="120"/>
              <w:jc w:val="both"/>
              <w:rPr>
                <w:noProof/>
              </w:rPr>
            </w:pPr>
          </w:p>
        </w:tc>
        <w:tc>
          <w:tcPr>
            <w:tcW w:w="1134" w:type="dxa"/>
            <w:vAlign w:val="center"/>
          </w:tcPr>
          <w:p w14:paraId="5255B408" w14:textId="77777777" w:rsidR="00F771B8" w:rsidRPr="00C76BD5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709" w:type="dxa"/>
            <w:vAlign w:val="center"/>
          </w:tcPr>
          <w:p w14:paraId="3CE873E5" w14:textId="77777777" w:rsidR="00F771B8" w:rsidRPr="00C76BD5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966" w:type="dxa"/>
            <w:vAlign w:val="center"/>
          </w:tcPr>
          <w:p w14:paraId="3CB2DBA1" w14:textId="77777777" w:rsidR="00F771B8" w:rsidRPr="00C76BD5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1202" w:type="dxa"/>
            <w:vAlign w:val="center"/>
          </w:tcPr>
          <w:p w14:paraId="34A0753F" w14:textId="77777777" w:rsidR="00F771B8" w:rsidRPr="00C76BD5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4711" w:type="dxa"/>
            <w:vAlign w:val="center"/>
          </w:tcPr>
          <w:p w14:paraId="0ABECFDA" w14:textId="77777777" w:rsidR="00F771B8" w:rsidRPr="00C76BD5" w:rsidRDefault="00F771B8" w:rsidP="00D14876">
            <w:pPr>
              <w:pStyle w:val="Encabezado"/>
              <w:spacing w:before="120" w:after="120"/>
              <w:jc w:val="both"/>
            </w:pPr>
          </w:p>
        </w:tc>
      </w:tr>
      <w:tr w:rsidR="00D953B4" w:rsidRPr="00C76BD5" w14:paraId="4B7A5ADA" w14:textId="77777777" w:rsidTr="0050068F">
        <w:trPr>
          <w:trHeight w:val="288"/>
          <w:jc w:val="center"/>
        </w:trPr>
        <w:tc>
          <w:tcPr>
            <w:tcW w:w="1271" w:type="dxa"/>
            <w:vAlign w:val="center"/>
          </w:tcPr>
          <w:p w14:paraId="74F193E5" w14:textId="77777777" w:rsidR="00F771B8" w:rsidRPr="00C76BD5" w:rsidRDefault="00F771B8" w:rsidP="00D14876">
            <w:pPr>
              <w:pStyle w:val="Encabezado"/>
              <w:spacing w:before="120" w:after="120"/>
              <w:jc w:val="both"/>
              <w:rPr>
                <w:noProof/>
              </w:rPr>
            </w:pPr>
          </w:p>
        </w:tc>
        <w:tc>
          <w:tcPr>
            <w:tcW w:w="1134" w:type="dxa"/>
            <w:vAlign w:val="center"/>
          </w:tcPr>
          <w:p w14:paraId="72C3C162" w14:textId="77777777" w:rsidR="00F771B8" w:rsidRPr="00C76BD5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709" w:type="dxa"/>
            <w:vAlign w:val="center"/>
          </w:tcPr>
          <w:p w14:paraId="5ADEBCEB" w14:textId="77777777" w:rsidR="00F771B8" w:rsidRPr="00C76BD5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966" w:type="dxa"/>
            <w:vAlign w:val="center"/>
          </w:tcPr>
          <w:p w14:paraId="2E026800" w14:textId="77777777" w:rsidR="00F771B8" w:rsidRPr="00C76BD5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1202" w:type="dxa"/>
            <w:vAlign w:val="center"/>
          </w:tcPr>
          <w:p w14:paraId="2D5C9FAB" w14:textId="77777777" w:rsidR="00F771B8" w:rsidRPr="00C76BD5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4711" w:type="dxa"/>
            <w:vAlign w:val="center"/>
          </w:tcPr>
          <w:p w14:paraId="55662A87" w14:textId="77777777" w:rsidR="00F771B8" w:rsidRPr="00C76BD5" w:rsidRDefault="00F771B8" w:rsidP="00D14876">
            <w:pPr>
              <w:pStyle w:val="Encabezado"/>
              <w:spacing w:before="120" w:after="120"/>
              <w:jc w:val="both"/>
            </w:pPr>
          </w:p>
        </w:tc>
      </w:tr>
      <w:tr w:rsidR="00D953B4" w:rsidRPr="00C76BD5" w14:paraId="7C542912" w14:textId="77777777" w:rsidTr="0050068F">
        <w:trPr>
          <w:trHeight w:val="288"/>
          <w:jc w:val="center"/>
        </w:trPr>
        <w:tc>
          <w:tcPr>
            <w:tcW w:w="1271" w:type="dxa"/>
            <w:vAlign w:val="center"/>
          </w:tcPr>
          <w:p w14:paraId="2FFC46EC" w14:textId="77777777" w:rsidR="00F771B8" w:rsidRPr="00C76BD5" w:rsidRDefault="00F771B8" w:rsidP="00D14876">
            <w:pPr>
              <w:pStyle w:val="Encabezado"/>
              <w:spacing w:before="120" w:after="120"/>
              <w:jc w:val="both"/>
              <w:rPr>
                <w:noProof/>
              </w:rPr>
            </w:pPr>
          </w:p>
        </w:tc>
        <w:tc>
          <w:tcPr>
            <w:tcW w:w="1134" w:type="dxa"/>
            <w:vAlign w:val="center"/>
          </w:tcPr>
          <w:p w14:paraId="7C398A85" w14:textId="77777777" w:rsidR="00F771B8" w:rsidRPr="00C76BD5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709" w:type="dxa"/>
            <w:vAlign w:val="center"/>
          </w:tcPr>
          <w:p w14:paraId="468418C3" w14:textId="0D8889EC" w:rsidR="00F771B8" w:rsidRPr="00C76BD5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966" w:type="dxa"/>
            <w:vAlign w:val="center"/>
          </w:tcPr>
          <w:p w14:paraId="54B6C1D6" w14:textId="77777777" w:rsidR="00F771B8" w:rsidRPr="00C76BD5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1202" w:type="dxa"/>
            <w:vAlign w:val="center"/>
          </w:tcPr>
          <w:p w14:paraId="02371626" w14:textId="77777777" w:rsidR="00F771B8" w:rsidRPr="00C76BD5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4711" w:type="dxa"/>
            <w:vAlign w:val="center"/>
          </w:tcPr>
          <w:p w14:paraId="16595665" w14:textId="77777777" w:rsidR="00F771B8" w:rsidRPr="00C76BD5" w:rsidRDefault="00F771B8" w:rsidP="00D14876">
            <w:pPr>
              <w:pStyle w:val="Encabezado"/>
              <w:spacing w:before="120" w:after="120"/>
              <w:jc w:val="both"/>
            </w:pPr>
          </w:p>
        </w:tc>
      </w:tr>
      <w:tr w:rsidR="00D953B4" w:rsidRPr="00C76BD5" w14:paraId="4DCD68CA" w14:textId="77777777" w:rsidTr="0050068F">
        <w:trPr>
          <w:trHeight w:val="288"/>
          <w:jc w:val="center"/>
        </w:trPr>
        <w:tc>
          <w:tcPr>
            <w:tcW w:w="1271" w:type="dxa"/>
            <w:vAlign w:val="center"/>
          </w:tcPr>
          <w:p w14:paraId="43B89A37" w14:textId="77777777" w:rsidR="00F771B8" w:rsidRPr="001472DC" w:rsidRDefault="005805DB" w:rsidP="005805DB">
            <w:pPr>
              <w:pStyle w:val="Encabezado"/>
              <w:spacing w:before="120" w:after="120"/>
              <w:jc w:val="center"/>
              <w:rPr>
                <w:sz w:val="20"/>
              </w:rPr>
            </w:pPr>
            <w:r w:rsidRPr="001472DC">
              <w:rPr>
                <w:sz w:val="20"/>
              </w:rPr>
              <w:t>RLLP</w:t>
            </w:r>
          </w:p>
        </w:tc>
        <w:tc>
          <w:tcPr>
            <w:tcW w:w="1134" w:type="dxa"/>
            <w:vAlign w:val="center"/>
          </w:tcPr>
          <w:p w14:paraId="1C01016E" w14:textId="77777777" w:rsidR="00F771B8" w:rsidRPr="001472DC" w:rsidRDefault="005805DB" w:rsidP="005805DB">
            <w:pPr>
              <w:pStyle w:val="Encabezado"/>
              <w:spacing w:before="120" w:after="120"/>
              <w:jc w:val="center"/>
              <w:rPr>
                <w:sz w:val="20"/>
              </w:rPr>
            </w:pPr>
            <w:r w:rsidRPr="001472DC">
              <w:rPr>
                <w:sz w:val="20"/>
              </w:rPr>
              <w:t>OMP</w:t>
            </w:r>
            <w:r w:rsidR="00E10DD1" w:rsidRPr="001472DC">
              <w:rPr>
                <w:sz w:val="20"/>
              </w:rPr>
              <w:t>/DGB</w:t>
            </w:r>
          </w:p>
        </w:tc>
        <w:tc>
          <w:tcPr>
            <w:tcW w:w="709" w:type="dxa"/>
            <w:vAlign w:val="center"/>
          </w:tcPr>
          <w:p w14:paraId="6DA09D71" w14:textId="77777777" w:rsidR="00F771B8" w:rsidRPr="001472DC" w:rsidRDefault="005805DB" w:rsidP="005805DB">
            <w:pPr>
              <w:pStyle w:val="Encabezado"/>
              <w:spacing w:before="120" w:after="120"/>
              <w:jc w:val="center"/>
              <w:rPr>
                <w:sz w:val="20"/>
              </w:rPr>
            </w:pPr>
            <w:r w:rsidRPr="001472DC">
              <w:rPr>
                <w:sz w:val="20"/>
              </w:rPr>
              <w:t>ACM</w:t>
            </w:r>
          </w:p>
        </w:tc>
        <w:tc>
          <w:tcPr>
            <w:tcW w:w="966" w:type="dxa"/>
            <w:vAlign w:val="center"/>
          </w:tcPr>
          <w:p w14:paraId="45C4F901" w14:textId="204A0A55" w:rsidR="00F771B8" w:rsidRPr="001472DC" w:rsidRDefault="008C3B67" w:rsidP="005805DB">
            <w:pPr>
              <w:pStyle w:val="Encabezado"/>
              <w:spacing w:before="120" w:after="120"/>
              <w:jc w:val="center"/>
              <w:rPr>
                <w:sz w:val="20"/>
              </w:rPr>
            </w:pPr>
            <w:r w:rsidRPr="001472DC">
              <w:rPr>
                <w:sz w:val="20"/>
              </w:rPr>
              <w:t>1</w:t>
            </w:r>
          </w:p>
        </w:tc>
        <w:tc>
          <w:tcPr>
            <w:tcW w:w="1202" w:type="dxa"/>
            <w:vAlign w:val="center"/>
          </w:tcPr>
          <w:p w14:paraId="30916611" w14:textId="33F9149D" w:rsidR="00F771B8" w:rsidRPr="001472DC" w:rsidRDefault="00D762CA" w:rsidP="00714DB4">
            <w:pPr>
              <w:pStyle w:val="Encabezado"/>
              <w:spacing w:before="120" w:after="12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Sept </w:t>
            </w:r>
            <w:bookmarkStart w:id="0" w:name="_GoBack"/>
            <w:bookmarkEnd w:id="0"/>
            <w:r w:rsidR="00E10DD1" w:rsidRPr="001472DC">
              <w:rPr>
                <w:sz w:val="20"/>
              </w:rPr>
              <w:t>2</w:t>
            </w:r>
            <w:r w:rsidR="007A741B" w:rsidRPr="001472DC">
              <w:rPr>
                <w:sz w:val="20"/>
              </w:rPr>
              <w:t>1</w:t>
            </w:r>
          </w:p>
        </w:tc>
        <w:tc>
          <w:tcPr>
            <w:tcW w:w="4711" w:type="dxa"/>
            <w:vAlign w:val="center"/>
          </w:tcPr>
          <w:p w14:paraId="550577AF" w14:textId="074B054B" w:rsidR="00F771B8" w:rsidRPr="001472DC" w:rsidRDefault="00E10DD1" w:rsidP="00714DB4">
            <w:pPr>
              <w:pStyle w:val="Encabezado"/>
              <w:spacing w:before="120" w:after="120"/>
              <w:jc w:val="both"/>
              <w:rPr>
                <w:sz w:val="20"/>
              </w:rPr>
            </w:pPr>
            <w:r w:rsidRPr="001472DC">
              <w:rPr>
                <w:sz w:val="20"/>
              </w:rPr>
              <w:t xml:space="preserve"> </w:t>
            </w:r>
            <w:r w:rsidR="00714DB4" w:rsidRPr="001472DC">
              <w:rPr>
                <w:sz w:val="20"/>
              </w:rPr>
              <w:t xml:space="preserve"> </w:t>
            </w:r>
            <w:r w:rsidR="00714DB4" w:rsidRPr="001472DC">
              <w:rPr>
                <w:sz w:val="20"/>
                <w:lang w:val="en-US"/>
              </w:rPr>
              <w:t>Issuance</w:t>
            </w:r>
          </w:p>
        </w:tc>
      </w:tr>
      <w:tr w:rsidR="00D953B4" w:rsidRPr="00C76BD5" w14:paraId="7B88171B" w14:textId="77777777" w:rsidTr="0050068F">
        <w:trPr>
          <w:trHeight w:val="551"/>
          <w:jc w:val="center"/>
        </w:trPr>
        <w:tc>
          <w:tcPr>
            <w:tcW w:w="1271" w:type="dxa"/>
            <w:vAlign w:val="center"/>
          </w:tcPr>
          <w:p w14:paraId="5C39DCA8" w14:textId="6416BC53" w:rsidR="00F771B8" w:rsidRPr="00C76BD5" w:rsidRDefault="00714DB4" w:rsidP="00D14876">
            <w:pPr>
              <w:pStyle w:val="Encabezado"/>
              <w:spacing w:before="120" w:after="120"/>
              <w:jc w:val="center"/>
              <w:rPr>
                <w:lang w:val="en-US"/>
              </w:rPr>
            </w:pPr>
            <w:r w:rsidRPr="0065409C">
              <w:rPr>
                <w:szCs w:val="18"/>
                <w:lang w:val="en-US"/>
              </w:rPr>
              <w:t xml:space="preserve"> AP</w:t>
            </w:r>
            <w:r>
              <w:rPr>
                <w:szCs w:val="18"/>
                <w:lang w:val="en-US"/>
              </w:rPr>
              <w:t>P</w:t>
            </w:r>
            <w:r w:rsidRPr="0065409C">
              <w:rPr>
                <w:szCs w:val="18"/>
                <w:lang w:val="en-US"/>
              </w:rPr>
              <w:t>RO</w:t>
            </w:r>
            <w:r>
              <w:rPr>
                <w:szCs w:val="18"/>
                <w:lang w:val="en-US"/>
              </w:rPr>
              <w:t>VED</w:t>
            </w:r>
          </w:p>
        </w:tc>
        <w:tc>
          <w:tcPr>
            <w:tcW w:w="1134" w:type="dxa"/>
            <w:vAlign w:val="center"/>
          </w:tcPr>
          <w:p w14:paraId="32D2F99D" w14:textId="5743B130" w:rsidR="00F771B8" w:rsidRPr="00C76BD5" w:rsidRDefault="00714DB4" w:rsidP="00D14876">
            <w:pPr>
              <w:pStyle w:val="Encabezado"/>
              <w:spacing w:before="120" w:after="120"/>
              <w:jc w:val="center"/>
              <w:rPr>
                <w:lang w:val="en-US"/>
              </w:rPr>
            </w:pPr>
            <w:r>
              <w:rPr>
                <w:szCs w:val="18"/>
                <w:lang w:val="en-US"/>
              </w:rPr>
              <w:t xml:space="preserve"> CHECKED</w:t>
            </w:r>
          </w:p>
        </w:tc>
        <w:tc>
          <w:tcPr>
            <w:tcW w:w="709" w:type="dxa"/>
            <w:vAlign w:val="center"/>
          </w:tcPr>
          <w:p w14:paraId="62BEDB0B" w14:textId="46AA1498" w:rsidR="00F771B8" w:rsidRPr="00C76BD5" w:rsidRDefault="00F771B8" w:rsidP="00D14876">
            <w:pPr>
              <w:pStyle w:val="Encabezado"/>
              <w:spacing w:before="120" w:after="120"/>
              <w:jc w:val="center"/>
              <w:rPr>
                <w:lang w:val="en-US"/>
              </w:rPr>
            </w:pPr>
            <w:r w:rsidRPr="00C76BD5">
              <w:rPr>
                <w:lang w:val="en-US"/>
              </w:rPr>
              <w:t>PREP.</w:t>
            </w:r>
          </w:p>
        </w:tc>
        <w:tc>
          <w:tcPr>
            <w:tcW w:w="966" w:type="dxa"/>
            <w:vAlign w:val="center"/>
          </w:tcPr>
          <w:p w14:paraId="4EE61B1F" w14:textId="5AF17400" w:rsidR="00F771B8" w:rsidRPr="00C76BD5" w:rsidRDefault="00714DB4" w:rsidP="00D14876">
            <w:pPr>
              <w:pStyle w:val="Encabezado"/>
              <w:spacing w:before="120" w:after="120"/>
              <w:jc w:val="center"/>
              <w:rPr>
                <w:lang w:val="en-US"/>
              </w:rPr>
            </w:pPr>
            <w:r w:rsidRPr="0065409C">
              <w:rPr>
                <w:szCs w:val="18"/>
                <w:lang w:val="en-US"/>
              </w:rPr>
              <w:t xml:space="preserve"> EDI</w:t>
            </w:r>
            <w:r>
              <w:rPr>
                <w:szCs w:val="18"/>
                <w:lang w:val="en-US"/>
              </w:rPr>
              <w:t>T</w:t>
            </w:r>
            <w:r w:rsidRPr="0065409C">
              <w:rPr>
                <w:szCs w:val="18"/>
                <w:lang w:val="en-US"/>
              </w:rPr>
              <w:t>ION</w:t>
            </w:r>
          </w:p>
        </w:tc>
        <w:tc>
          <w:tcPr>
            <w:tcW w:w="1202" w:type="dxa"/>
            <w:vAlign w:val="center"/>
          </w:tcPr>
          <w:p w14:paraId="6CAB6434" w14:textId="7BFBFD9C" w:rsidR="00F771B8" w:rsidRPr="00C76BD5" w:rsidRDefault="00714DB4" w:rsidP="00D14876">
            <w:pPr>
              <w:pStyle w:val="Encabezado"/>
              <w:spacing w:before="120" w:after="120"/>
              <w:jc w:val="center"/>
              <w:rPr>
                <w:lang w:val="en-US"/>
              </w:rPr>
            </w:pPr>
            <w:r>
              <w:rPr>
                <w:szCs w:val="18"/>
                <w:lang w:val="en-US"/>
              </w:rPr>
              <w:t xml:space="preserve"> DATE</w:t>
            </w:r>
          </w:p>
        </w:tc>
        <w:tc>
          <w:tcPr>
            <w:tcW w:w="4711" w:type="dxa"/>
            <w:vAlign w:val="center"/>
          </w:tcPr>
          <w:p w14:paraId="063006F8" w14:textId="0D3D532B" w:rsidR="00F771B8" w:rsidRPr="00C76BD5" w:rsidRDefault="00714DB4" w:rsidP="00D14876">
            <w:pPr>
              <w:pStyle w:val="Encabezado"/>
              <w:spacing w:before="120" w:after="120"/>
              <w:jc w:val="center"/>
              <w:rPr>
                <w:lang w:val="en-US"/>
              </w:rPr>
            </w:pPr>
            <w:r w:rsidRPr="0065409C">
              <w:rPr>
                <w:szCs w:val="18"/>
                <w:lang w:val="en-US"/>
              </w:rPr>
              <w:t xml:space="preserve"> DESCRIP</w:t>
            </w:r>
            <w:r>
              <w:rPr>
                <w:szCs w:val="18"/>
                <w:lang w:val="en-US"/>
              </w:rPr>
              <w:t>T</w:t>
            </w:r>
            <w:r w:rsidRPr="0065409C">
              <w:rPr>
                <w:szCs w:val="18"/>
                <w:lang w:val="en-US"/>
              </w:rPr>
              <w:t>ION</w:t>
            </w:r>
          </w:p>
        </w:tc>
      </w:tr>
    </w:tbl>
    <w:p w14:paraId="2EEB5DCC" w14:textId="23A12BB0" w:rsidR="002036F7" w:rsidRPr="00C76BD5" w:rsidRDefault="002036F7" w:rsidP="00D14876">
      <w:pPr>
        <w:pStyle w:val="TtulodeTDC"/>
        <w:spacing w:before="120" w:after="120"/>
        <w:jc w:val="center"/>
        <w:rPr>
          <w:rFonts w:ascii="Arial" w:hAnsi="Arial" w:cs="Arial"/>
          <w:color w:val="auto"/>
          <w:sz w:val="22"/>
          <w:szCs w:val="22"/>
        </w:rPr>
      </w:pPr>
      <w:r w:rsidRPr="00C76BD5">
        <w:rPr>
          <w:rFonts w:ascii="Arial" w:hAnsi="Arial" w:cs="Arial"/>
          <w:color w:val="auto"/>
          <w:sz w:val="22"/>
          <w:szCs w:val="22"/>
        </w:rPr>
        <w:lastRenderedPageBreak/>
        <w:t>IND</w:t>
      </w:r>
      <w:r w:rsidR="00C76BD5">
        <w:rPr>
          <w:rFonts w:ascii="Arial" w:hAnsi="Arial" w:cs="Arial"/>
          <w:color w:val="auto"/>
          <w:sz w:val="22"/>
          <w:szCs w:val="22"/>
        </w:rPr>
        <w:t>EX</w:t>
      </w:r>
    </w:p>
    <w:p w14:paraId="167A1FAC" w14:textId="77777777" w:rsidR="00862338" w:rsidRPr="00C76BD5" w:rsidRDefault="00862338" w:rsidP="00245285">
      <w:pPr>
        <w:spacing w:before="120" w:after="120"/>
      </w:pPr>
    </w:p>
    <w:p w14:paraId="0156CECC" w14:textId="1E1B9082" w:rsidR="00D47881" w:rsidRDefault="00AF729A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r w:rsidRPr="00C76BD5">
        <w:rPr>
          <w:rFonts w:cs="Arial"/>
          <w:b w:val="0"/>
        </w:rPr>
        <w:fldChar w:fldCharType="begin"/>
      </w:r>
      <w:r w:rsidRPr="00C76BD5">
        <w:rPr>
          <w:rFonts w:cs="Arial"/>
          <w:b w:val="0"/>
        </w:rPr>
        <w:instrText xml:space="preserve"> TOC \o "1-1" \h \z \t "Título 2;1;Título 3;1;Estilo4;1;Estilo5;1;Estilo6;1" </w:instrText>
      </w:r>
      <w:r w:rsidRPr="00C76BD5">
        <w:rPr>
          <w:rFonts w:cs="Arial"/>
          <w:b w:val="0"/>
        </w:rPr>
        <w:fldChar w:fldCharType="separate"/>
      </w:r>
      <w:hyperlink w:anchor="_Toc79579876" w:history="1">
        <w:r w:rsidR="00D47881" w:rsidRPr="00B60A03">
          <w:rPr>
            <w:rStyle w:val="Hipervnculo"/>
            <w:noProof/>
          </w:rPr>
          <w:t>1.</w:t>
        </w:r>
        <w:r w:rsidR="00D47881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D47881" w:rsidRPr="00B60A03">
          <w:rPr>
            <w:rStyle w:val="Hipervnculo"/>
            <w:noProof/>
          </w:rPr>
          <w:t>PURPOSE AND SCOPE</w:t>
        </w:r>
        <w:r w:rsidR="00D47881">
          <w:rPr>
            <w:noProof/>
            <w:webHidden/>
          </w:rPr>
          <w:tab/>
        </w:r>
        <w:r w:rsidR="00D47881">
          <w:rPr>
            <w:noProof/>
            <w:webHidden/>
          </w:rPr>
          <w:fldChar w:fldCharType="begin"/>
        </w:r>
        <w:r w:rsidR="00D47881">
          <w:rPr>
            <w:noProof/>
            <w:webHidden/>
          </w:rPr>
          <w:instrText xml:space="preserve"> PAGEREF _Toc79579876 \h </w:instrText>
        </w:r>
        <w:r w:rsidR="00D47881">
          <w:rPr>
            <w:noProof/>
            <w:webHidden/>
          </w:rPr>
        </w:r>
        <w:r w:rsidR="00D47881">
          <w:rPr>
            <w:noProof/>
            <w:webHidden/>
          </w:rPr>
          <w:fldChar w:fldCharType="separate"/>
        </w:r>
        <w:r w:rsidR="00D762CA">
          <w:rPr>
            <w:noProof/>
            <w:webHidden/>
          </w:rPr>
          <w:t>3</w:t>
        </w:r>
        <w:r w:rsidR="00D47881">
          <w:rPr>
            <w:noProof/>
            <w:webHidden/>
          </w:rPr>
          <w:fldChar w:fldCharType="end"/>
        </w:r>
      </w:hyperlink>
    </w:p>
    <w:p w14:paraId="7A48064D" w14:textId="13C7351D" w:rsidR="00D47881" w:rsidRDefault="00D762CA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79579877" w:history="1">
        <w:r w:rsidR="00D47881" w:rsidRPr="00B60A03">
          <w:rPr>
            <w:rStyle w:val="Hipervnculo"/>
            <w:noProof/>
            <w:lang w:eastAsia="fr-FR"/>
          </w:rPr>
          <w:t>2.</w:t>
        </w:r>
        <w:r w:rsidR="00D47881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D47881" w:rsidRPr="00B60A03">
          <w:rPr>
            <w:rStyle w:val="Hipervnculo"/>
            <w:noProof/>
            <w:lang w:val="en-US"/>
          </w:rPr>
          <w:t>DEFINITIONS</w:t>
        </w:r>
        <w:r w:rsidR="00D47881">
          <w:rPr>
            <w:noProof/>
            <w:webHidden/>
          </w:rPr>
          <w:tab/>
        </w:r>
        <w:r w:rsidR="00D47881">
          <w:rPr>
            <w:noProof/>
            <w:webHidden/>
          </w:rPr>
          <w:fldChar w:fldCharType="begin"/>
        </w:r>
        <w:r w:rsidR="00D47881">
          <w:rPr>
            <w:noProof/>
            <w:webHidden/>
          </w:rPr>
          <w:instrText xml:space="preserve"> PAGEREF _Toc79579877 \h </w:instrText>
        </w:r>
        <w:r w:rsidR="00D47881">
          <w:rPr>
            <w:noProof/>
            <w:webHidden/>
          </w:rPr>
        </w:r>
        <w:r w:rsidR="00D47881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D47881">
          <w:rPr>
            <w:noProof/>
            <w:webHidden/>
          </w:rPr>
          <w:fldChar w:fldCharType="end"/>
        </w:r>
      </w:hyperlink>
    </w:p>
    <w:p w14:paraId="3826BFE5" w14:textId="4ED67B93" w:rsidR="00D47881" w:rsidRDefault="00D762CA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79579878" w:history="1">
        <w:r w:rsidR="00D47881" w:rsidRPr="00B60A03">
          <w:rPr>
            <w:rStyle w:val="Hipervnculo"/>
            <w:noProof/>
            <w:lang w:eastAsia="fr-FR"/>
          </w:rPr>
          <w:t>3.</w:t>
        </w:r>
        <w:r w:rsidR="00D47881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D47881" w:rsidRPr="00B60A03">
          <w:rPr>
            <w:rStyle w:val="Hipervnculo"/>
            <w:noProof/>
            <w:lang w:eastAsia="fr-FR"/>
          </w:rPr>
          <w:t>petty cash management</w:t>
        </w:r>
        <w:r w:rsidR="00D47881">
          <w:rPr>
            <w:noProof/>
            <w:webHidden/>
          </w:rPr>
          <w:tab/>
        </w:r>
        <w:r w:rsidR="00D47881">
          <w:rPr>
            <w:noProof/>
            <w:webHidden/>
          </w:rPr>
          <w:fldChar w:fldCharType="begin"/>
        </w:r>
        <w:r w:rsidR="00D47881">
          <w:rPr>
            <w:noProof/>
            <w:webHidden/>
          </w:rPr>
          <w:instrText xml:space="preserve"> PAGEREF _Toc79579878 \h </w:instrText>
        </w:r>
        <w:r w:rsidR="00D47881">
          <w:rPr>
            <w:noProof/>
            <w:webHidden/>
          </w:rPr>
        </w:r>
        <w:r w:rsidR="00D47881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D47881">
          <w:rPr>
            <w:noProof/>
            <w:webHidden/>
          </w:rPr>
          <w:fldChar w:fldCharType="end"/>
        </w:r>
      </w:hyperlink>
    </w:p>
    <w:p w14:paraId="419C863D" w14:textId="10454CD9" w:rsidR="00D47881" w:rsidRDefault="00D762CA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79579879" w:history="1">
        <w:r w:rsidR="00D47881" w:rsidRPr="00B60A03">
          <w:rPr>
            <w:rStyle w:val="Hipervnculo"/>
            <w:noProof/>
            <w:lang w:eastAsia="fr-FR"/>
          </w:rPr>
          <w:t>4.</w:t>
        </w:r>
        <w:r w:rsidR="00D47881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D47881" w:rsidRPr="00B60A03">
          <w:rPr>
            <w:rStyle w:val="Hipervnculo"/>
            <w:noProof/>
            <w:lang w:eastAsia="fr-FR"/>
          </w:rPr>
          <w:t>ROLES AND RESPONSIBILITES</w:t>
        </w:r>
        <w:r w:rsidR="00D47881">
          <w:rPr>
            <w:noProof/>
            <w:webHidden/>
          </w:rPr>
          <w:tab/>
        </w:r>
        <w:r w:rsidR="00D47881">
          <w:rPr>
            <w:noProof/>
            <w:webHidden/>
          </w:rPr>
          <w:fldChar w:fldCharType="begin"/>
        </w:r>
        <w:r w:rsidR="00D47881">
          <w:rPr>
            <w:noProof/>
            <w:webHidden/>
          </w:rPr>
          <w:instrText xml:space="preserve"> PAGEREF _Toc79579879 \h </w:instrText>
        </w:r>
        <w:r w:rsidR="00D47881">
          <w:rPr>
            <w:noProof/>
            <w:webHidden/>
          </w:rPr>
        </w:r>
        <w:r w:rsidR="00D47881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D47881">
          <w:rPr>
            <w:noProof/>
            <w:webHidden/>
          </w:rPr>
          <w:fldChar w:fldCharType="end"/>
        </w:r>
      </w:hyperlink>
    </w:p>
    <w:p w14:paraId="2CD6A808" w14:textId="6E0854C0" w:rsidR="00D47881" w:rsidRDefault="00D762CA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79579880" w:history="1">
        <w:r w:rsidR="00D47881" w:rsidRPr="00B60A03">
          <w:rPr>
            <w:rStyle w:val="Hipervnculo"/>
            <w:noProof/>
          </w:rPr>
          <w:t>4.1</w:t>
        </w:r>
        <w:r w:rsidR="00D47881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D47881" w:rsidRPr="00B60A03">
          <w:rPr>
            <w:rStyle w:val="Hipervnculo"/>
            <w:noProof/>
          </w:rPr>
          <w:t>Site General Services/ Administration Manager</w:t>
        </w:r>
        <w:r w:rsidR="00D47881">
          <w:rPr>
            <w:noProof/>
            <w:webHidden/>
          </w:rPr>
          <w:tab/>
        </w:r>
        <w:r w:rsidR="00D47881">
          <w:rPr>
            <w:noProof/>
            <w:webHidden/>
          </w:rPr>
          <w:fldChar w:fldCharType="begin"/>
        </w:r>
        <w:r w:rsidR="00D47881">
          <w:rPr>
            <w:noProof/>
            <w:webHidden/>
          </w:rPr>
          <w:instrText xml:space="preserve"> PAGEREF _Toc79579880 \h </w:instrText>
        </w:r>
        <w:r w:rsidR="00D47881">
          <w:rPr>
            <w:noProof/>
            <w:webHidden/>
          </w:rPr>
        </w:r>
        <w:r w:rsidR="00D47881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D47881">
          <w:rPr>
            <w:noProof/>
            <w:webHidden/>
          </w:rPr>
          <w:fldChar w:fldCharType="end"/>
        </w:r>
      </w:hyperlink>
    </w:p>
    <w:p w14:paraId="41F8F487" w14:textId="427F39C1" w:rsidR="00D47881" w:rsidRDefault="00D762CA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79579881" w:history="1">
        <w:r w:rsidR="00D47881" w:rsidRPr="00B60A03">
          <w:rPr>
            <w:rStyle w:val="Hipervnculo"/>
            <w:noProof/>
          </w:rPr>
          <w:t>4.2</w:t>
        </w:r>
        <w:r w:rsidR="00D47881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D47881" w:rsidRPr="00B60A03">
          <w:rPr>
            <w:rStyle w:val="Hipervnculo"/>
            <w:noProof/>
          </w:rPr>
          <w:t>Site Cost Control Manager</w:t>
        </w:r>
        <w:r w:rsidR="00D47881">
          <w:rPr>
            <w:noProof/>
            <w:webHidden/>
          </w:rPr>
          <w:tab/>
        </w:r>
        <w:r w:rsidR="00D47881">
          <w:rPr>
            <w:noProof/>
            <w:webHidden/>
          </w:rPr>
          <w:fldChar w:fldCharType="begin"/>
        </w:r>
        <w:r w:rsidR="00D47881">
          <w:rPr>
            <w:noProof/>
            <w:webHidden/>
          </w:rPr>
          <w:instrText xml:space="preserve"> PAGEREF _Toc79579881 \h </w:instrText>
        </w:r>
        <w:r w:rsidR="00D47881">
          <w:rPr>
            <w:noProof/>
            <w:webHidden/>
          </w:rPr>
        </w:r>
        <w:r w:rsidR="00D47881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D47881">
          <w:rPr>
            <w:noProof/>
            <w:webHidden/>
          </w:rPr>
          <w:fldChar w:fldCharType="end"/>
        </w:r>
      </w:hyperlink>
    </w:p>
    <w:p w14:paraId="06C9ACAC" w14:textId="74C8AF47" w:rsidR="00D47881" w:rsidRDefault="00D762CA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79579882" w:history="1">
        <w:r w:rsidR="00D47881" w:rsidRPr="00B60A03">
          <w:rPr>
            <w:rStyle w:val="Hipervnculo"/>
            <w:noProof/>
          </w:rPr>
          <w:t>4.3</w:t>
        </w:r>
        <w:r w:rsidR="00D47881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D47881" w:rsidRPr="00B60A03">
          <w:rPr>
            <w:rStyle w:val="Hipervnculo"/>
            <w:noProof/>
          </w:rPr>
          <w:t>Requestor</w:t>
        </w:r>
        <w:r w:rsidR="00D47881">
          <w:rPr>
            <w:noProof/>
            <w:webHidden/>
          </w:rPr>
          <w:tab/>
        </w:r>
        <w:r w:rsidR="00D47881">
          <w:rPr>
            <w:noProof/>
            <w:webHidden/>
          </w:rPr>
          <w:fldChar w:fldCharType="begin"/>
        </w:r>
        <w:r w:rsidR="00D47881">
          <w:rPr>
            <w:noProof/>
            <w:webHidden/>
          </w:rPr>
          <w:instrText xml:space="preserve"> PAGEREF _Toc79579882 \h </w:instrText>
        </w:r>
        <w:r w:rsidR="00D47881">
          <w:rPr>
            <w:noProof/>
            <w:webHidden/>
          </w:rPr>
        </w:r>
        <w:r w:rsidR="00D47881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D47881">
          <w:rPr>
            <w:noProof/>
            <w:webHidden/>
          </w:rPr>
          <w:fldChar w:fldCharType="end"/>
        </w:r>
      </w:hyperlink>
    </w:p>
    <w:p w14:paraId="01F1FCDC" w14:textId="43EB5EE6" w:rsidR="00D47881" w:rsidRDefault="00D762CA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79579883" w:history="1">
        <w:r w:rsidR="00D47881" w:rsidRPr="00B60A03">
          <w:rPr>
            <w:rStyle w:val="Hipervnculo"/>
            <w:noProof/>
          </w:rPr>
          <w:t>4.4</w:t>
        </w:r>
        <w:r w:rsidR="00D47881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D47881" w:rsidRPr="00B60A03">
          <w:rPr>
            <w:rStyle w:val="Hipervnculo"/>
            <w:noProof/>
          </w:rPr>
          <w:t>Local Office Representative</w:t>
        </w:r>
        <w:r w:rsidR="00D47881">
          <w:rPr>
            <w:noProof/>
            <w:webHidden/>
          </w:rPr>
          <w:tab/>
        </w:r>
        <w:r w:rsidR="00D47881">
          <w:rPr>
            <w:noProof/>
            <w:webHidden/>
          </w:rPr>
          <w:fldChar w:fldCharType="begin"/>
        </w:r>
        <w:r w:rsidR="00D47881">
          <w:rPr>
            <w:noProof/>
            <w:webHidden/>
          </w:rPr>
          <w:instrText xml:space="preserve"> PAGEREF _Toc79579883 \h </w:instrText>
        </w:r>
        <w:r w:rsidR="00D47881">
          <w:rPr>
            <w:noProof/>
            <w:webHidden/>
          </w:rPr>
        </w:r>
        <w:r w:rsidR="00D47881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D47881">
          <w:rPr>
            <w:noProof/>
            <w:webHidden/>
          </w:rPr>
          <w:fldChar w:fldCharType="end"/>
        </w:r>
      </w:hyperlink>
    </w:p>
    <w:p w14:paraId="3B7E2424" w14:textId="6061F443" w:rsidR="00D47881" w:rsidRDefault="00D762CA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79579884" w:history="1">
        <w:r w:rsidR="00D47881" w:rsidRPr="00B60A03">
          <w:rPr>
            <w:rStyle w:val="Hipervnculo"/>
            <w:noProof/>
          </w:rPr>
          <w:t>4.5</w:t>
        </w:r>
        <w:r w:rsidR="00D47881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D47881" w:rsidRPr="00B60A03">
          <w:rPr>
            <w:rStyle w:val="Hipervnculo"/>
            <w:noProof/>
          </w:rPr>
          <w:t>Site Manager</w:t>
        </w:r>
        <w:r w:rsidR="00D47881">
          <w:rPr>
            <w:noProof/>
            <w:webHidden/>
          </w:rPr>
          <w:tab/>
        </w:r>
        <w:r w:rsidR="00D47881">
          <w:rPr>
            <w:noProof/>
            <w:webHidden/>
          </w:rPr>
          <w:fldChar w:fldCharType="begin"/>
        </w:r>
        <w:r w:rsidR="00D47881">
          <w:rPr>
            <w:noProof/>
            <w:webHidden/>
          </w:rPr>
          <w:instrText xml:space="preserve"> PAGEREF _Toc79579884 \h </w:instrText>
        </w:r>
        <w:r w:rsidR="00D47881">
          <w:rPr>
            <w:noProof/>
            <w:webHidden/>
          </w:rPr>
        </w:r>
        <w:r w:rsidR="00D47881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D47881">
          <w:rPr>
            <w:noProof/>
            <w:webHidden/>
          </w:rPr>
          <w:fldChar w:fldCharType="end"/>
        </w:r>
      </w:hyperlink>
    </w:p>
    <w:p w14:paraId="713D56F7" w14:textId="204D89A9" w:rsidR="00D47881" w:rsidRDefault="00D762CA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79579885" w:history="1">
        <w:r w:rsidR="00D47881" w:rsidRPr="00B60A03">
          <w:rPr>
            <w:rStyle w:val="Hipervnculo"/>
            <w:noProof/>
          </w:rPr>
          <w:t>4.6</w:t>
        </w:r>
        <w:r w:rsidR="00D47881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D47881" w:rsidRPr="00B60A03">
          <w:rPr>
            <w:rStyle w:val="Hipervnculo"/>
            <w:noProof/>
          </w:rPr>
          <w:t>Project Manager</w:t>
        </w:r>
        <w:r w:rsidR="00D47881">
          <w:rPr>
            <w:noProof/>
            <w:webHidden/>
          </w:rPr>
          <w:tab/>
        </w:r>
        <w:r w:rsidR="00D47881">
          <w:rPr>
            <w:noProof/>
            <w:webHidden/>
          </w:rPr>
          <w:fldChar w:fldCharType="begin"/>
        </w:r>
        <w:r w:rsidR="00D47881">
          <w:rPr>
            <w:noProof/>
            <w:webHidden/>
          </w:rPr>
          <w:instrText xml:space="preserve"> PAGEREF _Toc79579885 \h </w:instrText>
        </w:r>
        <w:r w:rsidR="00D47881">
          <w:rPr>
            <w:noProof/>
            <w:webHidden/>
          </w:rPr>
        </w:r>
        <w:r w:rsidR="00D47881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D47881">
          <w:rPr>
            <w:noProof/>
            <w:webHidden/>
          </w:rPr>
          <w:fldChar w:fldCharType="end"/>
        </w:r>
      </w:hyperlink>
    </w:p>
    <w:p w14:paraId="593E2310" w14:textId="41CBEF6E" w:rsidR="00D47881" w:rsidRDefault="00D762CA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79579886" w:history="1">
        <w:r w:rsidR="00D47881" w:rsidRPr="00B60A03">
          <w:rPr>
            <w:rStyle w:val="Hipervnculo"/>
            <w:noProof/>
            <w:lang w:val="en-US"/>
          </w:rPr>
          <w:t>4.7</w:t>
        </w:r>
        <w:r w:rsidR="00D47881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D47881" w:rsidRPr="00B60A03">
          <w:rPr>
            <w:rStyle w:val="Hipervnculo"/>
            <w:noProof/>
            <w:lang w:val="en-US"/>
          </w:rPr>
          <w:t>Administration / Financial Department at Home Office</w:t>
        </w:r>
        <w:r w:rsidR="00D47881">
          <w:rPr>
            <w:noProof/>
            <w:webHidden/>
          </w:rPr>
          <w:tab/>
        </w:r>
        <w:r w:rsidR="00D47881">
          <w:rPr>
            <w:noProof/>
            <w:webHidden/>
          </w:rPr>
          <w:fldChar w:fldCharType="begin"/>
        </w:r>
        <w:r w:rsidR="00D47881">
          <w:rPr>
            <w:noProof/>
            <w:webHidden/>
          </w:rPr>
          <w:instrText xml:space="preserve"> PAGEREF _Toc79579886 \h </w:instrText>
        </w:r>
        <w:r w:rsidR="00D47881">
          <w:rPr>
            <w:noProof/>
            <w:webHidden/>
          </w:rPr>
        </w:r>
        <w:r w:rsidR="00D47881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D47881">
          <w:rPr>
            <w:noProof/>
            <w:webHidden/>
          </w:rPr>
          <w:fldChar w:fldCharType="end"/>
        </w:r>
      </w:hyperlink>
    </w:p>
    <w:p w14:paraId="3FD3F4DB" w14:textId="091EAFDE" w:rsidR="00D47881" w:rsidRDefault="00D762CA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79579887" w:history="1">
        <w:r w:rsidR="00D47881" w:rsidRPr="00B60A03">
          <w:rPr>
            <w:rStyle w:val="Hipervnculo"/>
            <w:noProof/>
            <w:lang w:val="en-US"/>
          </w:rPr>
          <w:t>4.8</w:t>
        </w:r>
        <w:r w:rsidR="00D47881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D47881" w:rsidRPr="00B60A03">
          <w:rPr>
            <w:rStyle w:val="Hipervnculo"/>
            <w:noProof/>
            <w:lang w:val="en-US"/>
          </w:rPr>
          <w:t>Project Procurement Manager / Site Subcontract Administrator</w:t>
        </w:r>
        <w:r w:rsidR="00D47881">
          <w:rPr>
            <w:noProof/>
            <w:webHidden/>
          </w:rPr>
          <w:tab/>
        </w:r>
        <w:r w:rsidR="00D47881">
          <w:rPr>
            <w:noProof/>
            <w:webHidden/>
          </w:rPr>
          <w:fldChar w:fldCharType="begin"/>
        </w:r>
        <w:r w:rsidR="00D47881">
          <w:rPr>
            <w:noProof/>
            <w:webHidden/>
          </w:rPr>
          <w:instrText xml:space="preserve"> PAGEREF _Toc79579887 \h </w:instrText>
        </w:r>
        <w:r w:rsidR="00D47881">
          <w:rPr>
            <w:noProof/>
            <w:webHidden/>
          </w:rPr>
        </w:r>
        <w:r w:rsidR="00D47881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D47881">
          <w:rPr>
            <w:noProof/>
            <w:webHidden/>
          </w:rPr>
          <w:fldChar w:fldCharType="end"/>
        </w:r>
      </w:hyperlink>
    </w:p>
    <w:p w14:paraId="41653972" w14:textId="2B5309D0" w:rsidR="00D47881" w:rsidRDefault="00D762CA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79579888" w:history="1">
        <w:r w:rsidR="00D47881" w:rsidRPr="00B60A03">
          <w:rPr>
            <w:rStyle w:val="Hipervnculo"/>
            <w:noProof/>
          </w:rPr>
          <w:t>4.9</w:t>
        </w:r>
        <w:r w:rsidR="00D47881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D47881" w:rsidRPr="00B60A03">
          <w:rPr>
            <w:rStyle w:val="Hipervnculo"/>
            <w:noProof/>
          </w:rPr>
          <w:t>Work Timetable Service</w:t>
        </w:r>
        <w:r w:rsidR="00D47881">
          <w:rPr>
            <w:noProof/>
            <w:webHidden/>
          </w:rPr>
          <w:tab/>
        </w:r>
        <w:r w:rsidR="00D47881">
          <w:rPr>
            <w:noProof/>
            <w:webHidden/>
          </w:rPr>
          <w:fldChar w:fldCharType="begin"/>
        </w:r>
        <w:r w:rsidR="00D47881">
          <w:rPr>
            <w:noProof/>
            <w:webHidden/>
          </w:rPr>
          <w:instrText xml:space="preserve"> PAGEREF _Toc79579888 \h </w:instrText>
        </w:r>
        <w:r w:rsidR="00D47881">
          <w:rPr>
            <w:noProof/>
            <w:webHidden/>
          </w:rPr>
        </w:r>
        <w:r w:rsidR="00D47881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D47881">
          <w:rPr>
            <w:noProof/>
            <w:webHidden/>
          </w:rPr>
          <w:fldChar w:fldCharType="end"/>
        </w:r>
      </w:hyperlink>
    </w:p>
    <w:p w14:paraId="6359939E" w14:textId="24D78585" w:rsidR="00D47881" w:rsidRDefault="00D762CA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79579889" w:history="1">
        <w:r w:rsidR="00D47881" w:rsidRPr="00B60A03">
          <w:rPr>
            <w:rStyle w:val="Hipervnculo"/>
            <w:noProof/>
            <w:lang w:val="en-US" w:eastAsia="fr-FR"/>
          </w:rPr>
          <w:t>Attachment I – PETTY CASH services flowchart</w:t>
        </w:r>
        <w:r w:rsidR="00D47881">
          <w:rPr>
            <w:noProof/>
            <w:webHidden/>
          </w:rPr>
          <w:tab/>
        </w:r>
        <w:r w:rsidR="00D47881">
          <w:rPr>
            <w:noProof/>
            <w:webHidden/>
          </w:rPr>
          <w:fldChar w:fldCharType="begin"/>
        </w:r>
        <w:r w:rsidR="00D47881">
          <w:rPr>
            <w:noProof/>
            <w:webHidden/>
          </w:rPr>
          <w:instrText xml:space="preserve"> PAGEREF _Toc79579889 \h </w:instrText>
        </w:r>
        <w:r w:rsidR="00D47881">
          <w:rPr>
            <w:noProof/>
            <w:webHidden/>
          </w:rPr>
        </w:r>
        <w:r w:rsidR="00D47881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D47881">
          <w:rPr>
            <w:noProof/>
            <w:webHidden/>
          </w:rPr>
          <w:fldChar w:fldCharType="end"/>
        </w:r>
      </w:hyperlink>
    </w:p>
    <w:p w14:paraId="0EA5DE03" w14:textId="7E80FFFE" w:rsidR="002036F7" w:rsidRPr="00C76BD5" w:rsidRDefault="00AF729A" w:rsidP="00245285">
      <w:pPr>
        <w:spacing w:before="120" w:after="120"/>
        <w:ind w:left="709" w:hanging="709"/>
        <w:rPr>
          <w:rFonts w:ascii="Arial Negrita" w:hAnsi="Arial Negrita" w:cs="Arial"/>
          <w:b/>
        </w:rPr>
      </w:pPr>
      <w:r w:rsidRPr="00C76BD5">
        <w:rPr>
          <w:rFonts w:ascii="Arial Negrita" w:hAnsi="Arial Negrita" w:cs="Arial"/>
          <w:b/>
        </w:rPr>
        <w:fldChar w:fldCharType="end"/>
      </w:r>
    </w:p>
    <w:p w14:paraId="0233F1AD" w14:textId="4B413EBF" w:rsidR="002D1533" w:rsidRDefault="002D1533">
      <w:r>
        <w:br w:type="page"/>
      </w:r>
    </w:p>
    <w:p w14:paraId="3FD866E4" w14:textId="77777777" w:rsidR="005F2893" w:rsidRPr="00C76BD5" w:rsidRDefault="005F2893" w:rsidP="00D14876">
      <w:pPr>
        <w:spacing w:before="120" w:after="120"/>
      </w:pPr>
    </w:p>
    <w:p w14:paraId="31ACA6EF" w14:textId="71158CE8" w:rsidR="006167A8" w:rsidRPr="00C76BD5" w:rsidRDefault="003D339E" w:rsidP="006167A8">
      <w:pPr>
        <w:pStyle w:val="Estilo4"/>
        <w:tabs>
          <w:tab w:val="clear" w:pos="624"/>
          <w:tab w:val="clear" w:pos="709"/>
          <w:tab w:val="left" w:pos="567"/>
        </w:tabs>
        <w:spacing w:before="240" w:beforeAutospacing="0" w:after="240" w:afterAutospacing="0"/>
        <w:ind w:left="567" w:hanging="567"/>
        <w:outlineLvl w:val="0"/>
      </w:pPr>
      <w:bookmarkStart w:id="1" w:name="_Toc62636462"/>
      <w:bookmarkStart w:id="2" w:name="_Toc79579876"/>
      <w:r w:rsidRPr="00C76BD5">
        <w:t>PURPOSE AND SCOPE</w:t>
      </w:r>
      <w:bookmarkEnd w:id="1"/>
      <w:bookmarkEnd w:id="2"/>
    </w:p>
    <w:p w14:paraId="25B21C41" w14:textId="0CA5A91B" w:rsidR="000539FC" w:rsidRPr="00C76BD5" w:rsidRDefault="000539FC" w:rsidP="000539FC">
      <w:pPr>
        <w:spacing w:before="100" w:beforeAutospacing="1" w:after="100" w:afterAutospacing="1" w:line="360" w:lineRule="auto"/>
        <w:ind w:left="567"/>
        <w:jc w:val="both"/>
        <w:rPr>
          <w:rFonts w:cs="Arial"/>
          <w:szCs w:val="22"/>
          <w:lang w:val="en-US"/>
        </w:rPr>
      </w:pPr>
      <w:r w:rsidRPr="00C76BD5">
        <w:rPr>
          <w:rFonts w:cs="Arial"/>
          <w:szCs w:val="22"/>
          <w:lang w:val="en-US"/>
        </w:rPr>
        <w:t xml:space="preserve">The purpose of this procedure is to ensure that funds </w:t>
      </w:r>
      <w:r w:rsidR="007F340E">
        <w:rPr>
          <w:rFonts w:cs="Arial"/>
          <w:szCs w:val="22"/>
          <w:lang w:val="en-US"/>
        </w:rPr>
        <w:t>approved for the</w:t>
      </w:r>
      <w:r w:rsidRPr="00C76BD5">
        <w:rPr>
          <w:rFonts w:cs="Arial"/>
          <w:szCs w:val="22"/>
          <w:lang w:val="en-US"/>
        </w:rPr>
        <w:t xml:space="preserve"> Site</w:t>
      </w:r>
      <w:r w:rsidR="008C1397">
        <w:rPr>
          <w:rFonts w:cs="Arial"/>
          <w:szCs w:val="22"/>
          <w:lang w:val="en-US"/>
        </w:rPr>
        <w:t>,</w:t>
      </w:r>
      <w:r w:rsidRPr="00C76BD5">
        <w:rPr>
          <w:rFonts w:cs="Arial"/>
          <w:szCs w:val="22"/>
          <w:lang w:val="en-US"/>
        </w:rPr>
        <w:t xml:space="preserve"> are secured</w:t>
      </w:r>
      <w:r w:rsidR="008C1397">
        <w:rPr>
          <w:rFonts w:cs="Arial"/>
          <w:szCs w:val="22"/>
          <w:lang w:val="en-US"/>
        </w:rPr>
        <w:t xml:space="preserve">, </w:t>
      </w:r>
      <w:r w:rsidR="007F340E">
        <w:rPr>
          <w:rFonts w:cs="Arial"/>
          <w:szCs w:val="22"/>
          <w:lang w:val="en-US"/>
        </w:rPr>
        <w:t xml:space="preserve">and </w:t>
      </w:r>
      <w:r w:rsidR="008C1397">
        <w:rPr>
          <w:rFonts w:cs="Arial"/>
          <w:szCs w:val="22"/>
          <w:lang w:val="en-US"/>
        </w:rPr>
        <w:t xml:space="preserve">managed properly as per </w:t>
      </w:r>
      <w:r w:rsidR="00AB2281" w:rsidRPr="005C1BDA">
        <w:rPr>
          <w:rFonts w:cs="Arial"/>
          <w:b/>
          <w:szCs w:val="22"/>
          <w:lang w:val="en-US"/>
        </w:rPr>
        <w:t xml:space="preserve">Intecsa Industrial/ Initec </w:t>
      </w:r>
      <w:proofErr w:type="spellStart"/>
      <w:r w:rsidR="00AB2281" w:rsidRPr="005C1BDA">
        <w:rPr>
          <w:rFonts w:cs="Arial"/>
          <w:b/>
          <w:szCs w:val="22"/>
          <w:lang w:val="en-US"/>
        </w:rPr>
        <w:t>Energía</w:t>
      </w:r>
      <w:proofErr w:type="spellEnd"/>
      <w:r w:rsidR="00AB2281">
        <w:rPr>
          <w:rFonts w:cs="Arial"/>
          <w:szCs w:val="22"/>
          <w:lang w:val="en-US"/>
        </w:rPr>
        <w:t xml:space="preserve"> financial </w:t>
      </w:r>
      <w:r w:rsidR="000420E5">
        <w:rPr>
          <w:rFonts w:cs="Arial"/>
          <w:szCs w:val="22"/>
          <w:lang w:val="en-US"/>
        </w:rPr>
        <w:t xml:space="preserve">approval </w:t>
      </w:r>
      <w:r w:rsidR="00C913DF">
        <w:rPr>
          <w:rFonts w:cs="Arial"/>
          <w:szCs w:val="22"/>
          <w:lang w:val="en-US"/>
        </w:rPr>
        <w:t>flowchart.</w:t>
      </w:r>
    </w:p>
    <w:p w14:paraId="75F9D206" w14:textId="2C293675" w:rsidR="00E16824" w:rsidRPr="00D17B4B" w:rsidRDefault="00E16824" w:rsidP="006167A8">
      <w:pPr>
        <w:pStyle w:val="Estilo4"/>
        <w:tabs>
          <w:tab w:val="clear" w:pos="624"/>
          <w:tab w:val="clear" w:pos="709"/>
          <w:tab w:val="left" w:pos="567"/>
        </w:tabs>
        <w:spacing w:before="240" w:beforeAutospacing="0" w:after="240" w:afterAutospacing="0"/>
        <w:ind w:left="578" w:hanging="567"/>
        <w:outlineLvl w:val="0"/>
        <w:rPr>
          <w:lang w:eastAsia="fr-FR"/>
        </w:rPr>
      </w:pPr>
      <w:bookmarkStart w:id="3" w:name="_Toc26878653"/>
      <w:bookmarkStart w:id="4" w:name="_Toc34391134"/>
      <w:bookmarkStart w:id="5" w:name="_Toc79579877"/>
      <w:bookmarkStart w:id="6" w:name="_Toc62636463"/>
      <w:r w:rsidRPr="0065409C">
        <w:rPr>
          <w:lang w:val="en-US"/>
        </w:rPr>
        <w:t>DEFINITIONS</w:t>
      </w:r>
      <w:bookmarkEnd w:id="3"/>
      <w:bookmarkEnd w:id="4"/>
      <w:bookmarkEnd w:id="5"/>
    </w:p>
    <w:p w14:paraId="64EEB18B" w14:textId="0BD78A51" w:rsidR="00E16824" w:rsidRPr="00F64B04" w:rsidRDefault="008C3F25" w:rsidP="00F64B04">
      <w:pPr>
        <w:spacing w:before="100" w:beforeAutospacing="1" w:after="100" w:afterAutospacing="1" w:line="360" w:lineRule="auto"/>
        <w:ind w:left="567"/>
        <w:jc w:val="both"/>
        <w:rPr>
          <w:rFonts w:cs="Arial"/>
          <w:szCs w:val="22"/>
          <w:lang w:val="en-US"/>
        </w:rPr>
      </w:pPr>
      <w:r w:rsidRPr="00F64B04">
        <w:rPr>
          <w:rFonts w:cs="Arial"/>
          <w:szCs w:val="22"/>
          <w:lang w:val="en-US"/>
        </w:rPr>
        <w:t>Petty Cash</w:t>
      </w:r>
      <w:r w:rsidRPr="00C76BD5">
        <w:rPr>
          <w:rFonts w:cs="Arial"/>
          <w:szCs w:val="22"/>
          <w:lang w:val="en-US"/>
        </w:rPr>
        <w:t xml:space="preserve"> is an accessible store of money to pay for small expenditures at site works. The Petty Cash funds must be stored in a </w:t>
      </w:r>
      <w:r>
        <w:rPr>
          <w:rFonts w:cs="Arial"/>
          <w:szCs w:val="22"/>
          <w:lang w:val="en-US"/>
        </w:rPr>
        <w:t>strongbox</w:t>
      </w:r>
      <w:r w:rsidR="00D17B4B">
        <w:rPr>
          <w:rFonts w:cs="Arial"/>
          <w:szCs w:val="22"/>
          <w:lang w:val="en-US"/>
        </w:rPr>
        <w:t>.</w:t>
      </w:r>
    </w:p>
    <w:p w14:paraId="7A738C60" w14:textId="6A2F08C0" w:rsidR="00C913DF" w:rsidRDefault="00611218" w:rsidP="006167A8">
      <w:pPr>
        <w:pStyle w:val="Estilo4"/>
        <w:tabs>
          <w:tab w:val="clear" w:pos="624"/>
          <w:tab w:val="clear" w:pos="709"/>
          <w:tab w:val="left" w:pos="567"/>
        </w:tabs>
        <w:spacing w:before="240" w:beforeAutospacing="0" w:after="240" w:afterAutospacing="0"/>
        <w:ind w:left="578" w:hanging="567"/>
        <w:outlineLvl w:val="0"/>
        <w:rPr>
          <w:lang w:eastAsia="fr-FR"/>
        </w:rPr>
      </w:pPr>
      <w:bookmarkStart w:id="7" w:name="_Toc79579878"/>
      <w:r>
        <w:rPr>
          <w:lang w:eastAsia="fr-FR"/>
        </w:rPr>
        <w:t>petty cash management</w:t>
      </w:r>
      <w:bookmarkEnd w:id="7"/>
    </w:p>
    <w:p w14:paraId="0CD07990" w14:textId="3EEAA57C" w:rsidR="008C7B29" w:rsidRPr="00F8075F" w:rsidRDefault="00611218" w:rsidP="00F8075F">
      <w:pPr>
        <w:spacing w:before="100" w:beforeAutospacing="1" w:after="100" w:afterAutospacing="1" w:line="360" w:lineRule="auto"/>
        <w:ind w:left="567"/>
        <w:jc w:val="both"/>
        <w:rPr>
          <w:rFonts w:cs="Arial"/>
          <w:szCs w:val="22"/>
          <w:lang w:val="en-US"/>
        </w:rPr>
      </w:pPr>
      <w:r w:rsidRPr="00611218">
        <w:rPr>
          <w:rFonts w:cs="Arial"/>
          <w:szCs w:val="22"/>
          <w:lang w:val="en-US"/>
        </w:rPr>
        <w:t xml:space="preserve">Petty Cash will be initially funded according to the preliminary </w:t>
      </w:r>
      <w:r w:rsidR="00AB2281">
        <w:rPr>
          <w:rFonts w:cs="Arial"/>
          <w:szCs w:val="22"/>
          <w:lang w:val="en-US"/>
        </w:rPr>
        <w:t xml:space="preserve">Project Manager’s </w:t>
      </w:r>
      <w:r w:rsidRPr="00611218">
        <w:rPr>
          <w:rFonts w:cs="Arial"/>
          <w:szCs w:val="22"/>
          <w:lang w:val="en-US"/>
        </w:rPr>
        <w:t xml:space="preserve">request </w:t>
      </w:r>
      <w:r>
        <w:rPr>
          <w:rFonts w:cs="Arial"/>
          <w:szCs w:val="22"/>
          <w:lang w:val="en-US"/>
        </w:rPr>
        <w:t xml:space="preserve">to </w:t>
      </w:r>
      <w:r w:rsidR="00120687">
        <w:rPr>
          <w:rFonts w:cs="Arial"/>
          <w:szCs w:val="22"/>
          <w:lang w:val="en-US"/>
        </w:rPr>
        <w:t xml:space="preserve">Administration and </w:t>
      </w:r>
      <w:r w:rsidR="005A460A">
        <w:rPr>
          <w:rFonts w:cs="Arial"/>
          <w:szCs w:val="22"/>
          <w:lang w:val="en-US"/>
        </w:rPr>
        <w:t xml:space="preserve">Finances </w:t>
      </w:r>
      <w:r w:rsidR="00120687">
        <w:rPr>
          <w:rFonts w:cs="Arial"/>
          <w:szCs w:val="22"/>
          <w:lang w:val="en-US"/>
        </w:rPr>
        <w:t xml:space="preserve">Department, </w:t>
      </w:r>
      <w:r w:rsidRPr="00611218">
        <w:rPr>
          <w:rFonts w:cs="Arial"/>
          <w:szCs w:val="22"/>
          <w:lang w:val="en-US"/>
        </w:rPr>
        <w:t xml:space="preserve">and </w:t>
      </w:r>
      <w:r w:rsidR="00120687">
        <w:rPr>
          <w:rFonts w:cs="Arial"/>
          <w:szCs w:val="22"/>
          <w:lang w:val="en-US"/>
        </w:rPr>
        <w:t xml:space="preserve">then </w:t>
      </w:r>
      <w:r w:rsidRPr="00611218">
        <w:rPr>
          <w:rFonts w:cs="Arial"/>
          <w:szCs w:val="22"/>
          <w:lang w:val="en-US"/>
        </w:rPr>
        <w:t>will be periodically replenished against receipt of the concerning expense sheets and supporting documents</w:t>
      </w:r>
      <w:r w:rsidR="00120687">
        <w:rPr>
          <w:rFonts w:cs="Arial"/>
          <w:szCs w:val="22"/>
          <w:lang w:val="en-US"/>
        </w:rPr>
        <w:t xml:space="preserve"> </w:t>
      </w:r>
      <w:r w:rsidR="00E954CF">
        <w:rPr>
          <w:rFonts w:cs="Arial"/>
          <w:szCs w:val="22"/>
          <w:lang w:val="en-US"/>
        </w:rPr>
        <w:t>from</w:t>
      </w:r>
      <w:r w:rsidR="00120687">
        <w:rPr>
          <w:rFonts w:cs="Arial"/>
          <w:szCs w:val="22"/>
          <w:lang w:val="en-US"/>
        </w:rPr>
        <w:t xml:space="preserve"> </w:t>
      </w:r>
      <w:r w:rsidR="00236CF8">
        <w:rPr>
          <w:rFonts w:cs="Arial"/>
          <w:szCs w:val="22"/>
          <w:lang w:val="en-US"/>
        </w:rPr>
        <w:t>Site General Services/ Administration Manager</w:t>
      </w:r>
      <w:r w:rsidRPr="00611218">
        <w:rPr>
          <w:rFonts w:cs="Arial"/>
          <w:szCs w:val="22"/>
          <w:lang w:val="en-US"/>
        </w:rPr>
        <w:t>, duly approved, and signed, by the</w:t>
      </w:r>
      <w:r w:rsidR="0098381B">
        <w:rPr>
          <w:rFonts w:cs="Arial"/>
          <w:szCs w:val="22"/>
          <w:lang w:val="en-US"/>
        </w:rPr>
        <w:t xml:space="preserve"> Site General Services/ Administration Manager</w:t>
      </w:r>
      <w:r w:rsidRPr="00611218">
        <w:rPr>
          <w:rFonts w:cs="Arial"/>
          <w:szCs w:val="22"/>
          <w:lang w:val="en-US"/>
        </w:rPr>
        <w:t xml:space="preserve">, Site Cost Control </w:t>
      </w:r>
      <w:r w:rsidR="0098381B">
        <w:rPr>
          <w:rFonts w:cs="Arial"/>
          <w:szCs w:val="22"/>
          <w:lang w:val="en-US"/>
        </w:rPr>
        <w:t>Manager</w:t>
      </w:r>
      <w:r w:rsidR="003A390A">
        <w:rPr>
          <w:rFonts w:cs="Arial"/>
          <w:szCs w:val="22"/>
          <w:lang w:val="en-US"/>
        </w:rPr>
        <w:t>,</w:t>
      </w:r>
      <w:r w:rsidR="005478C4">
        <w:rPr>
          <w:rFonts w:cs="Arial"/>
          <w:szCs w:val="22"/>
          <w:lang w:val="en-US"/>
        </w:rPr>
        <w:t xml:space="preserve"> </w:t>
      </w:r>
      <w:r w:rsidRPr="00611218">
        <w:rPr>
          <w:rFonts w:cs="Arial"/>
          <w:szCs w:val="22"/>
          <w:lang w:val="en-US"/>
        </w:rPr>
        <w:t>Site Manager</w:t>
      </w:r>
      <w:r w:rsidR="00E954CF">
        <w:rPr>
          <w:rFonts w:cs="Arial"/>
          <w:szCs w:val="22"/>
          <w:lang w:val="en-US"/>
        </w:rPr>
        <w:t xml:space="preserve"> and Project Manager</w:t>
      </w:r>
      <w:r w:rsidRPr="00611218">
        <w:rPr>
          <w:rFonts w:cs="Arial"/>
          <w:szCs w:val="22"/>
          <w:lang w:val="en-US"/>
        </w:rPr>
        <w:t>.</w:t>
      </w:r>
      <w:r w:rsidR="0099080A">
        <w:rPr>
          <w:rFonts w:cs="Arial"/>
          <w:szCs w:val="22"/>
          <w:lang w:val="en-US"/>
        </w:rPr>
        <w:t xml:space="preserve"> </w:t>
      </w:r>
      <w:r w:rsidR="00E100CA" w:rsidRPr="00C76BD5">
        <w:rPr>
          <w:rFonts w:cs="Arial"/>
          <w:szCs w:val="22"/>
          <w:lang w:val="en-US"/>
        </w:rPr>
        <w:t xml:space="preserve">There </w:t>
      </w:r>
      <w:r w:rsidR="00E100CA">
        <w:rPr>
          <w:rFonts w:cs="Arial"/>
          <w:szCs w:val="22"/>
          <w:lang w:val="en-US"/>
        </w:rPr>
        <w:t xml:space="preserve">is </w:t>
      </w:r>
      <w:r w:rsidR="00E100CA" w:rsidRPr="00C76BD5">
        <w:rPr>
          <w:rFonts w:cs="Arial"/>
          <w:szCs w:val="22"/>
          <w:lang w:val="en-US"/>
        </w:rPr>
        <w:t>a system of recordkeeping</w:t>
      </w:r>
      <w:r w:rsidR="0023088D">
        <w:rPr>
          <w:rFonts w:cs="Arial"/>
          <w:szCs w:val="22"/>
          <w:lang w:val="en-US"/>
        </w:rPr>
        <w:t xml:space="preserve">, based on </w:t>
      </w:r>
      <w:r w:rsidR="0023088D" w:rsidRPr="00482DD5">
        <w:rPr>
          <w:rFonts w:cs="Arial"/>
          <w:szCs w:val="22"/>
          <w:lang w:val="en-US"/>
        </w:rPr>
        <w:t>MI-</w:t>
      </w:r>
      <w:r w:rsidR="00095789" w:rsidRPr="00482DD5">
        <w:rPr>
          <w:rFonts w:cs="Arial"/>
          <w:szCs w:val="22"/>
          <w:lang w:val="en-US"/>
        </w:rPr>
        <w:t>126</w:t>
      </w:r>
      <w:r w:rsidR="0023088D">
        <w:rPr>
          <w:rFonts w:cs="Arial"/>
          <w:szCs w:val="22"/>
          <w:lang w:val="en-US"/>
        </w:rPr>
        <w:t xml:space="preserve"> “</w:t>
      </w:r>
      <w:r w:rsidR="00095789" w:rsidRPr="00095789">
        <w:rPr>
          <w:rFonts w:cs="Arial"/>
          <w:szCs w:val="22"/>
          <w:lang w:val="en-US"/>
        </w:rPr>
        <w:t>Petty cash funds recordkeeping system</w:t>
      </w:r>
      <w:r w:rsidR="0023088D">
        <w:rPr>
          <w:rFonts w:cs="Arial"/>
          <w:szCs w:val="22"/>
          <w:lang w:val="en-US"/>
        </w:rPr>
        <w:t>”,</w:t>
      </w:r>
      <w:r w:rsidR="00E100CA" w:rsidRPr="00C76BD5">
        <w:rPr>
          <w:rFonts w:cs="Arial"/>
          <w:szCs w:val="22"/>
          <w:lang w:val="en-US"/>
        </w:rPr>
        <w:t xml:space="preserve"> to track the usage of petty cash funds. This includes that every incoming </w:t>
      </w:r>
      <w:r w:rsidR="00E100CA">
        <w:rPr>
          <w:rFonts w:cs="Arial"/>
          <w:szCs w:val="22"/>
          <w:lang w:val="en-US"/>
        </w:rPr>
        <w:t xml:space="preserve">and </w:t>
      </w:r>
      <w:proofErr w:type="spellStart"/>
      <w:r w:rsidR="00E100CA">
        <w:rPr>
          <w:rFonts w:cs="Arial"/>
          <w:szCs w:val="22"/>
          <w:lang w:val="en-US"/>
        </w:rPr>
        <w:t>outcoming</w:t>
      </w:r>
      <w:proofErr w:type="spellEnd"/>
      <w:r w:rsidR="00E100CA">
        <w:rPr>
          <w:rFonts w:cs="Arial"/>
          <w:szCs w:val="22"/>
          <w:lang w:val="en-US"/>
        </w:rPr>
        <w:t xml:space="preserve"> </w:t>
      </w:r>
      <w:r w:rsidR="00E100CA" w:rsidRPr="00C76BD5">
        <w:rPr>
          <w:rFonts w:cs="Arial"/>
          <w:szCs w:val="22"/>
          <w:lang w:val="en-US"/>
        </w:rPr>
        <w:t>cash and expenses, are recorded and posted in the respective log of account.</w:t>
      </w:r>
      <w:r w:rsidR="008C7B29">
        <w:rPr>
          <w:rFonts w:cs="Arial"/>
          <w:szCs w:val="22"/>
          <w:lang w:val="en-US"/>
        </w:rPr>
        <w:t xml:space="preserve"> </w:t>
      </w:r>
      <w:r w:rsidR="008C7B29" w:rsidRPr="00F8075F">
        <w:rPr>
          <w:rFonts w:cs="Arial"/>
          <w:szCs w:val="22"/>
          <w:lang w:val="en-US"/>
        </w:rPr>
        <w:t>The transactions into the log must be made chronologically, indicating date of payment, purpose, and amount for each payment.</w:t>
      </w:r>
    </w:p>
    <w:p w14:paraId="51AA0CD2" w14:textId="5FFBADAA" w:rsidR="00E100CA" w:rsidRDefault="00E100CA" w:rsidP="00E100CA">
      <w:pPr>
        <w:spacing w:before="100" w:beforeAutospacing="1" w:after="100" w:afterAutospacing="1" w:line="360" w:lineRule="auto"/>
        <w:ind w:left="567"/>
        <w:jc w:val="both"/>
        <w:rPr>
          <w:rFonts w:cs="Arial"/>
          <w:szCs w:val="22"/>
          <w:lang w:val="en-US"/>
        </w:rPr>
      </w:pPr>
      <w:r>
        <w:rPr>
          <w:rFonts w:cs="Arial"/>
          <w:szCs w:val="22"/>
          <w:lang w:val="en-US"/>
        </w:rPr>
        <w:t xml:space="preserve">In every </w:t>
      </w:r>
      <w:r w:rsidRPr="00C76BD5">
        <w:rPr>
          <w:rFonts w:cs="Arial"/>
          <w:szCs w:val="22"/>
          <w:lang w:val="en-US"/>
        </w:rPr>
        <w:t>case, the “</w:t>
      </w:r>
      <w:r>
        <w:rPr>
          <w:rFonts w:cs="Arial"/>
          <w:szCs w:val="22"/>
          <w:lang w:val="en-US"/>
        </w:rPr>
        <w:t>Requestor</w:t>
      </w:r>
      <w:r w:rsidRPr="00C76BD5">
        <w:rPr>
          <w:rFonts w:cs="Arial"/>
          <w:szCs w:val="22"/>
          <w:lang w:val="en-US"/>
        </w:rPr>
        <w:t xml:space="preserve">” shall </w:t>
      </w:r>
      <w:r>
        <w:rPr>
          <w:rFonts w:cs="Arial"/>
          <w:szCs w:val="22"/>
          <w:lang w:val="en-US"/>
        </w:rPr>
        <w:t>initiate</w:t>
      </w:r>
      <w:r w:rsidRPr="00C76BD5">
        <w:rPr>
          <w:rFonts w:cs="Arial"/>
          <w:szCs w:val="22"/>
          <w:lang w:val="en-US"/>
        </w:rPr>
        <w:t xml:space="preserve"> a formal request</w:t>
      </w:r>
      <w:r w:rsidR="00E5746F">
        <w:rPr>
          <w:rFonts w:cs="Arial"/>
          <w:szCs w:val="22"/>
          <w:lang w:val="en-US"/>
        </w:rPr>
        <w:t>, filling the</w:t>
      </w:r>
      <w:r w:rsidRPr="00C76BD5">
        <w:rPr>
          <w:rFonts w:cs="Arial"/>
          <w:szCs w:val="22"/>
          <w:lang w:val="en-US"/>
        </w:rPr>
        <w:t xml:space="preserve"> </w:t>
      </w:r>
      <w:r>
        <w:rPr>
          <w:rFonts w:cs="Arial"/>
          <w:szCs w:val="22"/>
          <w:lang w:val="en-US"/>
        </w:rPr>
        <w:t>Petty cash Voucher</w:t>
      </w:r>
      <w:r w:rsidR="00E5746F">
        <w:rPr>
          <w:rFonts w:cs="Arial"/>
          <w:szCs w:val="22"/>
          <w:lang w:val="en-US"/>
        </w:rPr>
        <w:t xml:space="preserve"> </w:t>
      </w:r>
      <w:r w:rsidR="00E5746F" w:rsidRPr="00482DD5">
        <w:rPr>
          <w:rFonts w:cs="Arial"/>
          <w:szCs w:val="22"/>
          <w:lang w:val="en-US"/>
        </w:rPr>
        <w:t>(MI-127)</w:t>
      </w:r>
      <w:r>
        <w:rPr>
          <w:rFonts w:cs="Arial"/>
          <w:szCs w:val="22"/>
          <w:lang w:val="en-US"/>
        </w:rPr>
        <w:t xml:space="preserve"> and provide auditable documents as evidence of payments done. </w:t>
      </w:r>
    </w:p>
    <w:p w14:paraId="622D9627" w14:textId="163C8E6A" w:rsidR="00B94FDD" w:rsidRDefault="00E100CA" w:rsidP="00E100CA">
      <w:pPr>
        <w:spacing w:before="100" w:beforeAutospacing="1" w:after="100" w:afterAutospacing="1" w:line="360" w:lineRule="auto"/>
        <w:ind w:left="567"/>
        <w:jc w:val="both"/>
        <w:rPr>
          <w:lang w:val="en-US" w:eastAsia="fr-FR"/>
        </w:rPr>
      </w:pPr>
      <w:r>
        <w:rPr>
          <w:rFonts w:cs="Arial"/>
          <w:szCs w:val="22"/>
          <w:lang w:val="en-US"/>
        </w:rPr>
        <w:t xml:space="preserve">Petty cash Voucher fill in request, </w:t>
      </w:r>
      <w:r w:rsidRPr="00A22625">
        <w:rPr>
          <w:rFonts w:cs="Arial"/>
          <w:szCs w:val="22"/>
          <w:lang w:val="en-US"/>
        </w:rPr>
        <w:t xml:space="preserve">is a share </w:t>
      </w:r>
      <w:r>
        <w:rPr>
          <w:rFonts w:cs="Arial"/>
          <w:szCs w:val="22"/>
          <w:lang w:val="en-US"/>
        </w:rPr>
        <w:t>responsibility</w:t>
      </w:r>
      <w:r w:rsidRPr="00A22625">
        <w:rPr>
          <w:rFonts w:cs="Arial"/>
          <w:szCs w:val="22"/>
          <w:lang w:val="en-US"/>
        </w:rPr>
        <w:t xml:space="preserve"> to be initiated by the </w:t>
      </w:r>
      <w:r>
        <w:rPr>
          <w:rFonts w:cs="Arial"/>
          <w:szCs w:val="22"/>
          <w:lang w:val="en-US"/>
        </w:rPr>
        <w:t>Requestor,</w:t>
      </w:r>
      <w:r w:rsidRPr="00A22625">
        <w:rPr>
          <w:rFonts w:cs="Arial"/>
          <w:szCs w:val="22"/>
          <w:lang w:val="en-US"/>
        </w:rPr>
        <w:t xml:space="preserve"> but also filled </w:t>
      </w:r>
      <w:r w:rsidR="002601FD" w:rsidRPr="00A22625">
        <w:rPr>
          <w:rFonts w:cs="Arial"/>
          <w:szCs w:val="22"/>
          <w:lang w:val="en-US"/>
        </w:rPr>
        <w:t xml:space="preserve">by </w:t>
      </w:r>
      <w:r w:rsidR="002601FD">
        <w:rPr>
          <w:rFonts w:cs="Arial"/>
          <w:szCs w:val="22"/>
          <w:lang w:val="en-US"/>
        </w:rPr>
        <w:t>Site</w:t>
      </w:r>
      <w:r w:rsidR="00265A8A">
        <w:rPr>
          <w:rFonts w:cs="Arial"/>
          <w:szCs w:val="22"/>
          <w:lang w:val="en-US"/>
        </w:rPr>
        <w:t xml:space="preserve"> General Services/ Administration Manager, and </w:t>
      </w:r>
      <w:r w:rsidRPr="00A22625">
        <w:rPr>
          <w:rFonts w:cs="Arial"/>
          <w:szCs w:val="22"/>
          <w:lang w:val="en-US"/>
        </w:rPr>
        <w:t xml:space="preserve">Site Cost Control. </w:t>
      </w:r>
      <w:r w:rsidR="00265A8A">
        <w:rPr>
          <w:rFonts w:cs="Arial"/>
          <w:szCs w:val="22"/>
          <w:lang w:val="en-US"/>
        </w:rPr>
        <w:t xml:space="preserve">Site General Services/ Administration Manager </w:t>
      </w:r>
      <w:r>
        <w:rPr>
          <w:rFonts w:cs="Arial"/>
          <w:szCs w:val="22"/>
          <w:lang w:val="en-US"/>
        </w:rPr>
        <w:t>c</w:t>
      </w:r>
      <w:r>
        <w:rPr>
          <w:lang w:val="en-US" w:eastAsia="fr-FR"/>
        </w:rPr>
        <w:t>ollect approval signature of</w:t>
      </w:r>
      <w:r w:rsidRPr="00C76BD5">
        <w:rPr>
          <w:lang w:val="en-US" w:eastAsia="fr-FR"/>
        </w:rPr>
        <w:t xml:space="preserve"> </w:t>
      </w:r>
      <w:r w:rsidR="002601FD">
        <w:rPr>
          <w:lang w:val="en-US" w:eastAsia="fr-FR"/>
        </w:rPr>
        <w:t>R</w:t>
      </w:r>
      <w:r w:rsidR="002601FD" w:rsidRPr="00C76BD5">
        <w:rPr>
          <w:lang w:val="en-US" w:eastAsia="fr-FR"/>
        </w:rPr>
        <w:t>equest</w:t>
      </w:r>
      <w:r w:rsidR="002601FD">
        <w:rPr>
          <w:lang w:val="en-US" w:eastAsia="fr-FR"/>
        </w:rPr>
        <w:t>o</w:t>
      </w:r>
      <w:r w:rsidR="002601FD" w:rsidRPr="00C76BD5">
        <w:rPr>
          <w:lang w:val="en-US" w:eastAsia="fr-FR"/>
        </w:rPr>
        <w:t>r, Site</w:t>
      </w:r>
      <w:r w:rsidRPr="00C76BD5">
        <w:rPr>
          <w:lang w:val="en-US" w:eastAsia="fr-FR"/>
        </w:rPr>
        <w:t xml:space="preserve"> Cost Control</w:t>
      </w:r>
      <w:r w:rsidR="00265A8A">
        <w:rPr>
          <w:lang w:val="en-US" w:eastAsia="fr-FR"/>
        </w:rPr>
        <w:t xml:space="preserve"> Manager</w:t>
      </w:r>
      <w:r w:rsidRPr="00C76BD5">
        <w:rPr>
          <w:lang w:val="en-US" w:eastAsia="fr-FR"/>
        </w:rPr>
        <w:t xml:space="preserve"> and Site Manager</w:t>
      </w:r>
      <w:r>
        <w:rPr>
          <w:lang w:val="en-US" w:eastAsia="fr-FR"/>
        </w:rPr>
        <w:t>.</w:t>
      </w:r>
    </w:p>
    <w:p w14:paraId="5A30CA85" w14:textId="27D39E70" w:rsidR="00B545AF" w:rsidRPr="00B545AF" w:rsidRDefault="00B545AF" w:rsidP="00B545AF">
      <w:pPr>
        <w:spacing w:before="100" w:beforeAutospacing="1" w:after="100" w:afterAutospacing="1" w:line="360" w:lineRule="auto"/>
        <w:ind w:left="567"/>
        <w:jc w:val="both"/>
        <w:rPr>
          <w:rFonts w:cs="Arial"/>
          <w:szCs w:val="22"/>
          <w:lang w:val="en-US" w:eastAsia="fr-FR"/>
        </w:rPr>
      </w:pPr>
      <w:r w:rsidRPr="00B545AF">
        <w:rPr>
          <w:rFonts w:cs="Arial"/>
          <w:szCs w:val="22"/>
          <w:lang w:val="en-US" w:eastAsia="fr-FR"/>
        </w:rPr>
        <w:t>A receipt for the actual expense with any unspent cash</w:t>
      </w:r>
      <w:r>
        <w:rPr>
          <w:rFonts w:cs="Arial"/>
          <w:szCs w:val="22"/>
          <w:lang w:val="en-US" w:eastAsia="fr-FR"/>
        </w:rPr>
        <w:t xml:space="preserve"> must be provided by Requestor </w:t>
      </w:r>
      <w:r w:rsidRPr="00B545AF">
        <w:rPr>
          <w:rFonts w:cs="Arial"/>
          <w:szCs w:val="22"/>
          <w:lang w:val="en-US" w:eastAsia="fr-FR"/>
        </w:rPr>
        <w:t xml:space="preserve">within 5 working days of the advance. An acceptable receipt should include the date of the transaction, a brief description of the materials purchased, or the services rendered, the total cost, and a clear indication that the charge has been paid. Receipts that bear evidence of alteration cannot be accepted or processed. </w:t>
      </w:r>
    </w:p>
    <w:p w14:paraId="1CD636E5" w14:textId="05577907" w:rsidR="00B545AF" w:rsidRDefault="00B545AF" w:rsidP="00B545AF">
      <w:pPr>
        <w:spacing w:before="100" w:beforeAutospacing="1" w:after="100" w:afterAutospacing="1" w:line="360" w:lineRule="auto"/>
        <w:ind w:left="567"/>
        <w:jc w:val="both"/>
        <w:rPr>
          <w:rFonts w:cs="Arial"/>
          <w:szCs w:val="22"/>
          <w:lang w:val="en-US" w:eastAsia="fr-FR"/>
        </w:rPr>
      </w:pPr>
      <w:r w:rsidRPr="00C76BD5">
        <w:rPr>
          <w:rFonts w:cs="Arial"/>
          <w:szCs w:val="22"/>
          <w:lang w:val="en-US" w:eastAsia="fr-FR"/>
        </w:rPr>
        <w:t xml:space="preserve">In case a LMR is </w:t>
      </w:r>
      <w:r w:rsidR="00060E88">
        <w:rPr>
          <w:rFonts w:cs="Arial"/>
          <w:szCs w:val="22"/>
          <w:lang w:val="en-US" w:eastAsia="fr-FR"/>
        </w:rPr>
        <w:t>managed through this</w:t>
      </w:r>
      <w:r w:rsidRPr="00C76BD5">
        <w:rPr>
          <w:rFonts w:cs="Arial"/>
          <w:szCs w:val="22"/>
          <w:lang w:val="en-US" w:eastAsia="fr-FR"/>
        </w:rPr>
        <w:t xml:space="preserve"> petty cash </w:t>
      </w:r>
      <w:r w:rsidR="00060E88">
        <w:rPr>
          <w:rFonts w:cs="Arial"/>
          <w:szCs w:val="22"/>
          <w:lang w:val="en-US" w:eastAsia="fr-FR"/>
        </w:rPr>
        <w:t>procedure</w:t>
      </w:r>
      <w:r w:rsidRPr="00C76BD5">
        <w:rPr>
          <w:rFonts w:cs="Arial"/>
          <w:szCs w:val="22"/>
          <w:lang w:val="en-US" w:eastAsia="fr-FR"/>
        </w:rPr>
        <w:t xml:space="preserve">, </w:t>
      </w:r>
      <w:r w:rsidR="00060E88">
        <w:rPr>
          <w:rFonts w:cs="Arial"/>
          <w:szCs w:val="22"/>
          <w:lang w:val="en-US" w:eastAsia="fr-FR"/>
        </w:rPr>
        <w:t xml:space="preserve">requestor shall </w:t>
      </w:r>
      <w:r w:rsidRPr="00C76BD5">
        <w:rPr>
          <w:rFonts w:cs="Arial"/>
          <w:szCs w:val="22"/>
          <w:lang w:val="en-US" w:eastAsia="fr-FR"/>
        </w:rPr>
        <w:t xml:space="preserve">provide </w:t>
      </w:r>
      <w:r>
        <w:rPr>
          <w:rFonts w:cs="Arial"/>
          <w:szCs w:val="22"/>
          <w:lang w:val="en-US" w:eastAsia="fr-FR"/>
        </w:rPr>
        <w:t xml:space="preserve">approved and </w:t>
      </w:r>
      <w:r w:rsidRPr="00C76BD5">
        <w:rPr>
          <w:rFonts w:cs="Arial"/>
          <w:szCs w:val="22"/>
          <w:lang w:val="en-US" w:eastAsia="fr-FR"/>
        </w:rPr>
        <w:t>signed LMR as support documentation.</w:t>
      </w:r>
      <w:r>
        <w:rPr>
          <w:rFonts w:cs="Arial"/>
          <w:szCs w:val="22"/>
          <w:lang w:val="en-US" w:eastAsia="fr-FR"/>
        </w:rPr>
        <w:t xml:space="preserve"> The use of petty cash </w:t>
      </w:r>
      <w:r w:rsidR="00060E88">
        <w:rPr>
          <w:rFonts w:cs="Arial"/>
          <w:szCs w:val="22"/>
          <w:lang w:val="en-US" w:eastAsia="fr-FR"/>
        </w:rPr>
        <w:t xml:space="preserve">procedure </w:t>
      </w:r>
      <w:r>
        <w:rPr>
          <w:rFonts w:cs="Arial"/>
          <w:szCs w:val="22"/>
          <w:lang w:val="en-US" w:eastAsia="fr-FR"/>
        </w:rPr>
        <w:t>for LMRs shall be minimized as much as possible and only for small amounts in which it is not feasible</w:t>
      </w:r>
      <w:r w:rsidR="00060E88">
        <w:rPr>
          <w:rFonts w:cs="Arial"/>
          <w:szCs w:val="22"/>
          <w:lang w:val="en-US" w:eastAsia="fr-FR"/>
        </w:rPr>
        <w:t>, due to urgency, to follow</w:t>
      </w:r>
      <w:r>
        <w:rPr>
          <w:rFonts w:cs="Arial"/>
          <w:szCs w:val="22"/>
          <w:lang w:val="en-US" w:eastAsia="fr-FR"/>
        </w:rPr>
        <w:t xml:space="preserve"> </w:t>
      </w:r>
      <w:r w:rsidR="00060E88">
        <w:rPr>
          <w:rFonts w:cs="Arial"/>
          <w:szCs w:val="22"/>
          <w:lang w:val="en-US" w:eastAsia="fr-FR"/>
        </w:rPr>
        <w:t>the</w:t>
      </w:r>
      <w:r>
        <w:rPr>
          <w:rFonts w:cs="Arial"/>
          <w:szCs w:val="22"/>
          <w:lang w:val="en-US" w:eastAsia="fr-FR"/>
        </w:rPr>
        <w:t xml:space="preserve"> LMR </w:t>
      </w:r>
      <w:r w:rsidR="00060E88">
        <w:rPr>
          <w:rFonts w:cs="Arial"/>
          <w:szCs w:val="22"/>
          <w:lang w:val="en-US" w:eastAsia="fr-FR"/>
        </w:rPr>
        <w:t>or</w:t>
      </w:r>
      <w:r>
        <w:rPr>
          <w:rFonts w:cs="Arial"/>
          <w:szCs w:val="22"/>
          <w:lang w:val="en-US" w:eastAsia="fr-FR"/>
        </w:rPr>
        <w:t xml:space="preserve"> P</w:t>
      </w:r>
      <w:r w:rsidR="00060E88">
        <w:rPr>
          <w:rFonts w:cs="Arial"/>
          <w:szCs w:val="22"/>
          <w:lang w:val="en-US" w:eastAsia="fr-FR"/>
        </w:rPr>
        <w:t>urchase Order procedure</w:t>
      </w:r>
      <w:r>
        <w:rPr>
          <w:rFonts w:cs="Arial"/>
          <w:szCs w:val="22"/>
          <w:lang w:val="en-US" w:eastAsia="fr-FR"/>
        </w:rPr>
        <w:t>.</w:t>
      </w:r>
    </w:p>
    <w:p w14:paraId="63AF0487" w14:textId="77777777" w:rsidR="00B94FDD" w:rsidRDefault="00B94FDD" w:rsidP="00CA3321">
      <w:pPr>
        <w:spacing w:before="100" w:beforeAutospacing="1" w:after="100" w:afterAutospacing="1" w:line="360" w:lineRule="auto"/>
        <w:ind w:left="567"/>
        <w:jc w:val="both"/>
        <w:rPr>
          <w:lang w:val="en-US" w:eastAsia="fr-FR"/>
        </w:rPr>
      </w:pPr>
      <w:r w:rsidRPr="00C76BD5">
        <w:rPr>
          <w:lang w:val="en-US" w:eastAsia="fr-FR"/>
        </w:rPr>
        <w:t xml:space="preserve">In case month expenses excess </w:t>
      </w:r>
      <w:r>
        <w:rPr>
          <w:lang w:val="en-US" w:eastAsia="fr-FR"/>
        </w:rPr>
        <w:t>petty cash</w:t>
      </w:r>
      <w:r w:rsidRPr="00C76BD5">
        <w:rPr>
          <w:lang w:val="en-US" w:eastAsia="fr-FR"/>
        </w:rPr>
        <w:t xml:space="preserve"> assignation</w:t>
      </w:r>
      <w:r>
        <w:rPr>
          <w:lang w:val="en-US" w:eastAsia="fr-FR"/>
        </w:rPr>
        <w:t>,</w:t>
      </w:r>
      <w:r w:rsidRPr="00C76BD5">
        <w:rPr>
          <w:lang w:val="en-US" w:eastAsia="fr-FR"/>
        </w:rPr>
        <w:t xml:space="preserve"> new </w:t>
      </w:r>
      <w:r>
        <w:rPr>
          <w:lang w:val="en-US" w:eastAsia="fr-FR"/>
        </w:rPr>
        <w:t>funds shall</w:t>
      </w:r>
      <w:r w:rsidRPr="00C76BD5">
        <w:rPr>
          <w:lang w:val="en-US" w:eastAsia="fr-FR"/>
        </w:rPr>
        <w:t xml:space="preserve"> be </w:t>
      </w:r>
      <w:r>
        <w:rPr>
          <w:lang w:val="en-US" w:eastAsia="fr-FR"/>
        </w:rPr>
        <w:t>provided. Prior to provide new funds, it is mandatory an advance reconciliation</w:t>
      </w:r>
      <w:r w:rsidRPr="00C76BD5">
        <w:rPr>
          <w:lang w:val="en-US" w:eastAsia="fr-FR"/>
        </w:rPr>
        <w:t xml:space="preserve"> </w:t>
      </w:r>
      <w:r>
        <w:rPr>
          <w:lang w:val="en-US" w:eastAsia="fr-FR"/>
        </w:rPr>
        <w:t xml:space="preserve">justifying all the expenses. </w:t>
      </w:r>
    </w:p>
    <w:p w14:paraId="4C4D8E0D" w14:textId="2820D48F" w:rsidR="00B94FDD" w:rsidRPr="0043165A" w:rsidRDefault="00B94FDD" w:rsidP="00CA3321">
      <w:pPr>
        <w:spacing w:before="100" w:beforeAutospacing="1" w:after="100" w:afterAutospacing="1" w:line="360" w:lineRule="auto"/>
        <w:ind w:left="567"/>
        <w:jc w:val="both"/>
        <w:rPr>
          <w:lang w:val="en-US" w:eastAsia="fr-FR"/>
        </w:rPr>
      </w:pPr>
      <w:r>
        <w:rPr>
          <w:lang w:val="en-US" w:eastAsia="fr-FR"/>
        </w:rPr>
        <w:t>T</w:t>
      </w:r>
      <w:r w:rsidRPr="00C76BD5">
        <w:rPr>
          <w:lang w:val="en-US" w:eastAsia="fr-FR"/>
        </w:rPr>
        <w:t>h</w:t>
      </w:r>
      <w:r>
        <w:rPr>
          <w:lang w:val="en-US" w:eastAsia="fr-FR"/>
        </w:rPr>
        <w:t>e</w:t>
      </w:r>
      <w:r w:rsidRPr="00C76BD5">
        <w:rPr>
          <w:lang w:val="en-US" w:eastAsia="fr-FR"/>
        </w:rPr>
        <w:t>s</w:t>
      </w:r>
      <w:r>
        <w:rPr>
          <w:lang w:val="en-US" w:eastAsia="fr-FR"/>
        </w:rPr>
        <w:t>e</w:t>
      </w:r>
      <w:r w:rsidRPr="00C76BD5">
        <w:rPr>
          <w:lang w:val="en-US" w:eastAsia="fr-FR"/>
        </w:rPr>
        <w:t xml:space="preserve"> new</w:t>
      </w:r>
      <w:r>
        <w:rPr>
          <w:lang w:val="en-US" w:eastAsia="fr-FR"/>
        </w:rPr>
        <w:t xml:space="preserve"> funds</w:t>
      </w:r>
      <w:r w:rsidRPr="00C76BD5">
        <w:rPr>
          <w:lang w:val="en-US" w:eastAsia="fr-FR"/>
        </w:rPr>
        <w:t xml:space="preserve"> requests must be </w:t>
      </w:r>
      <w:r>
        <w:rPr>
          <w:lang w:val="en-US" w:eastAsia="fr-FR"/>
        </w:rPr>
        <w:t xml:space="preserve">also </w:t>
      </w:r>
      <w:r w:rsidR="00E954CF" w:rsidRPr="00C76BD5">
        <w:rPr>
          <w:lang w:val="en-US" w:eastAsia="fr-FR"/>
        </w:rPr>
        <w:t>a</w:t>
      </w:r>
      <w:r w:rsidR="00E954CF">
        <w:rPr>
          <w:lang w:val="en-US" w:eastAsia="fr-FR"/>
        </w:rPr>
        <w:t>p</w:t>
      </w:r>
      <w:r w:rsidR="00E954CF" w:rsidRPr="00C76BD5">
        <w:rPr>
          <w:lang w:val="en-US" w:eastAsia="fr-FR"/>
        </w:rPr>
        <w:t>proved</w:t>
      </w:r>
      <w:r w:rsidRPr="00C76BD5">
        <w:rPr>
          <w:lang w:val="en-US" w:eastAsia="fr-FR"/>
        </w:rPr>
        <w:t xml:space="preserve"> by Site</w:t>
      </w:r>
      <w:r w:rsidR="00470B6B">
        <w:rPr>
          <w:lang w:val="en-US" w:eastAsia="fr-FR"/>
        </w:rPr>
        <w:t xml:space="preserve"> Manager, Site </w:t>
      </w:r>
      <w:r w:rsidR="00470B6B">
        <w:rPr>
          <w:rFonts w:cs="Arial"/>
          <w:szCs w:val="22"/>
          <w:lang w:val="en-US"/>
        </w:rPr>
        <w:t>General Services/ Administration Manager, Site Cost Control Manager</w:t>
      </w:r>
      <w:r>
        <w:rPr>
          <w:lang w:val="en-US" w:eastAsia="fr-FR"/>
        </w:rPr>
        <w:t>,</w:t>
      </w:r>
      <w:r w:rsidRPr="00C76BD5">
        <w:rPr>
          <w:lang w:val="en-US" w:eastAsia="fr-FR"/>
        </w:rPr>
        <w:t xml:space="preserve"> Project </w:t>
      </w:r>
      <w:r>
        <w:rPr>
          <w:lang w:val="en-US" w:eastAsia="fr-FR"/>
        </w:rPr>
        <w:t>Manager</w:t>
      </w:r>
      <w:r w:rsidRPr="00C76BD5">
        <w:rPr>
          <w:lang w:val="en-US" w:eastAsia="fr-FR"/>
        </w:rPr>
        <w:t xml:space="preserve">, </w:t>
      </w:r>
      <w:r>
        <w:rPr>
          <w:lang w:val="en-US" w:eastAsia="fr-FR"/>
        </w:rPr>
        <w:t xml:space="preserve">Corporate </w:t>
      </w:r>
      <w:r w:rsidRPr="00C76BD5">
        <w:rPr>
          <w:lang w:val="en-US" w:eastAsia="fr-FR"/>
        </w:rPr>
        <w:t xml:space="preserve">Construction </w:t>
      </w:r>
      <w:r w:rsidR="00470B6B">
        <w:rPr>
          <w:lang w:val="en-US" w:eastAsia="fr-FR"/>
        </w:rPr>
        <w:t>Manager</w:t>
      </w:r>
      <w:r w:rsidRPr="00C76BD5">
        <w:rPr>
          <w:lang w:val="en-US" w:eastAsia="fr-FR"/>
        </w:rPr>
        <w:t xml:space="preserve">, and </w:t>
      </w:r>
      <w:r w:rsidRPr="0043165A">
        <w:rPr>
          <w:lang w:val="en-US" w:eastAsia="fr-FR"/>
        </w:rPr>
        <w:t>Chief Projects Officer</w:t>
      </w:r>
      <w:r w:rsidR="00470B6B">
        <w:rPr>
          <w:lang w:val="en-US" w:eastAsia="fr-FR"/>
        </w:rPr>
        <w:t>.</w:t>
      </w:r>
    </w:p>
    <w:p w14:paraId="564F6ED9" w14:textId="77777777" w:rsidR="00B94FDD" w:rsidRDefault="00B94FDD" w:rsidP="00CA3321">
      <w:pPr>
        <w:spacing w:before="100" w:beforeAutospacing="1" w:after="100" w:afterAutospacing="1" w:line="360" w:lineRule="auto"/>
        <w:ind w:left="567"/>
        <w:jc w:val="both"/>
        <w:rPr>
          <w:lang w:val="en-US" w:eastAsia="fr-FR"/>
        </w:rPr>
      </w:pPr>
      <w:r>
        <w:rPr>
          <w:lang w:val="en-US" w:eastAsia="fr-FR"/>
        </w:rPr>
        <w:t>Advance reconciliations, even when there are still funds in the petty cash, can be also done as a preventive action to avoid the run out of the petty cash funds.</w:t>
      </w:r>
    </w:p>
    <w:p w14:paraId="405C6AC6" w14:textId="608DE5B8" w:rsidR="00B94FDD" w:rsidRDefault="00B94FDD" w:rsidP="00CA3321">
      <w:pPr>
        <w:spacing w:before="100" w:beforeAutospacing="1" w:after="100" w:afterAutospacing="1" w:line="360" w:lineRule="auto"/>
        <w:ind w:left="567"/>
        <w:jc w:val="both"/>
        <w:rPr>
          <w:lang w:val="en-US" w:eastAsia="fr-FR"/>
        </w:rPr>
      </w:pPr>
      <w:r w:rsidRPr="00C76BD5">
        <w:rPr>
          <w:lang w:val="en-US" w:eastAsia="fr-FR"/>
        </w:rPr>
        <w:t xml:space="preserve">All Petty Cash shortages must be </w:t>
      </w:r>
      <w:r>
        <w:rPr>
          <w:lang w:val="en-US" w:eastAsia="fr-FR"/>
        </w:rPr>
        <w:t xml:space="preserve">immediately reported </w:t>
      </w:r>
      <w:r w:rsidRPr="00C76BD5">
        <w:rPr>
          <w:lang w:val="en-US" w:eastAsia="fr-FR"/>
        </w:rPr>
        <w:t xml:space="preserve">to the </w:t>
      </w:r>
      <w:r>
        <w:rPr>
          <w:lang w:val="en-US" w:eastAsia="fr-FR"/>
        </w:rPr>
        <w:t>S</w:t>
      </w:r>
      <w:r w:rsidRPr="00C76BD5">
        <w:rPr>
          <w:lang w:val="en-US" w:eastAsia="fr-FR"/>
        </w:rPr>
        <w:t xml:space="preserve">ite Manager. The </w:t>
      </w:r>
      <w:r w:rsidR="00CA3321">
        <w:rPr>
          <w:rFonts w:cs="Arial"/>
          <w:szCs w:val="22"/>
          <w:lang w:val="en-US"/>
        </w:rPr>
        <w:t>Site General Services/ Administration Manager</w:t>
      </w:r>
      <w:r w:rsidR="00CA3321">
        <w:rPr>
          <w:lang w:val="en-US" w:eastAsia="fr-FR"/>
        </w:rPr>
        <w:t xml:space="preserve"> </w:t>
      </w:r>
      <w:proofErr w:type="gramStart"/>
      <w:r>
        <w:rPr>
          <w:lang w:val="en-US" w:eastAsia="fr-FR"/>
        </w:rPr>
        <w:t>is</w:t>
      </w:r>
      <w:proofErr w:type="gramEnd"/>
      <w:r>
        <w:rPr>
          <w:lang w:val="en-US" w:eastAsia="fr-FR"/>
        </w:rPr>
        <w:t xml:space="preserve"> responsible </w:t>
      </w:r>
      <w:r w:rsidRPr="00C76BD5">
        <w:rPr>
          <w:lang w:val="en-US" w:eastAsia="fr-FR"/>
        </w:rPr>
        <w:t xml:space="preserve">that </w:t>
      </w:r>
      <w:r>
        <w:rPr>
          <w:lang w:val="en-US" w:eastAsia="fr-FR"/>
        </w:rPr>
        <w:t xml:space="preserve">cash </w:t>
      </w:r>
      <w:r w:rsidRPr="00C76BD5">
        <w:rPr>
          <w:lang w:val="en-US" w:eastAsia="fr-FR"/>
        </w:rPr>
        <w:t xml:space="preserve">at hand is always in accordance with the cash journal. </w:t>
      </w:r>
      <w:r>
        <w:rPr>
          <w:lang w:val="en-US" w:eastAsia="fr-FR"/>
        </w:rPr>
        <w:t xml:space="preserve">In case some support documentation, for small payments, is missing, an internal receipt duly approved and signed by </w:t>
      </w:r>
      <w:r w:rsidR="00CA3321">
        <w:rPr>
          <w:rFonts w:cs="Arial"/>
          <w:szCs w:val="22"/>
          <w:lang w:val="en-US"/>
        </w:rPr>
        <w:t>Site General Services/ Administration Manager</w:t>
      </w:r>
      <w:r w:rsidR="00CA3321">
        <w:rPr>
          <w:lang w:val="en-US" w:eastAsia="fr-FR"/>
        </w:rPr>
        <w:t xml:space="preserve"> </w:t>
      </w:r>
      <w:r>
        <w:rPr>
          <w:lang w:val="en-US" w:eastAsia="fr-FR"/>
        </w:rPr>
        <w:t xml:space="preserve">and Site </w:t>
      </w:r>
      <w:proofErr w:type="gramStart"/>
      <w:r>
        <w:rPr>
          <w:lang w:val="en-US" w:eastAsia="fr-FR"/>
        </w:rPr>
        <w:t>Manager,</w:t>
      </w:r>
      <w:proofErr w:type="gramEnd"/>
      <w:r>
        <w:rPr>
          <w:lang w:val="en-US" w:eastAsia="fr-FR"/>
        </w:rPr>
        <w:t xml:space="preserve"> shall be included to balance petty cash movements.</w:t>
      </w:r>
    </w:p>
    <w:p w14:paraId="64CD42DC" w14:textId="403DBB56" w:rsidR="00CE4ADA" w:rsidRDefault="006F11BE" w:rsidP="00F8075F">
      <w:pPr>
        <w:spacing w:before="100" w:beforeAutospacing="1" w:after="100" w:afterAutospacing="1" w:line="360" w:lineRule="auto"/>
        <w:ind w:left="567"/>
        <w:jc w:val="both"/>
        <w:rPr>
          <w:lang w:val="en-US" w:eastAsia="fr-FR"/>
        </w:rPr>
      </w:pPr>
      <w:r>
        <w:rPr>
          <w:lang w:val="en-US" w:eastAsia="fr-FR"/>
        </w:rPr>
        <w:t>Every</w:t>
      </w:r>
      <w:r w:rsidRPr="00C76BD5">
        <w:rPr>
          <w:lang w:val="en-US" w:eastAsia="fr-FR"/>
        </w:rPr>
        <w:t xml:space="preserve"> </w:t>
      </w:r>
      <w:r>
        <w:rPr>
          <w:lang w:val="en-US" w:eastAsia="fr-FR"/>
        </w:rPr>
        <w:t xml:space="preserve">month the </w:t>
      </w:r>
      <w:r w:rsidRPr="00F8075F">
        <w:rPr>
          <w:lang w:val="en-US" w:eastAsia="fr-FR"/>
        </w:rPr>
        <w:t>Site General Services/ Administration Manager</w:t>
      </w:r>
      <w:r>
        <w:rPr>
          <w:lang w:val="en-US" w:eastAsia="fr-FR"/>
        </w:rPr>
        <w:t xml:space="preserve"> issue the Petty Cash Expenditure Report </w:t>
      </w:r>
      <w:r w:rsidRPr="002601FD">
        <w:rPr>
          <w:lang w:val="en-US" w:eastAsia="fr-FR"/>
        </w:rPr>
        <w:t>MI-</w:t>
      </w:r>
      <w:r>
        <w:rPr>
          <w:lang w:val="en-US" w:eastAsia="fr-FR"/>
        </w:rPr>
        <w:t>128,</w:t>
      </w:r>
      <w:r w:rsidRPr="00C76BD5">
        <w:rPr>
          <w:lang w:val="en-US" w:eastAsia="fr-FR"/>
        </w:rPr>
        <w:t xml:space="preserve"> including split of cost by categories (gasoline, stationary, LMR if any, trips, visas, work permit</w:t>
      </w:r>
      <w:r w:rsidR="000C662D">
        <w:rPr>
          <w:lang w:val="en-US" w:eastAsia="fr-FR"/>
        </w:rPr>
        <w:t>, e</w:t>
      </w:r>
      <w:r w:rsidRPr="00C76BD5">
        <w:rPr>
          <w:lang w:val="en-US" w:eastAsia="fr-FR"/>
        </w:rPr>
        <w:t>tc.)</w:t>
      </w:r>
      <w:r>
        <w:rPr>
          <w:lang w:val="en-US" w:eastAsia="fr-FR"/>
        </w:rPr>
        <w:t>,</w:t>
      </w:r>
      <w:r w:rsidRPr="00C76BD5">
        <w:rPr>
          <w:lang w:val="en-US" w:eastAsia="fr-FR"/>
        </w:rPr>
        <w:t xml:space="preserve"> as well as all the support documentation.</w:t>
      </w:r>
      <w:r>
        <w:rPr>
          <w:lang w:val="en-US" w:eastAsia="fr-FR"/>
        </w:rPr>
        <w:t xml:space="preserve"> This report shall be approved and signed by Site Manager, Project Manager</w:t>
      </w:r>
      <w:r w:rsidR="00E954CF">
        <w:rPr>
          <w:lang w:val="en-US" w:eastAsia="fr-FR"/>
        </w:rPr>
        <w:t>,</w:t>
      </w:r>
      <w:r w:rsidR="000C662D">
        <w:rPr>
          <w:lang w:val="en-US" w:eastAsia="fr-FR"/>
        </w:rPr>
        <w:t xml:space="preserve"> </w:t>
      </w:r>
      <w:r w:rsidR="00F8075F">
        <w:rPr>
          <w:lang w:val="en-US" w:eastAsia="fr-FR"/>
        </w:rPr>
        <w:t xml:space="preserve">Site </w:t>
      </w:r>
      <w:r>
        <w:rPr>
          <w:lang w:val="en-US" w:eastAsia="fr-FR"/>
        </w:rPr>
        <w:t>Cost Control Manager</w:t>
      </w:r>
      <w:r w:rsidR="00E954CF">
        <w:rPr>
          <w:lang w:val="en-US" w:eastAsia="fr-FR"/>
        </w:rPr>
        <w:t xml:space="preserve"> and Site General Services/ Administration Manager</w:t>
      </w:r>
      <w:r w:rsidR="001249D5">
        <w:rPr>
          <w:lang w:val="en-US" w:eastAsia="fr-FR"/>
        </w:rPr>
        <w:t>.</w:t>
      </w:r>
      <w:r w:rsidR="00204EB2">
        <w:rPr>
          <w:lang w:val="en-US" w:eastAsia="fr-FR"/>
        </w:rPr>
        <w:t xml:space="preserve"> </w:t>
      </w:r>
      <w:r w:rsidR="001249D5">
        <w:rPr>
          <w:lang w:val="en-US" w:eastAsia="fr-FR"/>
        </w:rPr>
        <w:t>A</w:t>
      </w:r>
      <w:r w:rsidR="00C063C7">
        <w:rPr>
          <w:lang w:val="en-US" w:eastAsia="fr-FR"/>
        </w:rPr>
        <w:t>nd</w:t>
      </w:r>
      <w:r w:rsidR="00C063C7" w:rsidRPr="00C063C7">
        <w:rPr>
          <w:lang w:val="en-US" w:eastAsia="fr-FR"/>
        </w:rPr>
        <w:t xml:space="preserve"> </w:t>
      </w:r>
      <w:r w:rsidR="00E954CF">
        <w:rPr>
          <w:lang w:val="en-US" w:eastAsia="fr-FR"/>
        </w:rPr>
        <w:t xml:space="preserve">it is </w:t>
      </w:r>
      <w:r w:rsidR="00C063C7">
        <w:rPr>
          <w:lang w:val="en-US" w:eastAsia="fr-FR"/>
        </w:rPr>
        <w:t>s</w:t>
      </w:r>
      <w:r w:rsidR="00C063C7" w:rsidRPr="00771071">
        <w:rPr>
          <w:lang w:val="en-US" w:eastAsia="fr-FR"/>
        </w:rPr>
        <w:t>en</w:t>
      </w:r>
      <w:r w:rsidR="00C063C7">
        <w:rPr>
          <w:lang w:val="en-US" w:eastAsia="fr-FR"/>
        </w:rPr>
        <w:t>t</w:t>
      </w:r>
      <w:r w:rsidR="00C063C7" w:rsidRPr="00771071">
        <w:rPr>
          <w:lang w:val="en-US" w:eastAsia="fr-FR"/>
        </w:rPr>
        <w:t xml:space="preserve"> to Local Finance Department (or Administration and Finance Department in Headquarters if it does not exist) for its record and accounting in the financial software. </w:t>
      </w:r>
    </w:p>
    <w:p w14:paraId="37046576" w14:textId="77777777" w:rsidR="0059091E" w:rsidRDefault="0059091E" w:rsidP="00F8075F">
      <w:pPr>
        <w:spacing w:before="100" w:beforeAutospacing="1" w:after="100" w:afterAutospacing="1" w:line="360" w:lineRule="auto"/>
        <w:ind w:left="567"/>
        <w:jc w:val="both"/>
        <w:rPr>
          <w:lang w:val="en-US" w:eastAsia="fr-FR"/>
        </w:rPr>
      </w:pPr>
    </w:p>
    <w:p w14:paraId="533755FA" w14:textId="77777777" w:rsidR="0059091E" w:rsidRPr="00C76BD5" w:rsidRDefault="0059091E" w:rsidP="00F8075F">
      <w:pPr>
        <w:spacing w:before="100" w:beforeAutospacing="1" w:after="100" w:afterAutospacing="1" w:line="360" w:lineRule="auto"/>
        <w:ind w:left="567"/>
        <w:jc w:val="both"/>
        <w:rPr>
          <w:lang w:val="en-US" w:eastAsia="fr-FR"/>
        </w:rPr>
      </w:pPr>
    </w:p>
    <w:p w14:paraId="1C248416" w14:textId="6C709B2D" w:rsidR="006167A8" w:rsidRPr="00C76BD5" w:rsidRDefault="00B8672A" w:rsidP="006167A8">
      <w:pPr>
        <w:pStyle w:val="Estilo4"/>
        <w:tabs>
          <w:tab w:val="clear" w:pos="624"/>
          <w:tab w:val="clear" w:pos="709"/>
          <w:tab w:val="left" w:pos="567"/>
        </w:tabs>
        <w:spacing w:before="240" w:beforeAutospacing="0" w:after="240" w:afterAutospacing="0"/>
        <w:ind w:left="578" w:hanging="567"/>
        <w:outlineLvl w:val="0"/>
        <w:rPr>
          <w:lang w:eastAsia="fr-FR"/>
        </w:rPr>
      </w:pPr>
      <w:bookmarkStart w:id="8" w:name="_Toc79579879"/>
      <w:r w:rsidRPr="00C76BD5">
        <w:rPr>
          <w:b/>
          <w:lang w:eastAsia="fr-FR"/>
        </w:rPr>
        <w:t>ROL</w:t>
      </w:r>
      <w:r w:rsidR="00975FE1">
        <w:rPr>
          <w:b/>
          <w:lang w:eastAsia="fr-FR"/>
        </w:rPr>
        <w:t>E</w:t>
      </w:r>
      <w:r w:rsidRPr="00C76BD5">
        <w:rPr>
          <w:b/>
          <w:lang w:eastAsia="fr-FR"/>
        </w:rPr>
        <w:t>S AND RESPONSIBILITES</w:t>
      </w:r>
      <w:bookmarkEnd w:id="6"/>
      <w:bookmarkEnd w:id="8"/>
    </w:p>
    <w:p w14:paraId="171EBCB4" w14:textId="72EA4E08" w:rsidR="00B8672A" w:rsidRPr="00C76BD5" w:rsidRDefault="00B8672A" w:rsidP="00B8672A">
      <w:pPr>
        <w:spacing w:before="100" w:beforeAutospacing="1" w:after="100" w:afterAutospacing="1" w:line="360" w:lineRule="auto"/>
        <w:ind w:left="567"/>
        <w:jc w:val="both"/>
        <w:rPr>
          <w:rFonts w:cs="Arial"/>
          <w:szCs w:val="22"/>
          <w:lang w:val="en-US"/>
        </w:rPr>
      </w:pPr>
      <w:bookmarkStart w:id="9" w:name="_Toc62636464"/>
      <w:r w:rsidRPr="00C76BD5">
        <w:rPr>
          <w:rFonts w:cs="Arial"/>
          <w:szCs w:val="22"/>
          <w:lang w:val="en-US"/>
        </w:rPr>
        <w:t xml:space="preserve">Below are established main function and responsibilities of every part involved in Petty Cash </w:t>
      </w:r>
      <w:proofErr w:type="gramStart"/>
      <w:r w:rsidR="006F142F" w:rsidRPr="00C76BD5">
        <w:rPr>
          <w:rFonts w:cs="Arial"/>
          <w:szCs w:val="22"/>
          <w:lang w:val="en-US"/>
        </w:rPr>
        <w:t>management</w:t>
      </w:r>
      <w:r w:rsidRPr="00C76BD5">
        <w:rPr>
          <w:rFonts w:cs="Arial"/>
          <w:szCs w:val="22"/>
          <w:lang w:val="en-US"/>
        </w:rPr>
        <w:t>.</w:t>
      </w:r>
      <w:proofErr w:type="gramEnd"/>
    </w:p>
    <w:p w14:paraId="596F59B2" w14:textId="721448FB" w:rsidR="006167A8" w:rsidRDefault="003F7A6A" w:rsidP="006167A8">
      <w:pPr>
        <w:pStyle w:val="Estilo5"/>
        <w:spacing w:before="240" w:beforeAutospacing="0" w:after="240" w:afterAutospacing="0"/>
        <w:jc w:val="both"/>
        <w:outlineLvl w:val="0"/>
      </w:pPr>
      <w:bookmarkStart w:id="10" w:name="_Toc79579880"/>
      <w:proofErr w:type="spellStart"/>
      <w:r w:rsidRPr="00C76BD5">
        <w:t>Site</w:t>
      </w:r>
      <w:proofErr w:type="spellEnd"/>
      <w:r w:rsidRPr="00C76BD5">
        <w:t xml:space="preserve"> </w:t>
      </w:r>
      <w:bookmarkEnd w:id="9"/>
      <w:r w:rsidR="00627AA8">
        <w:t xml:space="preserve">General </w:t>
      </w:r>
      <w:proofErr w:type="spellStart"/>
      <w:r w:rsidR="00627AA8">
        <w:t>Services</w:t>
      </w:r>
      <w:proofErr w:type="spellEnd"/>
      <w:r w:rsidR="00627AA8">
        <w:t xml:space="preserve">/ </w:t>
      </w:r>
      <w:proofErr w:type="spellStart"/>
      <w:r w:rsidR="00627AA8">
        <w:t>Administration</w:t>
      </w:r>
      <w:proofErr w:type="spellEnd"/>
      <w:r w:rsidR="00627AA8">
        <w:t xml:space="preserve"> Manager</w:t>
      </w:r>
      <w:bookmarkEnd w:id="10"/>
    </w:p>
    <w:p w14:paraId="319C188A" w14:textId="0D0D8A91" w:rsidR="003F7A6A" w:rsidRPr="00C76BD5" w:rsidRDefault="00197F1E" w:rsidP="009144A3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>
        <w:rPr>
          <w:lang w:val="en-US" w:eastAsia="fr-FR"/>
        </w:rPr>
        <w:t>A</w:t>
      </w:r>
      <w:r w:rsidR="003F7A6A" w:rsidRPr="00C76BD5">
        <w:rPr>
          <w:lang w:val="en-US" w:eastAsia="fr-FR"/>
        </w:rPr>
        <w:t xml:space="preserve">ttend </w:t>
      </w:r>
      <w:r w:rsidR="0060222F">
        <w:rPr>
          <w:lang w:val="en-US" w:eastAsia="fr-FR"/>
        </w:rPr>
        <w:t xml:space="preserve">and manage </w:t>
      </w:r>
      <w:r w:rsidR="003F7A6A" w:rsidRPr="00C76BD5">
        <w:rPr>
          <w:lang w:val="en-US" w:eastAsia="fr-FR"/>
        </w:rPr>
        <w:t>petty cash issues</w:t>
      </w:r>
      <w:r w:rsidR="00A70088">
        <w:rPr>
          <w:lang w:val="en-US" w:eastAsia="fr-FR"/>
        </w:rPr>
        <w:t>.</w:t>
      </w:r>
    </w:p>
    <w:p w14:paraId="6EC759A5" w14:textId="453FC0C3" w:rsidR="003F7A6A" w:rsidRPr="00C76BD5" w:rsidRDefault="003F7A6A" w:rsidP="009144A3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 w:rsidRPr="00C76BD5">
        <w:rPr>
          <w:lang w:val="en-US" w:eastAsia="fr-FR"/>
        </w:rPr>
        <w:t xml:space="preserve">Inform </w:t>
      </w:r>
      <w:r w:rsidR="00155F8E" w:rsidRPr="00C76BD5">
        <w:rPr>
          <w:lang w:val="en-US" w:eastAsia="fr-FR"/>
        </w:rPr>
        <w:t xml:space="preserve">to the </w:t>
      </w:r>
      <w:r w:rsidR="000E7667">
        <w:rPr>
          <w:lang w:val="en-US" w:eastAsia="fr-FR"/>
        </w:rPr>
        <w:t>requestor</w:t>
      </w:r>
      <w:r w:rsidRPr="00C76BD5">
        <w:rPr>
          <w:lang w:val="en-US" w:eastAsia="fr-FR"/>
        </w:rPr>
        <w:t xml:space="preserve"> about the procedure to be follow</w:t>
      </w:r>
      <w:r w:rsidR="00EE1ED9" w:rsidRPr="00C76BD5">
        <w:rPr>
          <w:lang w:val="en-US" w:eastAsia="fr-FR"/>
        </w:rPr>
        <w:t>ed</w:t>
      </w:r>
      <w:r w:rsidRPr="00C76BD5">
        <w:rPr>
          <w:lang w:val="en-US" w:eastAsia="fr-FR"/>
        </w:rPr>
        <w:t xml:space="preserve"> for petty cash services</w:t>
      </w:r>
      <w:r w:rsidR="00A70088">
        <w:rPr>
          <w:lang w:val="en-US" w:eastAsia="fr-FR"/>
        </w:rPr>
        <w:t>.</w:t>
      </w:r>
    </w:p>
    <w:p w14:paraId="387638B1" w14:textId="2F37A981" w:rsidR="00B306A2" w:rsidRDefault="00197F1E" w:rsidP="009144A3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>
        <w:rPr>
          <w:lang w:val="en-US" w:eastAsia="fr-FR"/>
        </w:rPr>
        <w:t xml:space="preserve">Ensure </w:t>
      </w:r>
      <w:r w:rsidR="003F7A6A" w:rsidRPr="00C76BD5">
        <w:rPr>
          <w:lang w:val="en-US" w:eastAsia="fr-FR"/>
        </w:rPr>
        <w:t>every request is supported</w:t>
      </w:r>
      <w:r w:rsidR="00B306A2">
        <w:rPr>
          <w:lang w:val="en-US" w:eastAsia="fr-FR"/>
        </w:rPr>
        <w:t xml:space="preserve"> by</w:t>
      </w:r>
      <w:r w:rsidR="003F7A6A" w:rsidRPr="00C76BD5">
        <w:rPr>
          <w:lang w:val="en-US" w:eastAsia="fr-FR"/>
        </w:rPr>
        <w:t xml:space="preserve"> </w:t>
      </w:r>
      <w:r w:rsidR="00EF7320">
        <w:rPr>
          <w:rFonts w:cs="Arial"/>
          <w:szCs w:val="22"/>
          <w:lang w:val="en-US" w:eastAsia="fr-FR"/>
        </w:rPr>
        <w:t>the corresponding Petty Cash V</w:t>
      </w:r>
      <w:r w:rsidR="003D339E" w:rsidRPr="00C76BD5">
        <w:rPr>
          <w:rFonts w:cs="Arial"/>
          <w:szCs w:val="22"/>
          <w:lang w:val="en-US" w:eastAsia="fr-FR"/>
        </w:rPr>
        <w:t>oucher</w:t>
      </w:r>
      <w:r w:rsidR="00EF7320">
        <w:rPr>
          <w:lang w:val="en-US" w:eastAsia="fr-FR"/>
        </w:rPr>
        <w:t xml:space="preserve"> (MI-127)</w:t>
      </w:r>
      <w:r w:rsidR="00B306A2">
        <w:rPr>
          <w:lang w:val="en-US" w:eastAsia="fr-FR"/>
        </w:rPr>
        <w:t xml:space="preserve">.  </w:t>
      </w:r>
    </w:p>
    <w:p w14:paraId="21567076" w14:textId="066CF077" w:rsidR="003F7A6A" w:rsidRPr="00C76BD5" w:rsidRDefault="000D2DCD" w:rsidP="009144A3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>
        <w:rPr>
          <w:lang w:val="en-US" w:eastAsia="fr-FR"/>
        </w:rPr>
        <w:t>Approve the requested vouchers and c</w:t>
      </w:r>
      <w:r w:rsidR="00B306A2">
        <w:rPr>
          <w:lang w:val="en-US" w:eastAsia="fr-FR"/>
        </w:rPr>
        <w:t>ollect approval signature of</w:t>
      </w:r>
      <w:r w:rsidR="004A4A5B" w:rsidRPr="00C76BD5">
        <w:rPr>
          <w:lang w:val="en-US" w:eastAsia="fr-FR"/>
        </w:rPr>
        <w:t xml:space="preserve"> </w:t>
      </w:r>
      <w:r w:rsidR="00C32911">
        <w:rPr>
          <w:lang w:val="en-US" w:eastAsia="fr-FR"/>
        </w:rPr>
        <w:t>R</w:t>
      </w:r>
      <w:r w:rsidR="004A4A5B" w:rsidRPr="00C76BD5">
        <w:rPr>
          <w:lang w:val="en-US" w:eastAsia="fr-FR"/>
        </w:rPr>
        <w:t>equest</w:t>
      </w:r>
      <w:r w:rsidR="000E7667">
        <w:rPr>
          <w:lang w:val="en-US" w:eastAsia="fr-FR"/>
        </w:rPr>
        <w:t>o</w:t>
      </w:r>
      <w:r w:rsidR="006647FF" w:rsidRPr="00C76BD5">
        <w:rPr>
          <w:lang w:val="en-US" w:eastAsia="fr-FR"/>
        </w:rPr>
        <w:t>r</w:t>
      </w:r>
      <w:r w:rsidR="006E7D06" w:rsidRPr="00C76BD5">
        <w:rPr>
          <w:lang w:val="en-US" w:eastAsia="fr-FR"/>
        </w:rPr>
        <w:t xml:space="preserve">, </w:t>
      </w:r>
      <w:r w:rsidR="004B1714">
        <w:rPr>
          <w:lang w:val="en-US" w:eastAsia="fr-FR"/>
        </w:rPr>
        <w:t>Si</w:t>
      </w:r>
      <w:r w:rsidR="006E7D06" w:rsidRPr="00C76BD5">
        <w:rPr>
          <w:lang w:val="en-US" w:eastAsia="fr-FR"/>
        </w:rPr>
        <w:t xml:space="preserve">te Cost Control </w:t>
      </w:r>
      <w:r w:rsidR="00DA2600">
        <w:rPr>
          <w:lang w:val="en-US" w:eastAsia="fr-FR"/>
        </w:rPr>
        <w:t xml:space="preserve">Manager </w:t>
      </w:r>
      <w:r w:rsidR="006E7D06" w:rsidRPr="00C76BD5">
        <w:rPr>
          <w:lang w:val="en-US" w:eastAsia="fr-FR"/>
        </w:rPr>
        <w:t>and Site Manager</w:t>
      </w:r>
      <w:r w:rsidR="00A70088">
        <w:rPr>
          <w:lang w:val="en-US" w:eastAsia="fr-FR"/>
        </w:rPr>
        <w:t>.</w:t>
      </w:r>
    </w:p>
    <w:p w14:paraId="7FBC5053" w14:textId="6A1BE63A" w:rsidR="003F7A6A" w:rsidRPr="00C76BD5" w:rsidRDefault="00155F8E" w:rsidP="009144A3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 w:rsidRPr="00C76BD5">
        <w:rPr>
          <w:lang w:val="en-US" w:eastAsia="fr-FR"/>
        </w:rPr>
        <w:t xml:space="preserve">Match invoices with </w:t>
      </w:r>
      <w:r w:rsidR="00DA2600">
        <w:rPr>
          <w:lang w:val="en-US" w:eastAsia="fr-FR"/>
        </w:rPr>
        <w:t>Purchase Order (</w:t>
      </w:r>
      <w:r w:rsidRPr="00C76BD5">
        <w:rPr>
          <w:lang w:val="en-US" w:eastAsia="fr-FR"/>
        </w:rPr>
        <w:t>PO</w:t>
      </w:r>
      <w:r w:rsidR="00DA2600">
        <w:rPr>
          <w:lang w:val="en-US" w:eastAsia="fr-FR"/>
        </w:rPr>
        <w:t>)</w:t>
      </w:r>
      <w:r w:rsidRPr="00C76BD5">
        <w:rPr>
          <w:lang w:val="en-US" w:eastAsia="fr-FR"/>
        </w:rPr>
        <w:t xml:space="preserve"> </w:t>
      </w:r>
      <w:r w:rsidR="00DA2600">
        <w:rPr>
          <w:lang w:val="en-US" w:eastAsia="fr-FR"/>
        </w:rPr>
        <w:t>and Local Material Requisition (</w:t>
      </w:r>
      <w:r w:rsidR="003F7A6A" w:rsidRPr="00C76BD5">
        <w:rPr>
          <w:lang w:val="en-US" w:eastAsia="fr-FR"/>
        </w:rPr>
        <w:t>LMR</w:t>
      </w:r>
      <w:r w:rsidR="00DA2600">
        <w:rPr>
          <w:lang w:val="en-US" w:eastAsia="fr-FR"/>
        </w:rPr>
        <w:t>)</w:t>
      </w:r>
      <w:r w:rsidR="00A70088">
        <w:rPr>
          <w:lang w:val="en-US" w:eastAsia="fr-FR"/>
        </w:rPr>
        <w:t>.</w:t>
      </w:r>
    </w:p>
    <w:p w14:paraId="749DE6A0" w14:textId="1384FE25" w:rsidR="000539FC" w:rsidRDefault="006647FF" w:rsidP="009144A3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 w:rsidRPr="00C76BD5">
        <w:rPr>
          <w:lang w:val="en-US" w:eastAsia="fr-FR"/>
        </w:rPr>
        <w:t>V</w:t>
      </w:r>
      <w:r w:rsidR="000539FC" w:rsidRPr="00C76BD5">
        <w:rPr>
          <w:lang w:val="en-US" w:eastAsia="fr-FR"/>
        </w:rPr>
        <w:t>erify transaction</w:t>
      </w:r>
      <w:r w:rsidR="00DA2600">
        <w:rPr>
          <w:lang w:val="en-US" w:eastAsia="fr-FR"/>
        </w:rPr>
        <w:t>s</w:t>
      </w:r>
      <w:r w:rsidR="000539FC" w:rsidRPr="00C76BD5">
        <w:rPr>
          <w:lang w:val="en-US" w:eastAsia="fr-FR"/>
        </w:rPr>
        <w:t xml:space="preserve"> involving petty cash funds</w:t>
      </w:r>
      <w:r w:rsidR="00197F1E">
        <w:rPr>
          <w:lang w:val="en-US" w:eastAsia="fr-FR"/>
        </w:rPr>
        <w:t>,</w:t>
      </w:r>
      <w:r w:rsidR="000539FC" w:rsidRPr="00C76BD5">
        <w:rPr>
          <w:lang w:val="en-US" w:eastAsia="fr-FR"/>
        </w:rPr>
        <w:t xml:space="preserve"> to ensure that funds are being used appropriately</w:t>
      </w:r>
      <w:r w:rsidRPr="00C76BD5">
        <w:rPr>
          <w:lang w:val="en-US" w:eastAsia="fr-FR"/>
        </w:rPr>
        <w:t xml:space="preserve"> as per request</w:t>
      </w:r>
      <w:r w:rsidR="00A70088">
        <w:rPr>
          <w:lang w:val="en-US" w:eastAsia="fr-FR"/>
        </w:rPr>
        <w:t>.</w:t>
      </w:r>
    </w:p>
    <w:p w14:paraId="6BD96F8A" w14:textId="55C196A9" w:rsidR="00AC41EF" w:rsidRPr="00C76BD5" w:rsidRDefault="00197F1E" w:rsidP="009144A3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>
        <w:rPr>
          <w:lang w:val="en-US" w:eastAsia="fr-FR"/>
        </w:rPr>
        <w:t xml:space="preserve">Ensure </w:t>
      </w:r>
      <w:proofErr w:type="gramStart"/>
      <w:r w:rsidR="009540D5">
        <w:rPr>
          <w:lang w:val="en-US" w:eastAsia="fr-FR"/>
        </w:rPr>
        <w:t>every</w:t>
      </w:r>
      <w:r w:rsidR="00522B76">
        <w:rPr>
          <w:lang w:val="en-US" w:eastAsia="fr-FR"/>
        </w:rPr>
        <w:t xml:space="preserve"> </w:t>
      </w:r>
      <w:r w:rsidR="00AC41EF" w:rsidRPr="00C76BD5">
        <w:rPr>
          <w:lang w:val="en-US" w:eastAsia="fr-FR"/>
        </w:rPr>
        <w:t>liquidation</w:t>
      </w:r>
      <w:proofErr w:type="gramEnd"/>
      <w:r w:rsidR="00AC41EF" w:rsidRPr="00C76BD5">
        <w:rPr>
          <w:lang w:val="en-US" w:eastAsia="fr-FR"/>
        </w:rPr>
        <w:t xml:space="preserve"> is supported by auditable documents. All payments, without exceptions, from/to the petty cash must be recorded into the</w:t>
      </w:r>
      <w:r w:rsidR="00107510">
        <w:rPr>
          <w:lang w:val="en-US" w:eastAsia="fr-FR"/>
        </w:rPr>
        <w:t xml:space="preserve"> </w:t>
      </w:r>
      <w:r w:rsidR="00107510">
        <w:rPr>
          <w:rFonts w:cs="Arial"/>
          <w:szCs w:val="22"/>
          <w:lang w:val="en-US"/>
        </w:rPr>
        <w:t>MI-126 “</w:t>
      </w:r>
      <w:r w:rsidR="00107510" w:rsidRPr="00095789">
        <w:rPr>
          <w:rFonts w:cs="Arial"/>
          <w:szCs w:val="22"/>
          <w:lang w:val="en-US"/>
        </w:rPr>
        <w:t>Petty cash funds recordkeeping system</w:t>
      </w:r>
      <w:r w:rsidR="00107510">
        <w:rPr>
          <w:rFonts w:cs="Arial"/>
          <w:szCs w:val="22"/>
          <w:lang w:val="en-US"/>
        </w:rPr>
        <w:t>”</w:t>
      </w:r>
      <w:r w:rsidR="00AC41EF" w:rsidRPr="00C76BD5">
        <w:rPr>
          <w:lang w:val="en-US" w:eastAsia="fr-FR"/>
        </w:rPr>
        <w:t xml:space="preserve">. </w:t>
      </w:r>
    </w:p>
    <w:p w14:paraId="37D5EC33" w14:textId="2AED7A67" w:rsidR="00FE3005" w:rsidRPr="00C76BD5" w:rsidRDefault="00285874" w:rsidP="009144A3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>
        <w:rPr>
          <w:lang w:val="en-US" w:eastAsia="fr-FR"/>
        </w:rPr>
        <w:t>Issue</w:t>
      </w:r>
      <w:r w:rsidR="000A11A7" w:rsidRPr="00C76BD5">
        <w:rPr>
          <w:lang w:val="en-US" w:eastAsia="fr-FR"/>
        </w:rPr>
        <w:t xml:space="preserve"> a </w:t>
      </w:r>
      <w:r w:rsidR="003A40CC">
        <w:rPr>
          <w:lang w:val="en-US" w:eastAsia="fr-FR"/>
        </w:rPr>
        <w:t>Monthly Petty Cash Expenditure Report</w:t>
      </w:r>
      <w:r w:rsidR="00AD3324">
        <w:rPr>
          <w:lang w:val="en-US" w:eastAsia="fr-FR"/>
        </w:rPr>
        <w:t xml:space="preserve"> </w:t>
      </w:r>
      <w:r w:rsidR="00AD3324" w:rsidRPr="00771071">
        <w:rPr>
          <w:lang w:val="en-US" w:eastAsia="fr-FR"/>
        </w:rPr>
        <w:t>MI-</w:t>
      </w:r>
      <w:r w:rsidR="004F303A">
        <w:rPr>
          <w:lang w:val="en-US" w:eastAsia="fr-FR"/>
        </w:rPr>
        <w:t>128</w:t>
      </w:r>
      <w:r w:rsidR="006F11BE">
        <w:rPr>
          <w:lang w:val="en-US" w:eastAsia="fr-FR"/>
        </w:rPr>
        <w:t>,</w:t>
      </w:r>
      <w:r w:rsidR="000A11A7" w:rsidRPr="00C76BD5">
        <w:rPr>
          <w:lang w:val="en-US" w:eastAsia="fr-FR"/>
        </w:rPr>
        <w:t xml:space="preserve"> including </w:t>
      </w:r>
      <w:r w:rsidR="006E7D06" w:rsidRPr="00C76BD5">
        <w:rPr>
          <w:lang w:val="en-US" w:eastAsia="fr-FR"/>
        </w:rPr>
        <w:t>the support documentation</w:t>
      </w:r>
      <w:r>
        <w:rPr>
          <w:lang w:val="en-US" w:eastAsia="fr-FR"/>
        </w:rPr>
        <w:t xml:space="preserve">, once approved </w:t>
      </w:r>
      <w:r w:rsidR="00E22235">
        <w:rPr>
          <w:lang w:val="en-US" w:eastAsia="fr-FR"/>
        </w:rPr>
        <w:t>by Site Manager</w:t>
      </w:r>
      <w:r w:rsidR="00137A84">
        <w:rPr>
          <w:lang w:val="en-US" w:eastAsia="fr-FR"/>
        </w:rPr>
        <w:t>,</w:t>
      </w:r>
      <w:r w:rsidR="00E22235">
        <w:rPr>
          <w:lang w:val="en-US" w:eastAsia="fr-FR"/>
        </w:rPr>
        <w:t xml:space="preserve"> Project </w:t>
      </w:r>
      <w:r w:rsidR="0043165A">
        <w:rPr>
          <w:lang w:val="en-US" w:eastAsia="fr-FR"/>
        </w:rPr>
        <w:t>Manager</w:t>
      </w:r>
      <w:r w:rsidR="00137A84">
        <w:rPr>
          <w:lang w:val="en-US" w:eastAsia="fr-FR"/>
        </w:rPr>
        <w:t xml:space="preserve"> and </w:t>
      </w:r>
      <w:r w:rsidR="00771071">
        <w:rPr>
          <w:lang w:val="en-US" w:eastAsia="fr-FR"/>
        </w:rPr>
        <w:t xml:space="preserve">Site </w:t>
      </w:r>
      <w:r w:rsidR="00137A84">
        <w:rPr>
          <w:lang w:val="en-US" w:eastAsia="fr-FR"/>
        </w:rPr>
        <w:t>Cost Control</w:t>
      </w:r>
      <w:r w:rsidR="00DA2600">
        <w:rPr>
          <w:lang w:val="en-US" w:eastAsia="fr-FR"/>
        </w:rPr>
        <w:t xml:space="preserve"> Manager</w:t>
      </w:r>
      <w:r w:rsidR="00E22235">
        <w:rPr>
          <w:lang w:val="en-US" w:eastAsia="fr-FR"/>
        </w:rPr>
        <w:t>.</w:t>
      </w:r>
    </w:p>
    <w:p w14:paraId="681B08F9" w14:textId="311BB38E" w:rsidR="0095290E" w:rsidRPr="00771071" w:rsidRDefault="00FE3005" w:rsidP="009144A3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 w:rsidRPr="00771071">
        <w:rPr>
          <w:lang w:val="en-US" w:eastAsia="fr-FR"/>
        </w:rPr>
        <w:t xml:space="preserve">Send </w:t>
      </w:r>
      <w:r w:rsidR="000E7667" w:rsidRPr="00771071">
        <w:rPr>
          <w:lang w:val="en-US" w:eastAsia="fr-FR"/>
        </w:rPr>
        <w:t>all the information</w:t>
      </w:r>
      <w:r w:rsidR="006E7D06" w:rsidRPr="00771071">
        <w:rPr>
          <w:lang w:val="en-US" w:eastAsia="fr-FR"/>
        </w:rPr>
        <w:t xml:space="preserve"> to Local Finance Department (or </w:t>
      </w:r>
      <w:r w:rsidR="00B94FDD" w:rsidRPr="00771071">
        <w:rPr>
          <w:lang w:val="en-US" w:eastAsia="fr-FR"/>
        </w:rPr>
        <w:t xml:space="preserve">Administration and </w:t>
      </w:r>
      <w:r w:rsidR="006E7D06" w:rsidRPr="00771071">
        <w:rPr>
          <w:lang w:val="en-US" w:eastAsia="fr-FR"/>
        </w:rPr>
        <w:t xml:space="preserve">Finance Department </w:t>
      </w:r>
      <w:r w:rsidR="00B94FDD" w:rsidRPr="00771071">
        <w:rPr>
          <w:lang w:val="en-US" w:eastAsia="fr-FR"/>
        </w:rPr>
        <w:t xml:space="preserve">in </w:t>
      </w:r>
      <w:r w:rsidR="006E7D06" w:rsidRPr="00771071">
        <w:rPr>
          <w:lang w:val="en-US" w:eastAsia="fr-FR"/>
        </w:rPr>
        <w:t xml:space="preserve">Headquarters if it </w:t>
      </w:r>
      <w:r w:rsidR="006647FF" w:rsidRPr="00771071">
        <w:rPr>
          <w:lang w:val="en-US" w:eastAsia="fr-FR"/>
        </w:rPr>
        <w:t>does not</w:t>
      </w:r>
      <w:r w:rsidR="006E7D06" w:rsidRPr="00771071">
        <w:rPr>
          <w:lang w:val="en-US" w:eastAsia="fr-FR"/>
        </w:rPr>
        <w:t xml:space="preserve"> exist) for it</w:t>
      </w:r>
      <w:r w:rsidR="00D01D3F" w:rsidRPr="00771071">
        <w:rPr>
          <w:lang w:val="en-US" w:eastAsia="fr-FR"/>
        </w:rPr>
        <w:t>s</w:t>
      </w:r>
      <w:r w:rsidR="006E7D06" w:rsidRPr="00771071">
        <w:rPr>
          <w:lang w:val="en-US" w:eastAsia="fr-FR"/>
        </w:rPr>
        <w:t xml:space="preserve"> </w:t>
      </w:r>
      <w:r w:rsidR="009464D4" w:rsidRPr="00771071">
        <w:rPr>
          <w:lang w:val="en-US" w:eastAsia="fr-FR"/>
        </w:rPr>
        <w:t xml:space="preserve">record and </w:t>
      </w:r>
      <w:r w:rsidR="006E7D06" w:rsidRPr="00771071">
        <w:rPr>
          <w:lang w:val="en-US" w:eastAsia="fr-FR"/>
        </w:rPr>
        <w:t xml:space="preserve">accounting in </w:t>
      </w:r>
      <w:r w:rsidR="00D01D3F" w:rsidRPr="00771071">
        <w:rPr>
          <w:lang w:val="en-US" w:eastAsia="fr-FR"/>
        </w:rPr>
        <w:t xml:space="preserve">the </w:t>
      </w:r>
      <w:r w:rsidR="006E7D06" w:rsidRPr="00771071">
        <w:rPr>
          <w:lang w:val="en-US" w:eastAsia="fr-FR"/>
        </w:rPr>
        <w:t xml:space="preserve">financial </w:t>
      </w:r>
      <w:r w:rsidR="006647FF" w:rsidRPr="00771071">
        <w:rPr>
          <w:lang w:val="en-US" w:eastAsia="fr-FR"/>
        </w:rPr>
        <w:t>software</w:t>
      </w:r>
      <w:r w:rsidR="006E7D06" w:rsidRPr="00771071">
        <w:rPr>
          <w:lang w:val="en-US" w:eastAsia="fr-FR"/>
        </w:rPr>
        <w:t>.</w:t>
      </w:r>
      <w:r w:rsidR="00D01D3F" w:rsidRPr="00771071">
        <w:rPr>
          <w:lang w:val="en-US" w:eastAsia="fr-FR"/>
        </w:rPr>
        <w:t xml:space="preserve"> </w:t>
      </w:r>
    </w:p>
    <w:p w14:paraId="4E5F1900" w14:textId="56C15895" w:rsidR="00FE3005" w:rsidRPr="00C76BD5" w:rsidRDefault="006F012D" w:rsidP="009144A3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>
        <w:rPr>
          <w:lang w:val="en-US" w:eastAsia="fr-FR"/>
        </w:rPr>
        <w:t xml:space="preserve">Report immediately every </w:t>
      </w:r>
      <w:r w:rsidR="00FE3005" w:rsidRPr="00C76BD5">
        <w:rPr>
          <w:lang w:val="en-US" w:eastAsia="fr-FR"/>
        </w:rPr>
        <w:t xml:space="preserve">Petty Cash shortage to the </w:t>
      </w:r>
      <w:r w:rsidR="004B1714">
        <w:rPr>
          <w:lang w:val="en-US" w:eastAsia="fr-FR"/>
        </w:rPr>
        <w:t>S</w:t>
      </w:r>
      <w:r w:rsidR="00FE3005" w:rsidRPr="00C76BD5">
        <w:rPr>
          <w:lang w:val="en-US" w:eastAsia="fr-FR"/>
        </w:rPr>
        <w:t>ite Manager.</w:t>
      </w:r>
    </w:p>
    <w:p w14:paraId="32B6E846" w14:textId="4CA01320" w:rsidR="000E5B81" w:rsidRPr="00C76BD5" w:rsidRDefault="00AD44CB" w:rsidP="009144A3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>
        <w:rPr>
          <w:lang w:val="en-US" w:eastAsia="fr-FR"/>
        </w:rPr>
        <w:t>P</w:t>
      </w:r>
      <w:r w:rsidR="000E5B81" w:rsidRPr="00C76BD5">
        <w:rPr>
          <w:lang w:val="en-US" w:eastAsia="fr-FR"/>
        </w:rPr>
        <w:t>ay petty cash against duly approved petty cash vouchers. After payment, the voucher with all its supporting documents</w:t>
      </w:r>
      <w:r w:rsidR="000E7667">
        <w:rPr>
          <w:lang w:val="en-US" w:eastAsia="fr-FR"/>
        </w:rPr>
        <w:t xml:space="preserve"> shall be recorded</w:t>
      </w:r>
      <w:r w:rsidR="0071106A">
        <w:rPr>
          <w:lang w:val="en-US" w:eastAsia="fr-FR"/>
        </w:rPr>
        <w:t xml:space="preserve"> and stored</w:t>
      </w:r>
      <w:r w:rsidR="000E5B81" w:rsidRPr="00C76BD5">
        <w:rPr>
          <w:lang w:val="en-US" w:eastAsia="fr-FR"/>
        </w:rPr>
        <w:t>.</w:t>
      </w:r>
    </w:p>
    <w:p w14:paraId="65E8A2B7" w14:textId="52702C7C" w:rsidR="000E5B81" w:rsidRPr="00C76BD5" w:rsidRDefault="00AD44CB" w:rsidP="009144A3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>
        <w:rPr>
          <w:lang w:val="en-US" w:eastAsia="fr-FR"/>
        </w:rPr>
        <w:t>E</w:t>
      </w:r>
      <w:r w:rsidR="000E5B81" w:rsidRPr="00C76BD5">
        <w:rPr>
          <w:lang w:val="en-US" w:eastAsia="fr-FR"/>
        </w:rPr>
        <w:t xml:space="preserve">nsure that the Petty Cash requests, with original vouchers and receipts attached are retained for at least up to the end of the project or </w:t>
      </w:r>
      <w:r w:rsidR="000E7667">
        <w:rPr>
          <w:lang w:val="en-US" w:eastAsia="fr-FR"/>
        </w:rPr>
        <w:t xml:space="preserve">up to </w:t>
      </w:r>
      <w:r w:rsidR="000E5B81" w:rsidRPr="00C76BD5">
        <w:rPr>
          <w:lang w:val="en-US" w:eastAsia="fr-FR"/>
        </w:rPr>
        <w:t>stipulated by internal procedure in case it were necessary for claims or audit purpose</w:t>
      </w:r>
      <w:r>
        <w:rPr>
          <w:lang w:val="en-US" w:eastAsia="fr-FR"/>
        </w:rPr>
        <w:t>s</w:t>
      </w:r>
      <w:r w:rsidR="000E5B81" w:rsidRPr="00C76BD5">
        <w:rPr>
          <w:lang w:val="en-US" w:eastAsia="fr-FR"/>
        </w:rPr>
        <w:t>.</w:t>
      </w:r>
    </w:p>
    <w:p w14:paraId="0426BC69" w14:textId="48D34745" w:rsidR="000E5B81" w:rsidRDefault="00AD44CB" w:rsidP="009144A3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>
        <w:rPr>
          <w:lang w:val="en-US" w:eastAsia="fr-FR"/>
        </w:rPr>
        <w:t xml:space="preserve">Guard the </w:t>
      </w:r>
      <w:r w:rsidR="000E5B81" w:rsidRPr="00C76BD5">
        <w:rPr>
          <w:lang w:val="en-US" w:eastAsia="fr-FR"/>
        </w:rPr>
        <w:t>petty cash funds.</w:t>
      </w:r>
    </w:p>
    <w:p w14:paraId="410EFF91" w14:textId="317E21CA" w:rsidR="004B1714" w:rsidRPr="004B1714" w:rsidRDefault="00AD44CB" w:rsidP="009144A3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>
        <w:rPr>
          <w:lang w:val="en-US" w:eastAsia="fr-FR"/>
        </w:rPr>
        <w:t xml:space="preserve">Issue the </w:t>
      </w:r>
      <w:r w:rsidR="00EC5266">
        <w:rPr>
          <w:lang w:val="en-US" w:eastAsia="fr-FR"/>
        </w:rPr>
        <w:t xml:space="preserve">MI-129 </w:t>
      </w:r>
      <w:r w:rsidR="000C662D">
        <w:rPr>
          <w:lang w:val="en-US" w:eastAsia="fr-FR"/>
        </w:rPr>
        <w:t>“M</w:t>
      </w:r>
      <w:r w:rsidR="004B1714" w:rsidRPr="004B1714">
        <w:rPr>
          <w:lang w:val="en-US" w:eastAsia="fr-FR"/>
        </w:rPr>
        <w:t>onthly forecast expenditure</w:t>
      </w:r>
      <w:r w:rsidR="000C662D">
        <w:rPr>
          <w:lang w:val="en-US" w:eastAsia="fr-FR"/>
        </w:rPr>
        <w:t>”</w:t>
      </w:r>
      <w:r w:rsidR="00EC5266">
        <w:rPr>
          <w:lang w:val="en-US" w:eastAsia="fr-FR"/>
        </w:rPr>
        <w:t>,</w:t>
      </w:r>
      <w:r w:rsidR="008D2EDF">
        <w:rPr>
          <w:lang w:val="en-US" w:eastAsia="fr-FR"/>
        </w:rPr>
        <w:t xml:space="preserve"> </w:t>
      </w:r>
      <w:r>
        <w:rPr>
          <w:lang w:val="en-US" w:eastAsia="fr-FR"/>
        </w:rPr>
        <w:t>according with the Site Manager</w:t>
      </w:r>
      <w:r w:rsidR="004B1714" w:rsidRPr="004B1714">
        <w:rPr>
          <w:lang w:val="en-US" w:eastAsia="fr-FR"/>
        </w:rPr>
        <w:t xml:space="preserve"> </w:t>
      </w:r>
      <w:r w:rsidR="00EC5266">
        <w:rPr>
          <w:lang w:val="en-US" w:eastAsia="fr-FR"/>
        </w:rPr>
        <w:t xml:space="preserve">estimation, </w:t>
      </w:r>
      <w:r>
        <w:rPr>
          <w:lang w:val="en-US" w:eastAsia="fr-FR"/>
        </w:rPr>
        <w:t xml:space="preserve">and submit it to </w:t>
      </w:r>
      <w:r w:rsidR="004B1714" w:rsidRPr="004B1714">
        <w:rPr>
          <w:lang w:val="en-US" w:eastAsia="fr-FR"/>
        </w:rPr>
        <w:t xml:space="preserve">Project </w:t>
      </w:r>
      <w:r w:rsidR="0043165A">
        <w:rPr>
          <w:lang w:val="en-US" w:eastAsia="fr-FR"/>
        </w:rPr>
        <w:t>Manager</w:t>
      </w:r>
      <w:r w:rsidR="004B1714" w:rsidRPr="004B1714">
        <w:rPr>
          <w:lang w:val="en-US" w:eastAsia="fr-FR"/>
        </w:rPr>
        <w:t xml:space="preserve"> and </w:t>
      </w:r>
      <w:r w:rsidR="0043165A" w:rsidRPr="004B1714">
        <w:rPr>
          <w:lang w:val="en-US" w:eastAsia="fr-FR"/>
        </w:rPr>
        <w:t xml:space="preserve">Corporate </w:t>
      </w:r>
      <w:r w:rsidR="004B1714" w:rsidRPr="004B1714">
        <w:rPr>
          <w:lang w:val="en-US" w:eastAsia="fr-FR"/>
        </w:rPr>
        <w:t xml:space="preserve">Construction </w:t>
      </w:r>
      <w:r>
        <w:rPr>
          <w:lang w:val="en-US" w:eastAsia="fr-FR"/>
        </w:rPr>
        <w:t>Manager for approval.</w:t>
      </w:r>
    </w:p>
    <w:p w14:paraId="2665ED10" w14:textId="17A86EC5" w:rsidR="00EE1ED9" w:rsidRPr="00C76BD5" w:rsidRDefault="00A13EF4" w:rsidP="00EE1ED9">
      <w:pPr>
        <w:pStyle w:val="Estilo5"/>
        <w:spacing w:before="240" w:beforeAutospacing="0" w:after="240" w:afterAutospacing="0"/>
        <w:jc w:val="both"/>
        <w:outlineLvl w:val="0"/>
      </w:pPr>
      <w:bookmarkStart w:id="11" w:name="_Toc79579881"/>
      <w:proofErr w:type="spellStart"/>
      <w:r>
        <w:t>Site</w:t>
      </w:r>
      <w:proofErr w:type="spellEnd"/>
      <w:r>
        <w:t xml:space="preserve"> </w:t>
      </w:r>
      <w:proofErr w:type="spellStart"/>
      <w:r w:rsidR="00EE1ED9" w:rsidRPr="00C76BD5">
        <w:t>Cost</w:t>
      </w:r>
      <w:proofErr w:type="spellEnd"/>
      <w:r w:rsidR="00EE1ED9" w:rsidRPr="00C76BD5">
        <w:t xml:space="preserve"> Control</w:t>
      </w:r>
      <w:r w:rsidR="00C326E0">
        <w:t xml:space="preserve"> Manager</w:t>
      </w:r>
      <w:bookmarkEnd w:id="11"/>
    </w:p>
    <w:p w14:paraId="798CD4CA" w14:textId="139E02B2" w:rsidR="000A11A7" w:rsidRPr="00C76BD5" w:rsidRDefault="00EE1ED9" w:rsidP="009144A3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 w:rsidRPr="00C76BD5">
        <w:rPr>
          <w:lang w:val="en-US" w:eastAsia="fr-FR"/>
        </w:rPr>
        <w:t xml:space="preserve">Verify </w:t>
      </w:r>
      <w:r w:rsidR="00AC41EF">
        <w:rPr>
          <w:lang w:val="en-US" w:eastAsia="fr-FR"/>
        </w:rPr>
        <w:t>that monthly petty</w:t>
      </w:r>
      <w:r w:rsidRPr="00C76BD5">
        <w:rPr>
          <w:lang w:val="en-US" w:eastAsia="fr-FR"/>
        </w:rPr>
        <w:t xml:space="preserve"> cash </w:t>
      </w:r>
      <w:r w:rsidR="00AC41EF">
        <w:rPr>
          <w:lang w:val="en-US" w:eastAsia="fr-FR"/>
        </w:rPr>
        <w:t>expenditure</w:t>
      </w:r>
      <w:r w:rsidRPr="00C76BD5">
        <w:rPr>
          <w:lang w:val="en-US" w:eastAsia="fr-FR"/>
        </w:rPr>
        <w:t xml:space="preserve"> report</w:t>
      </w:r>
      <w:r w:rsidR="008D2EDF">
        <w:rPr>
          <w:lang w:val="en-US" w:eastAsia="fr-FR"/>
        </w:rPr>
        <w:t xml:space="preserve"> </w:t>
      </w:r>
      <w:r w:rsidRPr="00C76BD5">
        <w:rPr>
          <w:lang w:val="en-US" w:eastAsia="fr-FR"/>
        </w:rPr>
        <w:t>include</w:t>
      </w:r>
      <w:r w:rsidR="00AC41EF">
        <w:rPr>
          <w:lang w:val="en-US" w:eastAsia="fr-FR"/>
        </w:rPr>
        <w:t>s all the items</w:t>
      </w:r>
      <w:r w:rsidRPr="00C76BD5">
        <w:rPr>
          <w:lang w:val="en-US" w:eastAsia="fr-FR"/>
        </w:rPr>
        <w:t xml:space="preserve"> and support documentation before its official submission to Site Manager, Project </w:t>
      </w:r>
      <w:r w:rsidR="0043165A">
        <w:rPr>
          <w:lang w:val="en-US" w:eastAsia="fr-FR"/>
        </w:rPr>
        <w:t>Manager</w:t>
      </w:r>
      <w:r w:rsidR="001A0776">
        <w:rPr>
          <w:lang w:val="en-US" w:eastAsia="fr-FR"/>
        </w:rPr>
        <w:t xml:space="preserve"> and</w:t>
      </w:r>
      <w:r w:rsidRPr="00C76BD5">
        <w:rPr>
          <w:lang w:val="en-US" w:eastAsia="fr-FR"/>
        </w:rPr>
        <w:t xml:space="preserve"> </w:t>
      </w:r>
      <w:r w:rsidR="00C326E0">
        <w:rPr>
          <w:lang w:val="en-US" w:eastAsia="fr-FR"/>
        </w:rPr>
        <w:t xml:space="preserve">Project </w:t>
      </w:r>
      <w:r w:rsidRPr="00C76BD5">
        <w:rPr>
          <w:lang w:val="en-US" w:eastAsia="fr-FR"/>
        </w:rPr>
        <w:t xml:space="preserve">Cost Control </w:t>
      </w:r>
      <w:r w:rsidR="00C326E0">
        <w:rPr>
          <w:lang w:val="en-US" w:eastAsia="fr-FR"/>
        </w:rPr>
        <w:t>Manager</w:t>
      </w:r>
      <w:r w:rsidR="006647FF" w:rsidRPr="00C76BD5">
        <w:rPr>
          <w:lang w:val="en-US" w:eastAsia="fr-FR"/>
        </w:rPr>
        <w:t xml:space="preserve">. This verification shall include a spot check of some items </w:t>
      </w:r>
      <w:r w:rsidR="000E7667" w:rsidRPr="00C76BD5">
        <w:rPr>
          <w:lang w:val="en-US" w:eastAsia="fr-FR"/>
        </w:rPr>
        <w:t>to</w:t>
      </w:r>
      <w:r w:rsidR="006647FF" w:rsidRPr="00C76BD5">
        <w:rPr>
          <w:lang w:val="en-US" w:eastAsia="fr-FR"/>
        </w:rPr>
        <w:t xml:space="preserve"> </w:t>
      </w:r>
      <w:r w:rsidR="00C326E0">
        <w:rPr>
          <w:lang w:val="en-US" w:eastAsia="fr-FR"/>
        </w:rPr>
        <w:t xml:space="preserve">ensure </w:t>
      </w:r>
      <w:r w:rsidR="006647FF" w:rsidRPr="00C76BD5">
        <w:rPr>
          <w:lang w:val="en-US" w:eastAsia="fr-FR"/>
        </w:rPr>
        <w:t>the procedure is being followed</w:t>
      </w:r>
      <w:r w:rsidR="000E7667">
        <w:rPr>
          <w:lang w:val="en-US" w:eastAsia="fr-FR"/>
        </w:rPr>
        <w:t xml:space="preserve"> and support documentation is complete</w:t>
      </w:r>
      <w:r w:rsidR="006647FF" w:rsidRPr="00C76BD5">
        <w:rPr>
          <w:lang w:val="en-US" w:eastAsia="fr-FR"/>
        </w:rPr>
        <w:t>.</w:t>
      </w:r>
    </w:p>
    <w:p w14:paraId="66A1A510" w14:textId="4AFA2404" w:rsidR="00EE1ED9" w:rsidRDefault="00EE1ED9" w:rsidP="009144A3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 w:rsidRPr="00C76BD5">
        <w:rPr>
          <w:lang w:val="en-US" w:eastAsia="fr-FR"/>
        </w:rPr>
        <w:t>In small projects in which Staffing Plan does not include</w:t>
      </w:r>
      <w:r w:rsidR="000D3EDB">
        <w:rPr>
          <w:lang w:val="en-US" w:eastAsia="fr-FR"/>
        </w:rPr>
        <w:t xml:space="preserve"> </w:t>
      </w:r>
      <w:r w:rsidR="00E25681">
        <w:rPr>
          <w:lang w:val="en-US" w:eastAsia="fr-FR"/>
        </w:rPr>
        <w:t xml:space="preserve">Site </w:t>
      </w:r>
      <w:r w:rsidR="000D3EDB" w:rsidRPr="000D3EDB">
        <w:rPr>
          <w:lang w:val="en-US" w:eastAsia="fr-FR"/>
        </w:rPr>
        <w:t>General Services/ Administration Manager</w:t>
      </w:r>
      <w:r w:rsidR="006647FF" w:rsidRPr="00C76BD5">
        <w:rPr>
          <w:lang w:val="en-US" w:eastAsia="fr-FR"/>
        </w:rPr>
        <w:t xml:space="preserve">, </w:t>
      </w:r>
      <w:r w:rsidR="000D3EDB">
        <w:rPr>
          <w:lang w:val="en-US" w:eastAsia="fr-FR"/>
        </w:rPr>
        <w:t xml:space="preserve">Site </w:t>
      </w:r>
      <w:r w:rsidR="006647FF" w:rsidRPr="00C76BD5">
        <w:rPr>
          <w:lang w:val="en-US" w:eastAsia="fr-FR"/>
        </w:rPr>
        <w:t>Cost Control</w:t>
      </w:r>
      <w:r w:rsidR="000D3EDB">
        <w:rPr>
          <w:lang w:val="en-US" w:eastAsia="fr-FR"/>
        </w:rPr>
        <w:t xml:space="preserve"> Manager</w:t>
      </w:r>
      <w:r w:rsidRPr="00C76BD5">
        <w:rPr>
          <w:lang w:val="en-US" w:eastAsia="fr-FR"/>
        </w:rPr>
        <w:t xml:space="preserve"> </w:t>
      </w:r>
      <w:proofErr w:type="gramStart"/>
      <w:r w:rsidRPr="00C76BD5">
        <w:rPr>
          <w:lang w:val="en-US" w:eastAsia="fr-FR"/>
        </w:rPr>
        <w:t>carry</w:t>
      </w:r>
      <w:proofErr w:type="gramEnd"/>
      <w:r w:rsidRPr="00C76BD5">
        <w:rPr>
          <w:lang w:val="en-US" w:eastAsia="fr-FR"/>
        </w:rPr>
        <w:t xml:space="preserve"> out its functions</w:t>
      </w:r>
      <w:r w:rsidR="00A70088">
        <w:rPr>
          <w:lang w:val="en-US" w:eastAsia="fr-FR"/>
        </w:rPr>
        <w:t>.</w:t>
      </w:r>
    </w:p>
    <w:p w14:paraId="32B044F6" w14:textId="3F24727E" w:rsidR="00E11510" w:rsidRPr="00C76BD5" w:rsidRDefault="00E11510" w:rsidP="009144A3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>
        <w:rPr>
          <w:lang w:val="en-US" w:eastAsia="fr-FR"/>
        </w:rPr>
        <w:t xml:space="preserve">Include cost control code account in every </w:t>
      </w:r>
      <w:r w:rsidR="008D2EDF">
        <w:rPr>
          <w:lang w:val="en-US" w:eastAsia="fr-FR"/>
        </w:rPr>
        <w:t xml:space="preserve">petty cash </w:t>
      </w:r>
      <w:r>
        <w:rPr>
          <w:lang w:val="en-US" w:eastAsia="fr-FR"/>
        </w:rPr>
        <w:t>voucher</w:t>
      </w:r>
      <w:r w:rsidR="000D3EDB">
        <w:rPr>
          <w:lang w:val="en-US" w:eastAsia="fr-FR"/>
        </w:rPr>
        <w:t>.</w:t>
      </w:r>
    </w:p>
    <w:p w14:paraId="3BFBBF9F" w14:textId="6CCC6343" w:rsidR="00846D9F" w:rsidRPr="00C76BD5" w:rsidRDefault="001B2BA2" w:rsidP="00846D9F">
      <w:pPr>
        <w:pStyle w:val="Estilo5"/>
        <w:spacing w:before="240" w:beforeAutospacing="0" w:after="240" w:afterAutospacing="0"/>
        <w:jc w:val="both"/>
        <w:outlineLvl w:val="0"/>
      </w:pPr>
      <w:bookmarkStart w:id="12" w:name="_Toc79579882"/>
      <w:proofErr w:type="spellStart"/>
      <w:r>
        <w:t>Requestor</w:t>
      </w:r>
      <w:bookmarkEnd w:id="12"/>
      <w:proofErr w:type="spellEnd"/>
    </w:p>
    <w:p w14:paraId="43F30583" w14:textId="64990574" w:rsidR="00846D9F" w:rsidRPr="009144A3" w:rsidRDefault="00B306A2" w:rsidP="009144A3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 w:rsidRPr="009144A3">
        <w:rPr>
          <w:lang w:val="en-US" w:eastAsia="fr-FR"/>
        </w:rPr>
        <w:t>Initiate the process of filling</w:t>
      </w:r>
      <w:r w:rsidR="00846D9F" w:rsidRPr="009144A3">
        <w:rPr>
          <w:lang w:val="en-US" w:eastAsia="fr-FR"/>
        </w:rPr>
        <w:t xml:space="preserve"> a Petty Cash voucher </w:t>
      </w:r>
      <w:r w:rsidR="00396FE6" w:rsidRPr="009144A3">
        <w:rPr>
          <w:lang w:val="en-US" w:eastAsia="fr-FR"/>
        </w:rPr>
        <w:t>and provide purpose justification when required.</w:t>
      </w:r>
    </w:p>
    <w:p w14:paraId="5D2748C2" w14:textId="68A21F2D" w:rsidR="00846D9F" w:rsidRPr="009144A3" w:rsidRDefault="00B545AF" w:rsidP="009144A3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 w:rsidRPr="009144A3">
        <w:rPr>
          <w:lang w:val="en-US" w:eastAsia="fr-FR"/>
        </w:rPr>
        <w:t>Provide a</w:t>
      </w:r>
      <w:r w:rsidR="00846D9F" w:rsidRPr="009144A3">
        <w:rPr>
          <w:lang w:val="en-US" w:eastAsia="fr-FR"/>
        </w:rPr>
        <w:t xml:space="preserve"> receipt for the actual expense with any unspent cash within 5 working days of the advance. </w:t>
      </w:r>
    </w:p>
    <w:p w14:paraId="471F0FF8" w14:textId="0EB11280" w:rsidR="00846D9F" w:rsidRPr="009144A3" w:rsidRDefault="00365407" w:rsidP="009144A3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 w:rsidRPr="009144A3">
        <w:rPr>
          <w:lang w:val="en-US" w:eastAsia="fr-FR"/>
        </w:rPr>
        <w:t>P</w:t>
      </w:r>
      <w:r w:rsidR="00846D9F" w:rsidRPr="009144A3">
        <w:rPr>
          <w:lang w:val="en-US" w:eastAsia="fr-FR"/>
        </w:rPr>
        <w:t xml:space="preserve">rovide </w:t>
      </w:r>
      <w:r w:rsidR="00F51147" w:rsidRPr="009144A3">
        <w:rPr>
          <w:lang w:val="en-US" w:eastAsia="fr-FR"/>
        </w:rPr>
        <w:t xml:space="preserve">approved and </w:t>
      </w:r>
      <w:r w:rsidR="00846D9F" w:rsidRPr="009144A3">
        <w:rPr>
          <w:lang w:val="en-US" w:eastAsia="fr-FR"/>
        </w:rPr>
        <w:t>signed LMR as support documentation</w:t>
      </w:r>
      <w:r w:rsidRPr="009144A3">
        <w:rPr>
          <w:lang w:val="en-US" w:eastAsia="fr-FR"/>
        </w:rPr>
        <w:t xml:space="preserve"> when it subjected of petty cash request</w:t>
      </w:r>
      <w:r w:rsidR="00846D9F" w:rsidRPr="009144A3">
        <w:rPr>
          <w:lang w:val="en-US" w:eastAsia="fr-FR"/>
        </w:rPr>
        <w:t>.</w:t>
      </w:r>
      <w:r w:rsidR="002124D8" w:rsidRPr="009144A3">
        <w:rPr>
          <w:lang w:val="en-US" w:eastAsia="fr-FR"/>
        </w:rPr>
        <w:t xml:space="preserve"> </w:t>
      </w:r>
    </w:p>
    <w:p w14:paraId="0EB44E17" w14:textId="5306A811" w:rsidR="00E9091D" w:rsidRPr="009144A3" w:rsidRDefault="00714FBF" w:rsidP="009144A3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 w:rsidRPr="009144A3">
        <w:rPr>
          <w:lang w:val="en-US" w:eastAsia="fr-FR"/>
        </w:rPr>
        <w:t>To identify if the PO</w:t>
      </w:r>
      <w:r w:rsidR="00F201BE" w:rsidRPr="009144A3">
        <w:rPr>
          <w:lang w:val="en-US" w:eastAsia="fr-FR"/>
        </w:rPr>
        <w:t xml:space="preserve"> </w:t>
      </w:r>
      <w:r w:rsidRPr="009144A3">
        <w:rPr>
          <w:lang w:val="en-US" w:eastAsia="fr-FR"/>
        </w:rPr>
        <w:t>/</w:t>
      </w:r>
      <w:r w:rsidR="00F201BE" w:rsidRPr="009144A3">
        <w:rPr>
          <w:lang w:val="en-US" w:eastAsia="fr-FR"/>
        </w:rPr>
        <w:t xml:space="preserve"> </w:t>
      </w:r>
      <w:r w:rsidRPr="009144A3">
        <w:rPr>
          <w:lang w:val="en-US" w:eastAsia="fr-FR"/>
        </w:rPr>
        <w:t xml:space="preserve">service to be provided is a back charge to any supplier / subcontractor. </w:t>
      </w:r>
      <w:r w:rsidR="00543610" w:rsidRPr="009144A3">
        <w:rPr>
          <w:lang w:val="en-US" w:eastAsia="fr-FR"/>
        </w:rPr>
        <w:t>Once identified, the a</w:t>
      </w:r>
      <w:r w:rsidR="00B523BC" w:rsidRPr="009144A3">
        <w:rPr>
          <w:lang w:val="en-US" w:eastAsia="fr-FR"/>
        </w:rPr>
        <w:t>pplication of this back charge will be according to PR-</w:t>
      </w:r>
      <w:r w:rsidR="00F37993" w:rsidRPr="009144A3">
        <w:rPr>
          <w:lang w:val="en-US" w:eastAsia="fr-FR"/>
        </w:rPr>
        <w:t xml:space="preserve">27 </w:t>
      </w:r>
      <w:r w:rsidR="00333FAF">
        <w:rPr>
          <w:lang w:val="en-US" w:eastAsia="fr-FR"/>
        </w:rPr>
        <w:t>“</w:t>
      </w:r>
      <w:r w:rsidR="00333FAF" w:rsidRPr="00333FAF">
        <w:rPr>
          <w:rFonts w:cs="Arial"/>
          <w:szCs w:val="22"/>
          <w:lang w:val="en-US" w:eastAsia="fr-FR"/>
        </w:rPr>
        <w:t xml:space="preserve">Suppliers </w:t>
      </w:r>
      <w:proofErr w:type="spellStart"/>
      <w:r w:rsidR="00333FAF" w:rsidRPr="00333FAF">
        <w:rPr>
          <w:rFonts w:cs="Arial"/>
          <w:szCs w:val="22"/>
          <w:lang w:val="en-US" w:eastAsia="fr-FR"/>
        </w:rPr>
        <w:t>Backcharges</w:t>
      </w:r>
      <w:proofErr w:type="spellEnd"/>
      <w:r w:rsidR="00333FAF" w:rsidRPr="00333FAF">
        <w:rPr>
          <w:rFonts w:cs="Arial"/>
          <w:szCs w:val="22"/>
          <w:lang w:val="en-US" w:eastAsia="fr-FR"/>
        </w:rPr>
        <w:t xml:space="preserve"> Procedure</w:t>
      </w:r>
      <w:r w:rsidR="00333FAF">
        <w:rPr>
          <w:rFonts w:cs="Arial"/>
          <w:szCs w:val="22"/>
          <w:lang w:val="en-US" w:eastAsia="fr-FR"/>
        </w:rPr>
        <w:t>”</w:t>
      </w:r>
      <w:r w:rsidR="00270D91" w:rsidRPr="009144A3">
        <w:rPr>
          <w:lang w:val="en-US" w:eastAsia="fr-FR"/>
        </w:rPr>
        <w:t xml:space="preserve"> and PR-57 </w:t>
      </w:r>
      <w:r w:rsidR="00333FAF">
        <w:rPr>
          <w:lang w:val="en-US" w:eastAsia="fr-FR"/>
        </w:rPr>
        <w:t xml:space="preserve">“Construction Subcontracts </w:t>
      </w:r>
      <w:r w:rsidR="00270D91" w:rsidRPr="009144A3">
        <w:rPr>
          <w:lang w:val="en-US" w:eastAsia="fr-FR"/>
        </w:rPr>
        <w:t>Administration Procedure</w:t>
      </w:r>
      <w:r w:rsidR="00333FAF">
        <w:rPr>
          <w:lang w:val="en-US" w:eastAsia="fr-FR"/>
        </w:rPr>
        <w:t>”</w:t>
      </w:r>
      <w:r w:rsidR="00F37993" w:rsidRPr="009144A3">
        <w:rPr>
          <w:lang w:val="en-US" w:eastAsia="fr-FR"/>
        </w:rPr>
        <w:t>.</w:t>
      </w:r>
    </w:p>
    <w:p w14:paraId="39E48E2C" w14:textId="7FE9862A" w:rsidR="003F7A6A" w:rsidRPr="00C76BD5" w:rsidRDefault="003F7A6A" w:rsidP="003F7A6A">
      <w:pPr>
        <w:pStyle w:val="Estilo5"/>
        <w:spacing w:before="240" w:beforeAutospacing="0" w:after="240" w:afterAutospacing="0"/>
        <w:jc w:val="both"/>
        <w:outlineLvl w:val="0"/>
      </w:pPr>
      <w:bookmarkStart w:id="13" w:name="_Toc62636465"/>
      <w:bookmarkStart w:id="14" w:name="_Toc79579883"/>
      <w:r w:rsidRPr="00C76BD5">
        <w:t xml:space="preserve">Local Office </w:t>
      </w:r>
      <w:proofErr w:type="spellStart"/>
      <w:r w:rsidRPr="00C76BD5">
        <w:t>Representative</w:t>
      </w:r>
      <w:bookmarkEnd w:id="13"/>
      <w:bookmarkEnd w:id="14"/>
      <w:proofErr w:type="spellEnd"/>
    </w:p>
    <w:p w14:paraId="3DD5EF6C" w14:textId="4F27D45D" w:rsidR="001403C6" w:rsidRDefault="003F7A6A" w:rsidP="00325D10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 w:rsidRPr="00C76BD5">
        <w:rPr>
          <w:lang w:val="en-US" w:eastAsia="fr-FR"/>
        </w:rPr>
        <w:t>To provide funds to project petty cash at site</w:t>
      </w:r>
      <w:r w:rsidR="00716EEA">
        <w:rPr>
          <w:lang w:val="en-US" w:eastAsia="fr-FR"/>
        </w:rPr>
        <w:t>,</w:t>
      </w:r>
      <w:r w:rsidRPr="00C76BD5">
        <w:rPr>
          <w:lang w:val="en-US" w:eastAsia="fr-FR"/>
        </w:rPr>
        <w:t xml:space="preserve"> </w:t>
      </w:r>
      <w:r w:rsidR="001403C6">
        <w:rPr>
          <w:lang w:val="en-US" w:eastAsia="fr-FR"/>
        </w:rPr>
        <w:t>once the reconciliation</w:t>
      </w:r>
      <w:r w:rsidR="001403C6" w:rsidRPr="00C76BD5">
        <w:rPr>
          <w:lang w:val="en-US" w:eastAsia="fr-FR"/>
        </w:rPr>
        <w:t xml:space="preserve"> </w:t>
      </w:r>
      <w:r w:rsidR="001403C6">
        <w:rPr>
          <w:lang w:val="en-US" w:eastAsia="fr-FR"/>
        </w:rPr>
        <w:t xml:space="preserve">justifying all the expenses has been </w:t>
      </w:r>
      <w:r w:rsidR="0071106A">
        <w:rPr>
          <w:lang w:val="en-US" w:eastAsia="fr-FR"/>
        </w:rPr>
        <w:t>done and</w:t>
      </w:r>
      <w:r w:rsidR="003D015F">
        <w:rPr>
          <w:lang w:val="en-US" w:eastAsia="fr-FR"/>
        </w:rPr>
        <w:t xml:space="preserve"> considering monthly forecast expenditure</w:t>
      </w:r>
      <w:r w:rsidR="008D2EDF">
        <w:rPr>
          <w:lang w:val="en-US" w:eastAsia="fr-FR"/>
        </w:rPr>
        <w:t xml:space="preserve"> </w:t>
      </w:r>
      <w:r w:rsidR="003D015F">
        <w:rPr>
          <w:lang w:val="en-US" w:eastAsia="fr-FR"/>
        </w:rPr>
        <w:t xml:space="preserve">as per </w:t>
      </w:r>
      <w:r w:rsidR="002B0020">
        <w:rPr>
          <w:lang w:val="en-US" w:eastAsia="fr-FR"/>
        </w:rPr>
        <w:t>S</w:t>
      </w:r>
      <w:r w:rsidR="003D015F">
        <w:rPr>
          <w:lang w:val="en-US" w:eastAsia="fr-FR"/>
        </w:rPr>
        <w:t xml:space="preserve">ite Manager and </w:t>
      </w:r>
      <w:r w:rsidR="002B0020">
        <w:rPr>
          <w:lang w:val="en-US" w:eastAsia="fr-FR"/>
        </w:rPr>
        <w:t>S</w:t>
      </w:r>
      <w:r w:rsidR="003D015F">
        <w:rPr>
          <w:lang w:val="en-US" w:eastAsia="fr-FR"/>
        </w:rPr>
        <w:t xml:space="preserve">ite </w:t>
      </w:r>
      <w:r w:rsidR="00E25681" w:rsidRPr="000D3EDB">
        <w:rPr>
          <w:lang w:val="en-US"/>
        </w:rPr>
        <w:t>General Services/ Administration Manager</w:t>
      </w:r>
      <w:r w:rsidR="004818BE">
        <w:rPr>
          <w:lang w:val="en-US"/>
        </w:rPr>
        <w:t xml:space="preserve"> </w:t>
      </w:r>
      <w:r w:rsidR="003D015F">
        <w:rPr>
          <w:lang w:val="en-US" w:eastAsia="fr-FR"/>
        </w:rPr>
        <w:t>analysis.</w:t>
      </w:r>
    </w:p>
    <w:p w14:paraId="225A85F2" w14:textId="5D0390D9" w:rsidR="0071106A" w:rsidRPr="0071106A" w:rsidRDefault="0071106A" w:rsidP="00325D10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 w:rsidRPr="0071106A">
        <w:rPr>
          <w:lang w:val="en-US" w:eastAsia="fr-FR"/>
        </w:rPr>
        <w:t>Check that cash balance and monthly petty cash expenditure report has been properly done at site and all the support documentation has been provided and is correct.</w:t>
      </w:r>
    </w:p>
    <w:p w14:paraId="6A77952B" w14:textId="107582FB" w:rsidR="00470C2C" w:rsidRPr="00C76BD5" w:rsidRDefault="00437008" w:rsidP="00AF1D42">
      <w:pPr>
        <w:pStyle w:val="Estilo5"/>
        <w:spacing w:before="240" w:beforeAutospacing="0" w:after="240" w:afterAutospacing="0"/>
        <w:jc w:val="both"/>
        <w:outlineLvl w:val="0"/>
      </w:pPr>
      <w:bookmarkStart w:id="15" w:name="_Toc79579884"/>
      <w:proofErr w:type="spellStart"/>
      <w:r w:rsidRPr="00C76BD5">
        <w:t>S</w:t>
      </w:r>
      <w:r w:rsidR="00AF1D42" w:rsidRPr="00C76BD5">
        <w:t>ite</w:t>
      </w:r>
      <w:proofErr w:type="spellEnd"/>
      <w:r w:rsidR="00AF1D42" w:rsidRPr="00C76BD5">
        <w:t xml:space="preserve"> Manager</w:t>
      </w:r>
      <w:bookmarkEnd w:id="15"/>
    </w:p>
    <w:p w14:paraId="072E87E4" w14:textId="5D801148" w:rsidR="00437008" w:rsidRPr="00325D10" w:rsidRDefault="00437008" w:rsidP="00325D10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 w:rsidRPr="00325D10">
        <w:rPr>
          <w:lang w:val="en-US" w:eastAsia="fr-FR"/>
        </w:rPr>
        <w:t>Verifies the genuineness of the request, the supporting documents,</w:t>
      </w:r>
      <w:r w:rsidR="003D015F" w:rsidRPr="00325D10">
        <w:rPr>
          <w:lang w:val="en-US" w:eastAsia="fr-FR"/>
        </w:rPr>
        <w:t xml:space="preserve"> </w:t>
      </w:r>
      <w:r w:rsidRPr="00325D10">
        <w:rPr>
          <w:lang w:val="en-US" w:eastAsia="fr-FR"/>
        </w:rPr>
        <w:t>the budget line for the item</w:t>
      </w:r>
      <w:r w:rsidR="003D015F" w:rsidRPr="00325D10">
        <w:rPr>
          <w:lang w:val="en-US" w:eastAsia="fr-FR"/>
        </w:rPr>
        <w:t>,</w:t>
      </w:r>
      <w:r w:rsidRPr="00325D10">
        <w:rPr>
          <w:lang w:val="en-US" w:eastAsia="fr-FR"/>
        </w:rPr>
        <w:t xml:space="preserve"> and approved or reject it.</w:t>
      </w:r>
    </w:p>
    <w:p w14:paraId="1B3BDE34" w14:textId="1A900F23" w:rsidR="00437008" w:rsidRPr="00325D10" w:rsidRDefault="00F51147" w:rsidP="00325D10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 w:rsidRPr="00325D10">
        <w:rPr>
          <w:lang w:val="en-US" w:eastAsia="fr-FR"/>
        </w:rPr>
        <w:t>Approve and s</w:t>
      </w:r>
      <w:r w:rsidR="00437008" w:rsidRPr="00325D10">
        <w:rPr>
          <w:lang w:val="en-US" w:eastAsia="fr-FR"/>
        </w:rPr>
        <w:t xml:space="preserve">ign </w:t>
      </w:r>
      <w:r w:rsidR="00D45A28" w:rsidRPr="00325D10">
        <w:rPr>
          <w:lang w:val="en-US" w:eastAsia="fr-FR"/>
        </w:rPr>
        <w:t>liquidation Petty Cash request</w:t>
      </w:r>
      <w:r w:rsidR="003D015F">
        <w:rPr>
          <w:lang w:val="en-US" w:eastAsia="fr-FR"/>
        </w:rPr>
        <w:t xml:space="preserve"> as well as Monthly petty cash expenditure report.</w:t>
      </w:r>
    </w:p>
    <w:p w14:paraId="62FC8AC3" w14:textId="3F0C9A43" w:rsidR="000E4B07" w:rsidRPr="00325D10" w:rsidRDefault="000E4B07" w:rsidP="00325D10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 w:rsidRPr="00325D10">
        <w:rPr>
          <w:lang w:val="en-US" w:eastAsia="fr-FR"/>
        </w:rPr>
        <w:t>Approve the monthly forecast expenditures according with the General Services/ Administration Manager, and submit it to Project Manager and Corporate Construction Manager for approval.</w:t>
      </w:r>
    </w:p>
    <w:p w14:paraId="057BA067" w14:textId="176CB9F9" w:rsidR="00015ADF" w:rsidRPr="00325D10" w:rsidRDefault="00680FCA" w:rsidP="00325D10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 w:rsidRPr="00325D10">
        <w:rPr>
          <w:lang w:val="en-US" w:eastAsia="fr-FR"/>
        </w:rPr>
        <w:t xml:space="preserve">Request </w:t>
      </w:r>
      <w:r w:rsidR="00015ADF" w:rsidRPr="00325D10">
        <w:rPr>
          <w:lang w:val="en-US" w:eastAsia="fr-FR"/>
        </w:rPr>
        <w:t xml:space="preserve">a new budget </w:t>
      </w:r>
      <w:r w:rsidRPr="00325D10">
        <w:rPr>
          <w:lang w:val="en-US" w:eastAsia="fr-FR"/>
        </w:rPr>
        <w:t>for Petty Cash if expe</w:t>
      </w:r>
      <w:r w:rsidR="004951C3" w:rsidRPr="00325D10">
        <w:rPr>
          <w:lang w:val="en-US" w:eastAsia="fr-FR"/>
        </w:rPr>
        <w:t>nses excess monthly assignation</w:t>
      </w:r>
      <w:r w:rsidR="00A70088" w:rsidRPr="00325D10">
        <w:rPr>
          <w:lang w:val="en-US" w:eastAsia="fr-FR"/>
        </w:rPr>
        <w:t>.</w:t>
      </w:r>
    </w:p>
    <w:p w14:paraId="6F5A620A" w14:textId="18CB440C" w:rsidR="00AF1D42" w:rsidRPr="00C76BD5" w:rsidRDefault="00AF1D42" w:rsidP="00AF1D42">
      <w:pPr>
        <w:pStyle w:val="Estilo5"/>
        <w:spacing w:before="240" w:beforeAutospacing="0" w:after="240" w:afterAutospacing="0"/>
        <w:jc w:val="both"/>
        <w:outlineLvl w:val="0"/>
      </w:pPr>
      <w:bookmarkStart w:id="16" w:name="_Toc79579885"/>
      <w:r w:rsidRPr="00C76BD5">
        <w:t xml:space="preserve">Project </w:t>
      </w:r>
      <w:r w:rsidR="0043165A">
        <w:t>Manager</w:t>
      </w:r>
      <w:bookmarkEnd w:id="16"/>
    </w:p>
    <w:p w14:paraId="648B797B" w14:textId="004B500A" w:rsidR="001403C6" w:rsidRPr="00325D10" w:rsidRDefault="001403C6" w:rsidP="00325D10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 w:rsidRPr="00325D10">
        <w:rPr>
          <w:lang w:val="en-US" w:eastAsia="fr-FR"/>
        </w:rPr>
        <w:t>Fix petty cash funds limit</w:t>
      </w:r>
      <w:r w:rsidR="00F9121B" w:rsidRPr="00325D10">
        <w:rPr>
          <w:lang w:val="en-US" w:eastAsia="fr-FR"/>
        </w:rPr>
        <w:t>.</w:t>
      </w:r>
    </w:p>
    <w:p w14:paraId="0C05BD23" w14:textId="0BA48E82" w:rsidR="00437008" w:rsidRPr="00325D10" w:rsidRDefault="0071106A" w:rsidP="00325D10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 w:rsidRPr="00325D10">
        <w:rPr>
          <w:lang w:val="en-US" w:eastAsia="fr-FR"/>
        </w:rPr>
        <w:t xml:space="preserve">Approve </w:t>
      </w:r>
      <w:r w:rsidR="004D02D3" w:rsidRPr="004D02D3">
        <w:rPr>
          <w:lang w:val="en-US" w:eastAsia="fr-FR"/>
        </w:rPr>
        <w:t xml:space="preserve">Monthly petty cash expenditure </w:t>
      </w:r>
      <w:r w:rsidR="00045963" w:rsidRPr="004D02D3">
        <w:rPr>
          <w:lang w:val="en-US" w:eastAsia="fr-FR"/>
        </w:rPr>
        <w:t>report,</w:t>
      </w:r>
      <w:r w:rsidR="00D06572" w:rsidRPr="00325D10">
        <w:rPr>
          <w:lang w:val="en-US" w:eastAsia="fr-FR"/>
        </w:rPr>
        <w:t xml:space="preserve"> and</w:t>
      </w:r>
      <w:r w:rsidR="003D015F" w:rsidRPr="00325D10">
        <w:rPr>
          <w:lang w:val="en-US" w:eastAsia="fr-FR"/>
        </w:rPr>
        <w:t xml:space="preserve"> monthly forecast expenditures</w:t>
      </w:r>
      <w:r w:rsidR="008D2EDF" w:rsidRPr="00325D10">
        <w:rPr>
          <w:lang w:val="en-US" w:eastAsia="fr-FR"/>
        </w:rPr>
        <w:t>.</w:t>
      </w:r>
    </w:p>
    <w:p w14:paraId="4B50BB59" w14:textId="27B55E62" w:rsidR="00437008" w:rsidRPr="00325D10" w:rsidRDefault="00D06572" w:rsidP="00325D10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 w:rsidRPr="00325D10">
        <w:rPr>
          <w:lang w:val="en-US" w:eastAsia="fr-FR"/>
        </w:rPr>
        <w:t>Approve a new budget for Petty Cash if expenses excess monthly assignation</w:t>
      </w:r>
      <w:r w:rsidR="009B0C1B" w:rsidRPr="00325D10">
        <w:rPr>
          <w:lang w:val="en-US" w:eastAsia="fr-FR"/>
        </w:rPr>
        <w:t>.</w:t>
      </w:r>
      <w:r w:rsidRPr="00325D10">
        <w:rPr>
          <w:lang w:val="en-US" w:eastAsia="fr-FR"/>
        </w:rPr>
        <w:t xml:space="preserve"> </w:t>
      </w:r>
    </w:p>
    <w:p w14:paraId="60B64FD0" w14:textId="42FBC168" w:rsidR="00846D9F" w:rsidRPr="00846D9F" w:rsidRDefault="00846D9F" w:rsidP="00975FA0">
      <w:pPr>
        <w:pStyle w:val="Estilo5"/>
        <w:spacing w:before="240" w:beforeAutospacing="0" w:after="240" w:afterAutospacing="0"/>
        <w:jc w:val="both"/>
        <w:outlineLvl w:val="0"/>
        <w:rPr>
          <w:lang w:val="en-US"/>
        </w:rPr>
      </w:pPr>
      <w:bookmarkStart w:id="17" w:name="_Toc79579886"/>
      <w:bookmarkStart w:id="18" w:name="_Toc42068666"/>
      <w:r w:rsidRPr="00846D9F">
        <w:rPr>
          <w:lang w:val="en-US"/>
        </w:rPr>
        <w:t>Administrat</w:t>
      </w:r>
      <w:r w:rsidR="001A3B5C">
        <w:rPr>
          <w:lang w:val="en-US"/>
        </w:rPr>
        <w:t>ion</w:t>
      </w:r>
      <w:r w:rsidRPr="00846D9F">
        <w:rPr>
          <w:lang w:val="en-US"/>
        </w:rPr>
        <w:t xml:space="preserve"> / Financial Department at H</w:t>
      </w:r>
      <w:r w:rsidR="008241F0">
        <w:rPr>
          <w:lang w:val="en-US"/>
        </w:rPr>
        <w:t>ome Office</w:t>
      </w:r>
      <w:bookmarkEnd w:id="17"/>
    </w:p>
    <w:p w14:paraId="0F15F121" w14:textId="5602EA31" w:rsidR="00846D9F" w:rsidRPr="00325D10" w:rsidRDefault="00846D9F" w:rsidP="00325D10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 w:rsidRPr="00325D10">
        <w:rPr>
          <w:lang w:val="en-US" w:eastAsia="fr-FR"/>
        </w:rPr>
        <w:t>Check that cash balance</w:t>
      </w:r>
      <w:r w:rsidR="00F52150" w:rsidRPr="00325D10">
        <w:rPr>
          <w:lang w:val="en-US" w:eastAsia="fr-FR"/>
        </w:rPr>
        <w:t xml:space="preserve"> and monthly petty cash expenditure report </w:t>
      </w:r>
      <w:r w:rsidRPr="00325D10">
        <w:rPr>
          <w:lang w:val="en-US" w:eastAsia="fr-FR"/>
        </w:rPr>
        <w:t xml:space="preserve">has been properly done at site and all the support documentation has been </w:t>
      </w:r>
      <w:r w:rsidR="001A3B5C" w:rsidRPr="00325D10">
        <w:rPr>
          <w:lang w:val="en-US" w:eastAsia="fr-FR"/>
        </w:rPr>
        <w:t xml:space="preserve">correctly </w:t>
      </w:r>
      <w:r w:rsidRPr="00325D10">
        <w:rPr>
          <w:lang w:val="en-US" w:eastAsia="fr-FR"/>
        </w:rPr>
        <w:t>provided.</w:t>
      </w:r>
    </w:p>
    <w:p w14:paraId="0391DCF2" w14:textId="402E7707" w:rsidR="00846D9F" w:rsidRPr="00325D10" w:rsidRDefault="008241F0" w:rsidP="00325D10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 w:rsidRPr="00325D10">
        <w:rPr>
          <w:lang w:val="en-US" w:eastAsia="fr-FR"/>
        </w:rPr>
        <w:t xml:space="preserve">Check that aims of the payments are reasonable and according to the purpose of site petty cash (non-reasonable: gifts, salaries, </w:t>
      </w:r>
      <w:r w:rsidR="00846D9F" w:rsidRPr="00325D10">
        <w:rPr>
          <w:lang w:val="en-US" w:eastAsia="fr-FR"/>
        </w:rPr>
        <w:t xml:space="preserve">payments </w:t>
      </w:r>
      <w:r w:rsidRPr="00325D10">
        <w:rPr>
          <w:lang w:val="en-US" w:eastAsia="fr-FR"/>
        </w:rPr>
        <w:t>with no support to same vendor</w:t>
      </w:r>
      <w:r w:rsidR="00045963" w:rsidRPr="00325D10">
        <w:rPr>
          <w:lang w:val="en-US" w:eastAsia="fr-FR"/>
        </w:rPr>
        <w:t xml:space="preserve">, </w:t>
      </w:r>
      <w:r w:rsidRPr="00325D10">
        <w:rPr>
          <w:lang w:val="en-US" w:eastAsia="fr-FR"/>
        </w:rPr>
        <w:t>etc.)</w:t>
      </w:r>
    </w:p>
    <w:p w14:paraId="7C0FB06C" w14:textId="65D3F90D" w:rsidR="00846D9F" w:rsidRPr="00325D10" w:rsidRDefault="00846D9F" w:rsidP="00325D10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 w:rsidRPr="00325D10">
        <w:rPr>
          <w:lang w:val="en-US" w:eastAsia="fr-FR"/>
        </w:rPr>
        <w:t xml:space="preserve">Account on monthly basis total cost for each project in accounting </w:t>
      </w:r>
      <w:r w:rsidR="00F9121B" w:rsidRPr="00325D10">
        <w:rPr>
          <w:lang w:val="en-US" w:eastAsia="fr-FR"/>
        </w:rPr>
        <w:t>software.</w:t>
      </w:r>
    </w:p>
    <w:p w14:paraId="10065AD1" w14:textId="08F56943" w:rsidR="00E11510" w:rsidRDefault="005538A2" w:rsidP="00E11510">
      <w:pPr>
        <w:pStyle w:val="Estilo5"/>
        <w:rPr>
          <w:lang w:val="en-US"/>
        </w:rPr>
      </w:pPr>
      <w:bookmarkStart w:id="19" w:name="_Toc79579887"/>
      <w:r>
        <w:rPr>
          <w:lang w:val="en-US"/>
        </w:rPr>
        <w:t xml:space="preserve">Project </w:t>
      </w:r>
      <w:r w:rsidR="00E11510">
        <w:rPr>
          <w:lang w:val="en-US"/>
        </w:rPr>
        <w:t>Procurement</w:t>
      </w:r>
      <w:r>
        <w:rPr>
          <w:lang w:val="en-US"/>
        </w:rPr>
        <w:t xml:space="preserve"> Manager</w:t>
      </w:r>
      <w:r w:rsidR="00E11510">
        <w:rPr>
          <w:lang w:val="en-US"/>
        </w:rPr>
        <w:t xml:space="preserve"> / </w:t>
      </w:r>
      <w:r w:rsidR="00771071">
        <w:rPr>
          <w:lang w:val="en-US"/>
        </w:rPr>
        <w:t xml:space="preserve">Site </w:t>
      </w:r>
      <w:r w:rsidR="00E11510" w:rsidRPr="00E11510">
        <w:rPr>
          <w:lang w:val="en-US"/>
        </w:rPr>
        <w:t>Subcontract Administrator</w:t>
      </w:r>
      <w:bookmarkEnd w:id="19"/>
    </w:p>
    <w:p w14:paraId="4691E480" w14:textId="77777777" w:rsidR="00325D10" w:rsidRPr="00325D10" w:rsidRDefault="00E11510" w:rsidP="00325D10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 w:rsidRPr="00325D10">
        <w:rPr>
          <w:lang w:val="en-US" w:eastAsia="fr-FR"/>
        </w:rPr>
        <w:t xml:space="preserve">In case any </w:t>
      </w:r>
      <w:r w:rsidR="008D2EDF" w:rsidRPr="00325D10">
        <w:rPr>
          <w:lang w:val="en-US" w:eastAsia="fr-FR"/>
        </w:rPr>
        <w:t xml:space="preserve">petty cash </w:t>
      </w:r>
      <w:r w:rsidRPr="00325D10">
        <w:rPr>
          <w:lang w:val="en-US" w:eastAsia="fr-FR"/>
        </w:rPr>
        <w:t>voucher is identified as back charge to a supplier or to a subcontractor, will be responsible to communicate it to the third party and regularize the cost to be deducted</w:t>
      </w:r>
      <w:r w:rsidR="00A13EF4" w:rsidRPr="00325D10">
        <w:rPr>
          <w:lang w:val="en-US" w:eastAsia="fr-FR"/>
        </w:rPr>
        <w:t xml:space="preserve"> as per </w:t>
      </w:r>
      <w:r w:rsidR="00325D10" w:rsidRPr="00325D10">
        <w:rPr>
          <w:lang w:val="en-US" w:eastAsia="fr-FR"/>
        </w:rPr>
        <w:t xml:space="preserve">“Suppliers </w:t>
      </w:r>
      <w:proofErr w:type="spellStart"/>
      <w:r w:rsidR="00325D10" w:rsidRPr="00325D10">
        <w:rPr>
          <w:lang w:val="en-US" w:eastAsia="fr-FR"/>
        </w:rPr>
        <w:t>Backcharges</w:t>
      </w:r>
      <w:proofErr w:type="spellEnd"/>
      <w:r w:rsidR="00325D10" w:rsidRPr="00325D10">
        <w:rPr>
          <w:lang w:val="en-US" w:eastAsia="fr-FR"/>
        </w:rPr>
        <w:t xml:space="preserve"> Procedure” and PR-57 “Construction Subcontracts Administration Procedure”.</w:t>
      </w:r>
      <w:bookmarkStart w:id="20" w:name="_Toc79579888"/>
    </w:p>
    <w:p w14:paraId="671BC165" w14:textId="65F7E27B" w:rsidR="00975FA0" w:rsidRPr="00325D10" w:rsidRDefault="00C76BD5" w:rsidP="00603DDB">
      <w:pPr>
        <w:pStyle w:val="Estilo5"/>
        <w:rPr>
          <w:lang w:val="en-US"/>
        </w:rPr>
      </w:pPr>
      <w:r w:rsidRPr="00325D10">
        <w:rPr>
          <w:lang w:val="en-US"/>
        </w:rPr>
        <w:t xml:space="preserve">Work </w:t>
      </w:r>
      <w:r w:rsidR="00975FA0" w:rsidRPr="00325D10">
        <w:rPr>
          <w:lang w:val="en-US"/>
        </w:rPr>
        <w:t>Timetable Service</w:t>
      </w:r>
      <w:bookmarkEnd w:id="18"/>
      <w:bookmarkEnd w:id="20"/>
    </w:p>
    <w:p w14:paraId="31445FC0" w14:textId="7B3009E0" w:rsidR="00BD0ED4" w:rsidRPr="00325D10" w:rsidRDefault="00975FA0" w:rsidP="00325D10">
      <w:pPr>
        <w:pStyle w:val="Prrafodelista"/>
        <w:numPr>
          <w:ilvl w:val="0"/>
          <w:numId w:val="43"/>
        </w:numPr>
        <w:spacing w:line="360" w:lineRule="auto"/>
        <w:ind w:left="993"/>
        <w:jc w:val="both"/>
        <w:rPr>
          <w:lang w:val="en-US" w:eastAsia="fr-FR"/>
        </w:rPr>
      </w:pPr>
      <w:r w:rsidRPr="00325D10">
        <w:rPr>
          <w:lang w:val="en-US" w:eastAsia="fr-FR"/>
        </w:rPr>
        <w:t>A timetable for attending regular petty cash request shall be established at the beginning of the Project. Only urgent issues shall be attended out of it.</w:t>
      </w:r>
    </w:p>
    <w:p w14:paraId="7BE2F3F1" w14:textId="5D1B2D5A" w:rsidR="00702ADC" w:rsidRPr="00655651" w:rsidRDefault="00702ADC" w:rsidP="00702ADC">
      <w:pPr>
        <w:spacing w:line="360" w:lineRule="auto"/>
        <w:jc w:val="both"/>
        <w:rPr>
          <w:rFonts w:cs="Arial"/>
          <w:szCs w:val="22"/>
          <w:lang w:val="en-US" w:eastAsia="fr-FR"/>
        </w:rPr>
      </w:pPr>
    </w:p>
    <w:p w14:paraId="3E6FA17F" w14:textId="77777777" w:rsidR="00702ADC" w:rsidRPr="00655651" w:rsidRDefault="00702ADC" w:rsidP="00702ADC">
      <w:pPr>
        <w:spacing w:line="360" w:lineRule="auto"/>
        <w:jc w:val="both"/>
        <w:rPr>
          <w:rFonts w:cs="Arial"/>
          <w:szCs w:val="22"/>
          <w:lang w:val="en-US" w:eastAsia="fr-FR"/>
        </w:rPr>
        <w:sectPr w:rsidR="00702ADC" w:rsidRPr="00655651" w:rsidSect="006167A8">
          <w:headerReference w:type="default" r:id="rId9"/>
          <w:headerReference w:type="first" r:id="rId10"/>
          <w:footerReference w:type="first" r:id="rId11"/>
          <w:pgSz w:w="11907" w:h="16839" w:code="9"/>
          <w:pgMar w:top="1418" w:right="851" w:bottom="1418" w:left="1701" w:header="720" w:footer="1128" w:gutter="0"/>
          <w:cols w:space="720"/>
          <w:titlePg/>
          <w:docGrid w:linePitch="299"/>
        </w:sectPr>
      </w:pPr>
    </w:p>
    <w:p w14:paraId="2AB79126" w14:textId="77777777" w:rsidR="00AE1981" w:rsidRDefault="00AE1981" w:rsidP="00F620C1">
      <w:pPr>
        <w:pStyle w:val="Ttulo1"/>
        <w:rPr>
          <w:lang w:val="en-US" w:eastAsia="fr-FR"/>
        </w:rPr>
      </w:pPr>
      <w:bookmarkStart w:id="21" w:name="_Toc79579889"/>
    </w:p>
    <w:p w14:paraId="139773A3" w14:textId="3FBCDC11" w:rsidR="003E3992" w:rsidRDefault="003E3992" w:rsidP="00F620C1">
      <w:pPr>
        <w:pStyle w:val="Ttulo1"/>
        <w:rPr>
          <w:lang w:val="en-US" w:eastAsia="fr-FR"/>
        </w:rPr>
      </w:pPr>
      <w:r w:rsidRPr="003E3992">
        <w:rPr>
          <w:lang w:val="en-US" w:eastAsia="fr-FR"/>
        </w:rPr>
        <w:t xml:space="preserve">Attachment I </w:t>
      </w:r>
      <w:r>
        <w:rPr>
          <w:lang w:val="en-US" w:eastAsia="fr-FR"/>
        </w:rPr>
        <w:t>–</w:t>
      </w:r>
      <w:r w:rsidRPr="003E3992">
        <w:rPr>
          <w:lang w:val="en-US" w:eastAsia="fr-FR"/>
        </w:rPr>
        <w:t xml:space="preserve"> </w:t>
      </w:r>
      <w:r>
        <w:rPr>
          <w:lang w:val="en-US" w:eastAsia="fr-FR"/>
        </w:rPr>
        <w:t xml:space="preserve">PETTY CASH </w:t>
      </w:r>
      <w:r w:rsidR="00C06F0F">
        <w:rPr>
          <w:lang w:val="en-US" w:eastAsia="fr-FR"/>
        </w:rPr>
        <w:t>servi</w:t>
      </w:r>
      <w:r w:rsidRPr="00C76BD5">
        <w:rPr>
          <w:lang w:val="en-US" w:eastAsia="fr-FR"/>
        </w:rPr>
        <w:t>ces</w:t>
      </w:r>
      <w:r>
        <w:rPr>
          <w:lang w:val="en-US" w:eastAsia="fr-FR"/>
        </w:rPr>
        <w:t xml:space="preserve"> flowchart</w:t>
      </w:r>
      <w:bookmarkEnd w:id="21"/>
    </w:p>
    <w:p w14:paraId="32BB5EE7" w14:textId="2B90FD0B" w:rsidR="00DC04DF" w:rsidRPr="00DC04DF" w:rsidRDefault="00DC04DF" w:rsidP="00884BA5">
      <w:pPr>
        <w:jc w:val="center"/>
        <w:rPr>
          <w:lang w:val="en-US" w:eastAsia="fr-FR"/>
        </w:rPr>
      </w:pPr>
    </w:p>
    <w:p w14:paraId="3954B5B1" w14:textId="6EE27109" w:rsidR="00702ADC" w:rsidRPr="00C06F0F" w:rsidRDefault="009552F5" w:rsidP="0023612B">
      <w:pPr>
        <w:jc w:val="center"/>
        <w:rPr>
          <w:rFonts w:cs="Arial"/>
          <w:szCs w:val="22"/>
          <w:lang w:eastAsia="fr-FR"/>
        </w:rPr>
      </w:pPr>
      <w:r w:rsidRPr="009552F5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0175368" wp14:editId="77CB7544">
                <wp:simplePos x="0" y="0"/>
                <wp:positionH relativeFrom="column">
                  <wp:posOffset>-507011</wp:posOffset>
                </wp:positionH>
                <wp:positionV relativeFrom="paragraph">
                  <wp:posOffset>492125</wp:posOffset>
                </wp:positionV>
                <wp:extent cx="9999455" cy="3072810"/>
                <wp:effectExtent l="0" t="0" r="20955" b="13335"/>
                <wp:wrapNone/>
                <wp:docPr id="25" name="Grupo 50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xmlns:w15="http://schemas.microsoft.com/office/word/2012/wordml" id="{F3684523-C67C-4864-AD0A-6DA6156B35B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99455" cy="3072810"/>
                          <a:chOff x="-66597" y="-1"/>
                          <a:chExt cx="11479885" cy="3690690"/>
                        </a:xfrm>
                      </wpg:grpSpPr>
                      <wps:wsp>
                        <wps:cNvPr id="26" name="26 Conector recto de flecha">
                          <a:extLst>
                            <a:ext uri="{FF2B5EF4-FFF2-40B4-BE49-F238E27FC236}">
    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xmlns:w15="http://schemas.microsoft.com/office/word/2012/wordml" id="{A1EF7C6E-FA00-40CB-BD26-6EE82A48489F}"/>
                            </a:ext>
                          </a:extLst>
                        </wps:cNvPr>
                        <wps:cNvCnPr>
                          <a:cxnSpLocks/>
                          <a:stCxn id="44" idx="3"/>
                          <a:endCxn id="33" idx="1"/>
                        </wps:cNvCnPr>
                        <wps:spPr bwMode="auto">
                          <a:xfrm flipV="1">
                            <a:off x="5917160" y="2614834"/>
                            <a:ext cx="456560" cy="11598"/>
                          </a:xfrm>
                          <a:prstGeom prst="straightConnector1">
                            <a:avLst/>
                          </a:prstGeom>
                          <a:blipFill dpi="0" rotWithShape="0">
                            <a:blip r:embed="rId12"/>
                            <a:srcRect/>
                            <a:tile tx="0" ty="0" sx="100000" sy="100000" flip="none" algn="tl"/>
                          </a:blipFill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chemeClr val="bg2">
                                      <a:alpha val="74998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6 CuadroTexto"/>
                        <wps:cNvSpPr txBox="1"/>
                        <wps:spPr>
                          <a:xfrm>
                            <a:off x="221434" y="2168831"/>
                            <a:ext cx="1312861" cy="8166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424D9AE" w14:textId="0D7FB3AE" w:rsidR="009552F5" w:rsidRPr="00AE1981" w:rsidRDefault="009552F5" w:rsidP="009552F5">
                              <w:pPr>
                                <w:pStyle w:val="NormalWeb"/>
                                <w:spacing w:before="0" w:beforeAutospacing="0" w:after="0" w:afterAutospacing="0"/>
                                <w:jc w:val="both"/>
                                <w:textAlignment w:val="baseline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AE1981"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kern w:val="24"/>
                                  <w:sz w:val="18"/>
                                  <w:szCs w:val="18"/>
                                  <w:lang w:val="en-US"/>
                                </w:rPr>
                                <w:t>Requestor</w:t>
                              </w:r>
                              <w:r w:rsidR="004408E3" w:rsidRPr="00AE1981">
                                <w:rPr>
                                  <w:rFonts w:ascii="Arial" w:eastAsia="Times New Roman" w:hAnsi="Arial"/>
                                  <w:color w:val="000000"/>
                                  <w:kern w:val="24"/>
                                  <w:sz w:val="18"/>
                                  <w:szCs w:val="18"/>
                                  <w:lang w:val="en-US"/>
                                </w:rPr>
                                <w:t xml:space="preserve">: </w:t>
                              </w:r>
                              <w:r w:rsidRPr="00AE1981">
                                <w:rPr>
                                  <w:rFonts w:ascii="Arial" w:eastAsia="Times New Roman" w:hAnsi="Arial"/>
                                  <w:color w:val="000000"/>
                                  <w:kern w:val="24"/>
                                  <w:sz w:val="18"/>
                                  <w:szCs w:val="18"/>
                                  <w:lang w:val="en-US"/>
                                </w:rPr>
                                <w:t xml:space="preserve">Fill/ Initiate </w:t>
                              </w:r>
                              <w:r w:rsidR="004408E3" w:rsidRPr="00AE1981">
                                <w:rPr>
                                  <w:rFonts w:ascii="Arial" w:eastAsia="Times New Roman" w:hAnsi="Arial"/>
                                  <w:color w:val="000000"/>
                                  <w:kern w:val="24"/>
                                  <w:sz w:val="18"/>
                                  <w:szCs w:val="18"/>
                                  <w:lang w:val="en-US"/>
                                </w:rPr>
                                <w:t xml:space="preserve">Petty Cash </w:t>
                              </w:r>
                              <w:r w:rsidRPr="00AE1981">
                                <w:rPr>
                                  <w:rFonts w:ascii="Arial" w:eastAsia="Times New Roman" w:hAnsi="Arial"/>
                                  <w:color w:val="000000"/>
                                  <w:kern w:val="24"/>
                                  <w:sz w:val="18"/>
                                  <w:szCs w:val="18"/>
                                  <w:lang w:val="en-US"/>
                                </w:rPr>
                                <w:t xml:space="preserve">Voucher </w:t>
                              </w:r>
                              <w:r w:rsidRPr="00D316A0"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8"/>
                                  <w:szCs w:val="18"/>
                                  <w:lang w:val="en-US"/>
                                </w:rPr>
                                <w:t>MI-</w:t>
                              </w:r>
                              <w:r w:rsidR="004408E3" w:rsidRPr="00D316A0">
                                <w:rPr>
                                  <w:rFonts w:ascii="Arial" w:eastAsia="Times New Roman" w:hAnsi="Arial" w:cs="Arial"/>
                                  <w:color w:val="000000"/>
                                  <w:kern w:val="24"/>
                                  <w:sz w:val="18"/>
                                  <w:szCs w:val="18"/>
                                  <w:lang w:val="en-US"/>
                                </w:rPr>
                                <w:t>127</w:t>
                              </w:r>
                            </w:p>
                          </w:txbxContent>
                        </wps:txbx>
                        <wps:bodyPr wrap="square" lIns="122191" tIns="61096" rIns="122191" bIns="61096" rtlCol="0">
                          <a:noAutofit/>
                        </wps:bodyPr>
                      </wps:wsp>
                      <wpg:grpSp>
                        <wpg:cNvPr id="28" name="28 Grupo"/>
                        <wpg:cNvGrpSpPr/>
                        <wpg:grpSpPr>
                          <a:xfrm>
                            <a:off x="1833781" y="1638257"/>
                            <a:ext cx="1960449" cy="1949557"/>
                            <a:chOff x="1854856" y="1592651"/>
                            <a:chExt cx="1176270" cy="1169884"/>
                          </a:xfrm>
                        </wpg:grpSpPr>
                        <wps:wsp>
                          <wps:cNvPr id="29" name="23 Decisión"/>
                          <wps:cNvSpPr/>
                          <wps:spPr bwMode="auto">
                            <a:xfrm>
                              <a:off x="1854856" y="1592651"/>
                              <a:ext cx="1176270" cy="1169884"/>
                            </a:xfrm>
                            <a:prstGeom prst="flowChartDecision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vert="horz" wrap="square" lIns="91440" tIns="45720" rIns="91440" bIns="45720" numCol="1" rtlCol="0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" name="25 CuadroTexto"/>
                          <wps:cNvSpPr txBox="1"/>
                          <wps:spPr>
                            <a:xfrm>
                              <a:off x="1985578" y="1911036"/>
                              <a:ext cx="930995" cy="66393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4BFCF50" w14:textId="0C3F4052" w:rsidR="009552F5" w:rsidRPr="0074065B" w:rsidRDefault="009552F5" w:rsidP="009552F5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textAlignment w:val="baseline"/>
                                  <w:rPr>
                                    <w:rFonts w:ascii="Arial" w:eastAsia="ヒラギノ角ゴ ProN W3" w:hAnsi="Arial" w:cs="Arial"/>
                                    <w:b/>
                                    <w:bCs/>
                                    <w:color w:val="000000"/>
                                    <w:kern w:val="24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D316A0">
                                  <w:rPr>
                                    <w:rFonts w:ascii="Arial" w:eastAsia="ヒラギノ角ゴ ProN W3" w:hAnsi="Arial" w:cs="Arial"/>
                                    <w:b/>
                                    <w:bCs/>
                                    <w:color w:val="000000"/>
                                    <w:kern w:val="24"/>
                                    <w:sz w:val="18"/>
                                    <w:szCs w:val="18"/>
                                    <w:lang w:val="en-US"/>
                                  </w:rPr>
                                  <w:t xml:space="preserve">Site Manager, </w:t>
                                </w:r>
                                <w:r w:rsidR="0074065B" w:rsidRPr="00D316A0">
                                  <w:rPr>
                                    <w:rFonts w:ascii="Arial" w:eastAsia="ヒラギノ角ゴ ProN W3" w:hAnsi="Arial" w:cs="Arial"/>
                                    <w:b/>
                                    <w:bCs/>
                                    <w:color w:val="000000"/>
                                    <w:kern w:val="24"/>
                                    <w:sz w:val="18"/>
                                    <w:szCs w:val="18"/>
                                    <w:lang w:val="en-US"/>
                                  </w:rPr>
                                  <w:t xml:space="preserve">Site General Services/ Administration Manager </w:t>
                                </w:r>
                                <w:r w:rsidRPr="00D316A0">
                                  <w:rPr>
                                    <w:rFonts w:ascii="Arial" w:eastAsia="ヒラギノ角ゴ ProN W3" w:hAnsi="Arial" w:cs="Arial"/>
                                    <w:b/>
                                    <w:bCs/>
                                    <w:color w:val="000000"/>
                                    <w:kern w:val="24"/>
                                    <w:sz w:val="18"/>
                                    <w:szCs w:val="18"/>
                                    <w:lang w:val="en-US"/>
                                  </w:rPr>
                                  <w:t>and Site Cost Control approval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s:wsp>
                        <wps:cNvPr id="31" name="45 CuadroTexto"/>
                        <wps:cNvSpPr txBox="1"/>
                        <wps:spPr>
                          <a:xfrm>
                            <a:off x="2174372" y="824230"/>
                            <a:ext cx="484136" cy="325119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FF0000"/>
                            </a:solidFill>
                          </a:ln>
                        </wps:spPr>
                        <wps:txbx>
                          <w:txbxContent>
                            <w:p w14:paraId="6D810780" w14:textId="77777777" w:rsidR="009552F5" w:rsidRDefault="009552F5" w:rsidP="009552F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 w:rsidRPr="004408E3">
                                <w:rPr>
                                  <w:rFonts w:ascii="Arial" w:eastAsia="ヒラギノ角ゴ ProN W3" w:hAnsi="Arial" w:cs="Arial"/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N</w:t>
                              </w:r>
                              <w:r>
                                <w:rPr>
                                  <w:rFonts w:ascii="Arial" w:eastAsia="ヒラギノ角ゴ ProN W3" w:hAnsi="Arial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122191" tIns="61096" rIns="122191" bIns="61096" rtlCol="0">
                          <a:noAutofit/>
                        </wps:bodyPr>
                      </wps:wsp>
                      <wps:wsp>
                        <wps:cNvPr id="32" name="124 CuadroTexto"/>
                        <wps:cNvSpPr txBox="1"/>
                        <wps:spPr>
                          <a:xfrm>
                            <a:off x="3542272" y="1658027"/>
                            <a:ext cx="576208" cy="349389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FF0000"/>
                            </a:solidFill>
                          </a:ln>
                        </wps:spPr>
                        <wps:txbx>
                          <w:txbxContent>
                            <w:p w14:paraId="0A09B8BB" w14:textId="77777777" w:rsidR="009552F5" w:rsidRPr="004408E3" w:rsidRDefault="009552F5" w:rsidP="009552F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408E3">
                                <w:rPr>
                                  <w:rFonts w:ascii="Arial" w:eastAsia="ヒラギノ角ゴ ProN W3" w:hAnsi="Arial" w:cs="Arial"/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122191" tIns="61096" rIns="122191" bIns="61096" rtlCol="0">
                          <a:noAutofit/>
                        </wps:bodyPr>
                      </wps:wsp>
                      <wps:wsp>
                        <wps:cNvPr id="33" name="61 CuadroTexto"/>
                        <wps:cNvSpPr txBox="1"/>
                        <wps:spPr>
                          <a:xfrm>
                            <a:off x="6373720" y="2386489"/>
                            <a:ext cx="1433180" cy="45668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3200A1E5" w14:textId="77777777" w:rsidR="009552F5" w:rsidRPr="004408E3" w:rsidRDefault="009552F5" w:rsidP="009552F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408E3">
                                <w:rPr>
                                  <w:rFonts w:ascii="Arial" w:eastAsia="ヒラギノ角ゴ ProN W3" w:hAnsi="Arial" w:cs="Arial"/>
                                  <w:color w:val="000000"/>
                                  <w:kern w:val="24"/>
                                  <w:sz w:val="18"/>
                                  <w:szCs w:val="18"/>
                                  <w:lang w:val="en-US"/>
                                </w:rPr>
                                <w:t>Service / Purchase Commitment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4" name="178 CuadroTexto"/>
                        <wps:cNvSpPr txBox="1"/>
                        <wps:spPr>
                          <a:xfrm>
                            <a:off x="1166310" y="-1"/>
                            <a:ext cx="1293506" cy="31120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D4F9E5D" w14:textId="77777777" w:rsidR="009552F5" w:rsidRPr="00D642A1" w:rsidRDefault="009552F5" w:rsidP="009552F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642A1">
                                <w:rPr>
                                  <w:rFonts w:ascii="Arial" w:eastAsia="ヒラギノ角ゴ ProN W3" w:hAnsi="Arial" w:cs="Arial"/>
                                  <w:color w:val="000000"/>
                                  <w:kern w:val="24"/>
                                  <w:sz w:val="18"/>
                                  <w:szCs w:val="18"/>
                                  <w:lang w:val="en-US"/>
                                </w:rPr>
                                <w:t>Cancelled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5" name="2 Conector recto de flecha"/>
                        <wps:cNvCnPr/>
                        <wps:spPr bwMode="auto">
                          <a:xfrm>
                            <a:off x="-66597" y="2577144"/>
                            <a:ext cx="288032" cy="0"/>
                          </a:xfrm>
                          <a:prstGeom prst="straightConnector1">
                            <a:avLst/>
                          </a:prstGeom>
                          <a:blipFill dpi="0" rotWithShape="0">
                            <a:blip r:embed="rId12"/>
                            <a:srcRect/>
                            <a:tile tx="0" ty="0" sx="100000" sy="100000" flip="none" algn="tl"/>
                          </a:blipFill>
                          <a:ln w="25400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arrow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chemeClr val="bg2">
                                      <a:alpha val="74998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" name="6 CuadroTexto">
                          <a:extLst>
                            <a:ext uri="{FF2B5EF4-FFF2-40B4-BE49-F238E27FC236}">
    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xmlns:w15="http://schemas.microsoft.com/office/word/2012/wordml" id="{A5D06BC5-572B-40D8-BD67-FC7EA9763089}"/>
                            </a:ext>
                          </a:extLst>
                        </wps:cNvPr>
                        <wps:cNvSpPr txBox="1"/>
                        <wps:spPr>
                          <a:xfrm>
                            <a:off x="8312414" y="1519660"/>
                            <a:ext cx="1415452" cy="217102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27B3D43" w14:textId="77777777" w:rsidR="009552F5" w:rsidRPr="00D642A1" w:rsidRDefault="009552F5" w:rsidP="009552F5">
                              <w:pPr>
                                <w:pStyle w:val="NormalWeb"/>
                                <w:spacing w:before="0" w:beforeAutospacing="0" w:after="0" w:afterAutospacing="0"/>
                                <w:jc w:val="both"/>
                                <w:textAlignment w:val="baseline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642A1"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kern w:val="24"/>
                                  <w:sz w:val="18"/>
                                  <w:szCs w:val="18"/>
                                  <w:lang w:val="en-US"/>
                                </w:rPr>
                                <w:t>Requestor</w:t>
                              </w:r>
                              <w:r w:rsidRPr="00D642A1">
                                <w:rPr>
                                  <w:rFonts w:ascii="Arial" w:eastAsia="Times New Roman" w:hAnsi="Arial"/>
                                  <w:color w:val="000000"/>
                                  <w:kern w:val="24"/>
                                  <w:sz w:val="18"/>
                                  <w:szCs w:val="18"/>
                                  <w:lang w:val="en-US"/>
                                </w:rPr>
                                <w:t xml:space="preserve"> to provide:</w:t>
                              </w:r>
                            </w:p>
                            <w:p w14:paraId="5CEA0742" w14:textId="70D007F7" w:rsidR="009552F5" w:rsidRPr="00D642A1" w:rsidRDefault="009552F5" w:rsidP="009552F5">
                              <w:pPr>
                                <w:pStyle w:val="Prrafodelista"/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val="clear" w:pos="720"/>
                                  <w:tab w:val="num" w:pos="284"/>
                                </w:tabs>
                                <w:ind w:left="284" w:hanging="284"/>
                                <w:contextualSpacing/>
                                <w:jc w:val="both"/>
                                <w:textAlignment w:val="baseline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D642A1"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  <w:lang w:val="en-US"/>
                                </w:rPr>
                                <w:t>Invoices/ Support documentation for paid amount</w:t>
                              </w:r>
                            </w:p>
                            <w:p w14:paraId="1925599A" w14:textId="77777777" w:rsidR="009552F5" w:rsidRPr="00D642A1" w:rsidRDefault="009552F5" w:rsidP="00366451">
                              <w:pPr>
                                <w:pStyle w:val="Prrafodelista"/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val="clear" w:pos="720"/>
                                  <w:tab w:val="num" w:pos="284"/>
                                </w:tabs>
                                <w:ind w:left="284" w:hanging="284"/>
                                <w:contextualSpacing/>
                                <w:jc w:val="both"/>
                                <w:textAlignment w:val="baseline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642A1"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  <w:lang w:val="en-US"/>
                                </w:rPr>
                                <w:t>Unspent amounts</w:t>
                              </w:r>
                            </w:p>
                            <w:p w14:paraId="48EB2EA1" w14:textId="6EF140B1" w:rsidR="009552F5" w:rsidRPr="00D316A0" w:rsidRDefault="00D316A0" w:rsidP="00366451">
                              <w:pPr>
                                <w:pStyle w:val="Prrafodelista"/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val="clear" w:pos="720"/>
                                  <w:tab w:val="num" w:pos="284"/>
                                </w:tabs>
                                <w:ind w:left="284" w:hanging="284"/>
                                <w:contextualSpacing/>
                                <w:jc w:val="both"/>
                                <w:textAlignment w:val="baseline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316A0"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  <w:lang w:val="en-US"/>
                                </w:rPr>
                                <w:t xml:space="preserve">LMR </w:t>
                              </w:r>
                              <w:r w:rsidR="009552F5" w:rsidRPr="00D316A0"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  <w:lang w:val="en-US"/>
                                </w:rPr>
                                <w:t>when applicable</w:t>
                              </w:r>
                            </w:p>
                          </w:txbxContent>
                        </wps:txbx>
                        <wps:bodyPr wrap="square" lIns="122191" tIns="61096" rIns="122191" bIns="61096" rtlCol="0">
                          <a:noAutofit/>
                        </wps:bodyPr>
                      </wps:wsp>
                      <wps:wsp>
                        <wps:cNvPr id="37" name="177 CuadroTexto"/>
                        <wps:cNvSpPr txBox="1"/>
                        <wps:spPr>
                          <a:xfrm>
                            <a:off x="10047818" y="2007418"/>
                            <a:ext cx="1365470" cy="119839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7D41D1B" w14:textId="06E42116" w:rsidR="009552F5" w:rsidRPr="00DE38CC" w:rsidRDefault="00DE38CC" w:rsidP="000E2C30">
                              <w:pPr>
                                <w:pStyle w:val="Prrafodelista"/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val="clear" w:pos="720"/>
                                  <w:tab w:val="num" w:pos="284"/>
                                </w:tabs>
                                <w:ind w:left="284" w:hanging="284"/>
                                <w:contextualSpacing/>
                                <w:jc w:val="both"/>
                                <w:textAlignment w:val="baseline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D316A0">
                                <w:rPr>
                                  <w:rFonts w:eastAsia="ヒラギノ角ゴ ProN W3" w:cs="Arial"/>
                                  <w:b/>
                                  <w:bCs/>
                                  <w:color w:val="000000"/>
                                  <w:kern w:val="24"/>
                                  <w:sz w:val="18"/>
                                  <w:szCs w:val="18"/>
                                  <w:lang w:val="en-US"/>
                                </w:rPr>
                                <w:t>General Services/ Administration Manager</w:t>
                              </w:r>
                              <w:r w:rsidRPr="0074065B">
                                <w:rPr>
                                  <w:rFonts w:eastAsia="ヒラギノ角ゴ ProN W3" w:cs="Arial"/>
                                  <w:b/>
                                  <w:bCs/>
                                  <w:color w:val="000000"/>
                                  <w:kern w:val="24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r w:rsidR="009552F5" w:rsidRPr="00D642A1">
                                <w:rPr>
                                  <w:color w:val="000000"/>
                                  <w:kern w:val="24"/>
                                  <w:sz w:val="18"/>
                                  <w:szCs w:val="18"/>
                                  <w:lang w:val="en-US"/>
                                </w:rPr>
                                <w:t>Confirm liquidation Petty Cash</w:t>
                              </w:r>
                              <w:r w:rsidR="009552F5" w:rsidRPr="00D642A1">
                                <w:rPr>
                                  <w:rFonts w:eastAsia="ヒラギノ角ゴ ProN W3" w:cs="Arial"/>
                                  <w:color w:val="000000"/>
                                  <w:kern w:val="24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r w:rsidR="009552F5" w:rsidRPr="00D642A1">
                                <w:rPr>
                                  <w:rFonts w:eastAsia="ヒラギノ角ゴ ProN W3" w:cs="Arial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  <w:lang w:val="en-US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8" name="Conector: angular 25635">
                          <a:extLst>
                            <a:ext uri="{FF2B5EF4-FFF2-40B4-BE49-F238E27FC236}">
    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xmlns:w15="http://schemas.microsoft.com/office/word/2012/wordml" id="{392EA767-B3F6-4166-AC2E-258254FB4CF3}"/>
                            </a:ext>
                          </a:extLst>
                        </wps:cNvPr>
                        <wps:cNvCnPr>
                          <a:cxnSpLocks/>
                          <a:stCxn id="34" idx="1"/>
                        </wps:cNvCnPr>
                        <wps:spPr bwMode="auto">
                          <a:xfrm rot="10800000" flipV="1">
                            <a:off x="407900" y="155600"/>
                            <a:ext cx="758410" cy="2002300"/>
                          </a:xfrm>
                          <a:prstGeom prst="bentConnector2">
                            <a:avLst/>
                          </a:prstGeom>
                          <a:blipFill dpi="0" rotWithShape="0">
                            <a:blip r:embed="rId12"/>
                            <a:srcRect/>
                            <a:tile tx="0" ty="0" sx="100000" sy="100000" flip="none" algn="tl"/>
                          </a:blipFill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chemeClr val="bg2">
                                      <a:alpha val="74998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" name="39 Conector recto de flecha">
                          <a:extLst>
                            <a:ext uri="{FF2B5EF4-FFF2-40B4-BE49-F238E27FC236}">
    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xmlns:w15="http://schemas.microsoft.com/office/word/2012/wordml" id="{C219F2F6-7D81-4647-98AD-4A7F5AC4B51D}"/>
                            </a:ext>
                          </a:extLst>
                        </wps:cNvPr>
                        <wps:cNvCnPr>
                          <a:cxnSpLocks/>
                          <a:stCxn id="33" idx="3"/>
                          <a:endCxn id="36" idx="1"/>
                        </wps:cNvCnPr>
                        <wps:spPr bwMode="auto">
                          <a:xfrm flipV="1">
                            <a:off x="7806900" y="2605175"/>
                            <a:ext cx="505513" cy="9659"/>
                          </a:xfrm>
                          <a:prstGeom prst="straightConnector1">
                            <a:avLst/>
                          </a:prstGeom>
                          <a:blipFill dpi="0" rotWithShape="0">
                            <a:blip r:embed="rId12"/>
                            <a:srcRect/>
                            <a:tile tx="0" ty="0" sx="100000" sy="100000" flip="none" algn="tl"/>
                          </a:blipFill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chemeClr val="bg2">
                                      <a:alpha val="74998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0" name="40 Conector recto de flecha">
                          <a:extLst>
                            <a:ext uri="{FF2B5EF4-FFF2-40B4-BE49-F238E27FC236}">
    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xmlns:w15="http://schemas.microsoft.com/office/word/2012/wordml" id="{A86687B0-010D-4F7C-9975-DA51E49BFC84}"/>
                            </a:ext>
                          </a:extLst>
                        </wps:cNvPr>
                        <wps:cNvCnPr>
                          <a:stCxn id="36" idx="3"/>
                          <a:endCxn id="37" idx="1"/>
                        </wps:cNvCnPr>
                        <wps:spPr bwMode="auto">
                          <a:xfrm>
                            <a:off x="9727865" y="2605175"/>
                            <a:ext cx="319953" cy="1441"/>
                          </a:xfrm>
                          <a:prstGeom prst="straightConnector1">
                            <a:avLst/>
                          </a:prstGeom>
                          <a:blipFill dpi="0" rotWithShape="0">
                            <a:blip r:embed="rId12"/>
                            <a:srcRect/>
                            <a:tile tx="0" ty="0" sx="100000" sy="100000" flip="none" algn="tl"/>
                          </a:blipFill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chemeClr val="bg2">
                                      <a:alpha val="74998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" name="41 Conector recto de flecha">
                          <a:extLst>
                            <a:ext uri="{FF2B5EF4-FFF2-40B4-BE49-F238E27FC236}">
    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xmlns:w15="http://schemas.microsoft.com/office/word/2012/wordml" id="{16B7DEF5-BA0C-4DA6-B11C-D20302478151}"/>
                            </a:ext>
                          </a:extLst>
                        </wps:cNvPr>
                        <wps:cNvCnPr>
                          <a:stCxn id="29" idx="3"/>
                          <a:endCxn id="44" idx="1"/>
                        </wps:cNvCnPr>
                        <wps:spPr bwMode="auto">
                          <a:xfrm>
                            <a:off x="3794230" y="2613036"/>
                            <a:ext cx="611094" cy="13396"/>
                          </a:xfrm>
                          <a:prstGeom prst="straightConnector1">
                            <a:avLst/>
                          </a:prstGeom>
                          <a:blipFill dpi="0" rotWithShape="0">
                            <a:blip r:embed="rId12"/>
                            <a:srcRect/>
                            <a:tile tx="0" ty="0" sx="100000" sy="100000" flip="none" algn="tl"/>
                          </a:blipFill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chemeClr val="bg2">
                                      <a:alpha val="74998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" name="42 Conector recto de flecha">
                          <a:extLst>
                            <a:ext uri="{FF2B5EF4-FFF2-40B4-BE49-F238E27FC236}">
    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xmlns:w15="http://schemas.microsoft.com/office/word/2012/wordml" id="{33B04C52-81D4-4139-9190-53CD535DB787}"/>
                            </a:ext>
                          </a:extLst>
                        </wps:cNvPr>
                        <wps:cNvCnPr>
                          <a:stCxn id="27" idx="3"/>
                        </wps:cNvCnPr>
                        <wps:spPr bwMode="auto">
                          <a:xfrm flipV="1">
                            <a:off x="1534295" y="2576648"/>
                            <a:ext cx="299547" cy="512"/>
                          </a:xfrm>
                          <a:prstGeom prst="straightConnector1">
                            <a:avLst/>
                          </a:prstGeom>
                          <a:blipFill dpi="0" rotWithShape="0">
                            <a:blip r:embed="rId12"/>
                            <a:srcRect/>
                            <a:tile tx="0" ty="0" sx="100000" sy="100000" flip="none" algn="tl"/>
                          </a:blipFill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chemeClr val="bg2">
                                      <a:alpha val="74998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" name="Conector: angular 43">
                          <a:extLst>
                            <a:ext uri="{FF2B5EF4-FFF2-40B4-BE49-F238E27FC236}">
    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xmlns:w15="http://schemas.microsoft.com/office/word/2012/wordml" id="{7DC3B50B-71FE-4DE4-B103-264CEED1CCEE}"/>
                            </a:ext>
                          </a:extLst>
                        </wps:cNvPr>
                        <wps:cNvCnPr>
                          <a:cxnSpLocks/>
                          <a:stCxn id="29" idx="0"/>
                          <a:endCxn id="34" idx="3"/>
                        </wps:cNvCnPr>
                        <wps:spPr bwMode="auto">
                          <a:xfrm rot="16200000" flipV="1">
                            <a:off x="1895585" y="719833"/>
                            <a:ext cx="1482655" cy="354191"/>
                          </a:xfrm>
                          <a:prstGeom prst="bentConnector2">
                            <a:avLst/>
                          </a:prstGeom>
                          <a:blipFill dpi="0" rotWithShape="0">
                            <a:blip r:embed="rId12"/>
                            <a:srcRect/>
                            <a:tile tx="0" ty="0" sx="100000" sy="100000" flip="none" algn="tl"/>
                          </a:blipFill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chemeClr val="bg2">
                                      <a:alpha val="74998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" name="61 CuadroTexto">
                          <a:extLst>
                            <a:ext uri="{FF2B5EF4-FFF2-40B4-BE49-F238E27FC236}">
    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xmlns:w15="http://schemas.microsoft.com/office/word/2012/wordml" id="{C5151ACF-3778-4FC8-8E7B-BCCB6749D83C}"/>
                            </a:ext>
                          </a:extLst>
                        </wps:cNvPr>
                        <wps:cNvSpPr txBox="1"/>
                        <wps:spPr>
                          <a:xfrm>
                            <a:off x="4405324" y="2164550"/>
                            <a:ext cx="1511835" cy="92376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F6D4AFC" w14:textId="100B5D15" w:rsidR="009552F5" w:rsidRPr="004408E3" w:rsidRDefault="007054E9" w:rsidP="009552F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D316A0">
                                <w:rPr>
                                  <w:rFonts w:ascii="Arial" w:eastAsia="ヒラギノ角ゴ ProN W3" w:hAnsi="Arial" w:cs="Arial"/>
                                  <w:b/>
                                  <w:bCs/>
                                  <w:color w:val="000000"/>
                                  <w:kern w:val="24"/>
                                  <w:sz w:val="18"/>
                                  <w:szCs w:val="18"/>
                                  <w:lang w:val="en-US"/>
                                </w:rPr>
                                <w:t xml:space="preserve">General Services/ Administration Manager </w:t>
                              </w:r>
                              <w:r w:rsidR="009552F5" w:rsidRPr="00D316A0">
                                <w:rPr>
                                  <w:rFonts w:ascii="Arial" w:eastAsia="ヒラギノ角ゴ ProN W3" w:hAnsi="Arial" w:cs="Arial"/>
                                  <w:color w:val="000000"/>
                                  <w:kern w:val="24"/>
                                  <w:sz w:val="18"/>
                                  <w:szCs w:val="18"/>
                                  <w:lang w:val="en-US"/>
                                </w:rPr>
                                <w:t>provides</w:t>
                              </w:r>
                              <w:r w:rsidR="009552F5" w:rsidRPr="004408E3">
                                <w:rPr>
                                  <w:rFonts w:ascii="Arial" w:eastAsia="ヒラギノ角ゴ ProN W3" w:hAnsi="Arial" w:cs="Arial"/>
                                  <w:color w:val="000000"/>
                                  <w:kern w:val="24"/>
                                  <w:sz w:val="18"/>
                                  <w:szCs w:val="18"/>
                                  <w:lang w:val="en-US"/>
                                </w:rPr>
                                <w:t xml:space="preserve"> PETTY CASH FUNDS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o 50" o:spid="_x0000_s1026" style="position:absolute;left:0;text-align:left;margin-left:-39.9pt;margin-top:38.75pt;width:787.35pt;height:241.95pt;z-index:251659264;mso-width-relative:margin;mso-height-relative:margin" coordorigin="-665" coordsize="114798,369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26 Conector recto de flecha" o:spid="_x0000_s1027" type="#_x0000_t32" style="position:absolute;left:59171;top:26148;width:4566;height:11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gi/ZMQAAADbAAAADwAAAGRycy9kb3ducmV2LnhtbESPQWvCQBSE74L/YXlCb7rR1lCiq4hQ&#10;GnqqsbTXZ/aZDWbfptmtSf99tyB4HGbmG2a9HWwjrtT52rGC+SwBQVw6XXOl4OP4Mn0G4QOyxsYx&#10;KfglD9vNeLTGTLueD3QtQiUihH2GCkwIbSalLw1Z9DPXEkfv7DqLIcqukrrDPsJtIxdJkkqLNccF&#10;gy3tDZWX4scqyIvED/n56+318/HpdPjm/t0se6UeJsNuBSLQEO7hWzvXChYp/H+JP0B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CL9kxAAAANsAAAAPAAAAAAAAAAAA&#10;AAAAAKECAABkcnMvZG93bnJldi54bWxQSwUGAAAAAAQABAD5AAAAkgMAAAAA&#10;" filled="t" strokeweight="1pt">
                  <v:fill r:id="rId16" o:title="" recolor="t" type="tile"/>
                  <v:stroke endarrow="block"/>
                  <v:shadow color="#eeece1 [3214]" opacity="49150f" offset=".74833mm,.74833mm"/>
                  <o:lock v:ext="edit" shapetype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6 CuadroTexto" o:spid="_x0000_s1028" type="#_x0000_t202" style="position:absolute;left:2214;top:21688;width:13128;height:8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rgbMMA&#10;AADbAAAADwAAAGRycy9kb3ducmV2LnhtbESPT4vCMBTE74LfITzBi9hUcVe32yjiH1jwpKv3Z/O2&#10;Ldu8lCZq/fZGEDwOM/MbJl20phJXalxpWcEoikEQZ1aXnCs4/m6HMxDOI2usLJOCOzlYzLudFBNt&#10;b7yn68HnIkDYJaig8L5OpHRZQQZdZGvi4P3ZxqAPssmlbvAW4KaS4zj+lAZLDgsF1rQqKPs/XIyC&#10;zZY+pl+SzH19OuIlnpTn3WClVL/XLr9BeGr9O/xq/2gF4yk8v4QfIO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rgbMMAAADbAAAADwAAAAAAAAAAAAAAAACYAgAAZHJzL2Rv&#10;d25yZXYueG1sUEsFBgAAAAAEAAQA9QAAAIgDAAAAAA==&#10;" filled="f" strokecolor="black [3213]" strokeweight="1pt">
                  <v:textbox inset="3.39419mm,1.69711mm,3.39419mm,1.69711mm">
                    <w:txbxContent>
                      <w:p w14:paraId="5424D9AE" w14:textId="0D7FB3AE" w:rsidR="009552F5" w:rsidRPr="00AE1981" w:rsidRDefault="009552F5" w:rsidP="009552F5">
                        <w:pPr>
                          <w:pStyle w:val="NormalWeb"/>
                          <w:spacing w:before="0" w:beforeAutospacing="0" w:after="0" w:afterAutospacing="0"/>
                          <w:jc w:val="both"/>
                          <w:textAlignment w:val="baseline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AE1981">
                          <w:rPr>
                            <w:rFonts w:ascii="Arial" w:eastAsia="Times New Roman" w:hAnsi="Arial"/>
                            <w:b/>
                            <w:bCs/>
                            <w:color w:val="000000"/>
                            <w:kern w:val="24"/>
                            <w:sz w:val="18"/>
                            <w:szCs w:val="18"/>
                            <w:lang w:val="en-US"/>
                          </w:rPr>
                          <w:t>Requestor</w:t>
                        </w:r>
                        <w:r w:rsidR="004408E3" w:rsidRPr="00AE1981">
                          <w:rPr>
                            <w:rFonts w:ascii="Arial" w:eastAsia="Times New Roman" w:hAnsi="Arial"/>
                            <w:color w:val="000000"/>
                            <w:kern w:val="24"/>
                            <w:sz w:val="18"/>
                            <w:szCs w:val="18"/>
                            <w:lang w:val="en-US"/>
                          </w:rPr>
                          <w:t xml:space="preserve">: </w:t>
                        </w:r>
                        <w:r w:rsidRPr="00AE1981">
                          <w:rPr>
                            <w:rFonts w:ascii="Arial" w:eastAsia="Times New Roman" w:hAnsi="Arial"/>
                            <w:color w:val="000000"/>
                            <w:kern w:val="24"/>
                            <w:sz w:val="18"/>
                            <w:szCs w:val="18"/>
                            <w:lang w:val="en-US"/>
                          </w:rPr>
                          <w:t xml:space="preserve">Fill/ Initiate </w:t>
                        </w:r>
                        <w:r w:rsidR="004408E3" w:rsidRPr="00AE1981">
                          <w:rPr>
                            <w:rFonts w:ascii="Arial" w:eastAsia="Times New Roman" w:hAnsi="Arial"/>
                            <w:color w:val="000000"/>
                            <w:kern w:val="24"/>
                            <w:sz w:val="18"/>
                            <w:szCs w:val="18"/>
                            <w:lang w:val="en-US"/>
                          </w:rPr>
                          <w:t xml:space="preserve">Petty Cash </w:t>
                        </w:r>
                        <w:r w:rsidRPr="00AE1981">
                          <w:rPr>
                            <w:rFonts w:ascii="Arial" w:eastAsia="Times New Roman" w:hAnsi="Arial"/>
                            <w:color w:val="000000"/>
                            <w:kern w:val="24"/>
                            <w:sz w:val="18"/>
                            <w:szCs w:val="18"/>
                            <w:lang w:val="en-US"/>
                          </w:rPr>
                          <w:t xml:space="preserve">Voucher </w:t>
                        </w:r>
                        <w:r w:rsidRPr="00D316A0">
                          <w:rPr>
                            <w:rFonts w:ascii="Arial" w:eastAsia="Times New Roman" w:hAnsi="Arial" w:cs="Arial"/>
                            <w:color w:val="000000"/>
                            <w:kern w:val="24"/>
                            <w:sz w:val="18"/>
                            <w:szCs w:val="18"/>
                            <w:lang w:val="en-US"/>
                          </w:rPr>
                          <w:t>MI-</w:t>
                        </w:r>
                        <w:r w:rsidR="004408E3" w:rsidRPr="00D316A0">
                          <w:rPr>
                            <w:rFonts w:ascii="Arial" w:eastAsia="Times New Roman" w:hAnsi="Arial" w:cs="Arial"/>
                            <w:color w:val="000000"/>
                            <w:kern w:val="24"/>
                            <w:sz w:val="18"/>
                            <w:szCs w:val="18"/>
                            <w:lang w:val="en-US"/>
                          </w:rPr>
                          <w:t>127</w:t>
                        </w:r>
                      </w:p>
                    </w:txbxContent>
                  </v:textbox>
                </v:shape>
                <v:group id="28 Grupo" o:spid="_x0000_s1029" style="position:absolute;left:18337;top:16382;width:19605;height:19496" coordorigin="18548,15926" coordsize="11762,116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23 Decisión" o:spid="_x0000_s1030" type="#_x0000_t110" style="position:absolute;left:18548;top:15926;width:11763;height:11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Q3h8QA&#10;AADbAAAADwAAAGRycy9kb3ducmV2LnhtbESPT2vCQBTE7wW/w/IKXopu6kFq6ioqCOKp/ru/Zp9J&#10;avZtyL6a2E/vCkKPw8z8hpnOO1epKzWh9GzgfZiAIs68LTk3cDysBx+ggiBbrDyTgRsFmM96L1NM&#10;rW95R9e95CpCOKRooBCpU61DVpDDMPQ1cfTOvnEoUTa5tg22Ee4qPUqSsXZYclwosKZVQdll/+sM&#10;yM4dt5e3dr08/53En77z1eLny5j+a7f4BCXUyX/42d5YA6MJPL7EH6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/kN4fEAAAA2wAAAA8AAAAAAAAAAAAAAAAAmAIAAGRycy9k&#10;b3ducmV2LnhtbFBLBQYAAAAABAAEAPUAAACJAwAAAAA=&#10;" filled="f" strokeweight="1pt">
                    <v:stroke joinstyle="round"/>
                  </v:shape>
                  <v:shape id="25 CuadroTexto" o:spid="_x0000_s1031" type="#_x0000_t202" style="position:absolute;left:19855;top:19110;width:9310;height:6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Jmc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ff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1iZnBAAAA2wAAAA8AAAAAAAAAAAAAAAAAmAIAAGRycy9kb3du&#10;cmV2LnhtbFBLBQYAAAAABAAEAPUAAACGAwAAAAA=&#10;" filled="f" stroked="f">
                    <v:textbox>
                      <w:txbxContent>
                        <w:p w14:paraId="24BFCF50" w14:textId="0C3F4052" w:rsidR="009552F5" w:rsidRPr="0074065B" w:rsidRDefault="009552F5" w:rsidP="009552F5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textAlignment w:val="baseline"/>
                            <w:rPr>
                              <w:rFonts w:ascii="Arial" w:eastAsia="ヒラギノ角ゴ ProN W3" w:hAnsi="Arial" w:cs="Arial"/>
                              <w:b/>
                              <w:bCs/>
                              <w:color w:val="000000"/>
                              <w:kern w:val="24"/>
                              <w:sz w:val="18"/>
                              <w:szCs w:val="18"/>
                              <w:lang w:val="en-US"/>
                            </w:rPr>
                          </w:pPr>
                          <w:r w:rsidRPr="00D316A0">
                            <w:rPr>
                              <w:rFonts w:ascii="Arial" w:eastAsia="ヒラギノ角ゴ ProN W3" w:hAnsi="Arial" w:cs="Arial"/>
                              <w:b/>
                              <w:bCs/>
                              <w:color w:val="000000"/>
                              <w:kern w:val="24"/>
                              <w:sz w:val="18"/>
                              <w:szCs w:val="18"/>
                              <w:lang w:val="en-US"/>
                            </w:rPr>
                            <w:t xml:space="preserve">Site Manager, </w:t>
                          </w:r>
                          <w:r w:rsidR="0074065B" w:rsidRPr="00D316A0">
                            <w:rPr>
                              <w:rFonts w:ascii="Arial" w:eastAsia="ヒラギノ角ゴ ProN W3" w:hAnsi="Arial" w:cs="Arial"/>
                              <w:b/>
                              <w:bCs/>
                              <w:color w:val="000000"/>
                              <w:kern w:val="24"/>
                              <w:sz w:val="18"/>
                              <w:szCs w:val="18"/>
                              <w:lang w:val="en-US"/>
                            </w:rPr>
                            <w:t xml:space="preserve">Site General Services/ Administration Manager </w:t>
                          </w:r>
                          <w:r w:rsidRPr="00D316A0">
                            <w:rPr>
                              <w:rFonts w:ascii="Arial" w:eastAsia="ヒラギノ角ゴ ProN W3" w:hAnsi="Arial" w:cs="Arial"/>
                              <w:b/>
                              <w:bCs/>
                              <w:color w:val="000000"/>
                              <w:kern w:val="24"/>
                              <w:sz w:val="18"/>
                              <w:szCs w:val="18"/>
                              <w:lang w:val="en-US"/>
                            </w:rPr>
                            <w:t>and Site Cost Control approval</w:t>
                          </w:r>
                        </w:p>
                      </w:txbxContent>
                    </v:textbox>
                  </v:shape>
                </v:group>
                <v:shape id="45 CuadroTexto" o:spid="_x0000_s1032" type="#_x0000_t202" style="position:absolute;left:21743;top:8242;width:4842;height:3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8HY8YA&#10;AADbAAAADwAAAGRycy9kb3ducmV2LnhtbESPT2vCQBTE74LfYXmCF2k2VmprzCqlUu2hB/8Uwdsj&#10;+0xis29Ddqvx27tCweMwM79h0nlrKnGmxpWWFQyjGARxZnXJuYKf3efTGwjnkTVWlknBlRzMZ91O&#10;iom2F97QeetzESDsElRQeF8nUrqsIIMusjVx8I62MeiDbHKpG7wEuKnkcxyPpcGSw0KBNX0UlP1u&#10;/4yC/fKFtJ/YevO9Wh9eB4vdoIxPSvV77fsUhKfWP8L/7S+tYDSE+5fwA+Ts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l8HY8YAAADbAAAADwAAAAAAAAAAAAAAAACYAgAAZHJz&#10;L2Rvd25yZXYueG1sUEsFBgAAAAAEAAQA9QAAAIsDAAAAAA==&#10;" filled="f" strokecolor="red" strokeweight="1.25pt">
                  <v:textbox inset="3.39419mm,1.69711mm,3.39419mm,1.69711mm">
                    <w:txbxContent>
                      <w:p w14:paraId="6D810780" w14:textId="77777777" w:rsidR="009552F5" w:rsidRDefault="009552F5" w:rsidP="009552F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 w:rsidRPr="004408E3">
                          <w:rPr>
                            <w:rFonts w:ascii="Arial" w:eastAsia="ヒラギノ角ゴ ProN W3" w:hAnsi="Arial" w:cs="Arial"/>
                            <w:color w:val="000000"/>
                            <w:kern w:val="24"/>
                            <w:sz w:val="18"/>
                            <w:szCs w:val="18"/>
                          </w:rPr>
                          <w:t>N</w:t>
                        </w:r>
                        <w:r>
                          <w:rPr>
                            <w:rFonts w:ascii="Arial" w:eastAsia="ヒラギノ角ゴ ProN W3" w:hAnsi="Arial" w:cs="Arial"/>
                            <w:color w:val="000000"/>
                            <w:kern w:val="24"/>
                            <w:sz w:val="20"/>
                            <w:szCs w:val="20"/>
                          </w:rPr>
                          <w:t>O</w:t>
                        </w:r>
                      </w:p>
                    </w:txbxContent>
                  </v:textbox>
                </v:shape>
                <v:shape id="124 CuadroTexto" o:spid="_x0000_s1033" type="#_x0000_t202" style="position:absolute;left:35422;top:16580;width:5762;height:34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2ZFMYA&#10;AADbAAAADwAAAGRycy9kb3ducmV2LnhtbESPT2vCQBTE74LfYXlCL9JsqtTWmFVKi9pDD/4pgrdH&#10;9pnEZt+G7Krx27tCweMwM79h0llrKnGmxpWWFbxEMQjizOqScwW/2/nzOwjnkTVWlknBlRzMpt1O&#10;iom2F17TeeNzESDsElRQeF8nUrqsIIMusjVx8A62MeiDbHKpG7wEuKnkII5H0mDJYaHAmj4Lyv42&#10;J6Ngt3gl7ce2Xv8sV/u3/te2X8ZHpZ567ccEhKfWP8L/7W+tYDiA+5fwA+T0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o2ZFMYAAADbAAAADwAAAAAAAAAAAAAAAACYAgAAZHJz&#10;L2Rvd25yZXYueG1sUEsFBgAAAAAEAAQA9QAAAIsDAAAAAA==&#10;" filled="f" strokecolor="red" strokeweight="1.25pt">
                  <v:textbox inset="3.39419mm,1.69711mm,3.39419mm,1.69711mm">
                    <w:txbxContent>
                      <w:p w14:paraId="0A09B8BB" w14:textId="77777777" w:rsidR="009552F5" w:rsidRPr="004408E3" w:rsidRDefault="009552F5" w:rsidP="009552F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18"/>
                            <w:szCs w:val="18"/>
                          </w:rPr>
                        </w:pPr>
                        <w:r w:rsidRPr="004408E3">
                          <w:rPr>
                            <w:rFonts w:ascii="Arial" w:eastAsia="ヒラギノ角ゴ ProN W3" w:hAnsi="Arial" w:cs="Arial"/>
                            <w:color w:val="000000"/>
                            <w:kern w:val="24"/>
                            <w:sz w:val="18"/>
                            <w:szCs w:val="18"/>
                          </w:rPr>
                          <w:t>YES</w:t>
                        </w:r>
                      </w:p>
                    </w:txbxContent>
                  </v:textbox>
                </v:shape>
                <v:shape id="61 CuadroTexto" o:spid="_x0000_s1034" type="#_x0000_t202" style="position:absolute;left:63737;top:23864;width:14332;height:45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Kwn8YA&#10;AADbAAAADwAAAGRycy9kb3ducmV2LnhtbESPQWvCQBSE74L/YXmFXkQ3NkXa1FWkIkgVoVEKvT2y&#10;r0kw+zbNbkz6792C4HGYmW+Y+bI3lbhQ40rLCqaTCARxZnXJuYLTcTN+AeE8ssbKMin4IwfLxXAw&#10;x0Tbjj/pkvpcBAi7BBUU3teJlC4ryKCb2Jo4eD+2MeiDbHKpG+wC3FTyKYpm0mDJYaHAmt4Lys5p&#10;axS8Vt2Hl1/Hw3r/vHa/bTz6bnetUo8P/eoNhKfe38O39lYriGP4/xJ+gF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DKwn8YAAADbAAAADwAAAAAAAAAAAAAAAACYAgAAZHJz&#10;L2Rvd25yZXYueG1sUEsFBgAAAAAEAAQA9QAAAIsDAAAAAA==&#10;" filled="f" strokecolor="black [3213]" strokeweight="1pt">
                  <v:textbox>
                    <w:txbxContent>
                      <w:p w14:paraId="3200A1E5" w14:textId="77777777" w:rsidR="009552F5" w:rsidRPr="004408E3" w:rsidRDefault="009552F5" w:rsidP="009552F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18"/>
                            <w:szCs w:val="18"/>
                          </w:rPr>
                        </w:pPr>
                        <w:r w:rsidRPr="004408E3">
                          <w:rPr>
                            <w:rFonts w:ascii="Arial" w:eastAsia="ヒラギノ角ゴ ProN W3" w:hAnsi="Arial" w:cs="Arial"/>
                            <w:color w:val="000000"/>
                            <w:kern w:val="24"/>
                            <w:sz w:val="18"/>
                            <w:szCs w:val="18"/>
                            <w:lang w:val="en-US"/>
                          </w:rPr>
                          <w:t>Service / Purchase Commitment</w:t>
                        </w:r>
                      </w:p>
                    </w:txbxContent>
                  </v:textbox>
                </v:shape>
                <v:shape id="178 CuadroTexto" o:spid="_x0000_s1035" type="#_x0000_t202" style="position:absolute;left:11663;width:12935;height:31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L12cUA&#10;AADbAAAADwAAAGRycy9kb3ducmV2LnhtbESPQWvCQBSE7wX/w/IK3symKlJSV6miVcG21ErPj+xr&#10;Esy+DbvbGP+9Kwg9DjPzDTOdd6YWLTlfWVbwlKQgiHOrKy4UHL/Xg2cQPiBrrC2Tggt5mM96D1PM&#10;tD3zF7WHUIgIYZ+hgjKEJpPS5yUZ9IltiKP3a53BEKUrpHZ4jnBTy2GaTqTBiuNCiQ0tS8pPhz+j&#10;wOyObqdXsn3bf0zexz+b/ehzkSvVf+xeX0AE6sJ/+N7eagWjMdy+xB8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vXZxQAAANsAAAAPAAAAAAAAAAAAAAAAAJgCAABkcnMv&#10;ZG93bnJldi54bWxQSwUGAAAAAAQABAD1AAAAigMAAAAA&#10;" fillcolor="white [3212]" strokecolor="black [3213]" strokeweight="1pt">
                  <v:textbox>
                    <w:txbxContent>
                      <w:p w14:paraId="5D4F9E5D" w14:textId="77777777" w:rsidR="009552F5" w:rsidRPr="00D642A1" w:rsidRDefault="009552F5" w:rsidP="009552F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18"/>
                            <w:szCs w:val="18"/>
                          </w:rPr>
                        </w:pPr>
                        <w:r w:rsidRPr="00D642A1">
                          <w:rPr>
                            <w:rFonts w:ascii="Arial" w:eastAsia="ヒラギノ角ゴ ProN W3" w:hAnsi="Arial" w:cs="Arial"/>
                            <w:color w:val="000000"/>
                            <w:kern w:val="24"/>
                            <w:sz w:val="18"/>
                            <w:szCs w:val="18"/>
                            <w:lang w:val="en-US"/>
                          </w:rPr>
                          <w:t>Cancelled</w:t>
                        </w:r>
                      </w:p>
                    </w:txbxContent>
                  </v:textbox>
                </v:shape>
                <v:shape id="2 Conector recto de flecha" o:spid="_x0000_s1036" type="#_x0000_t32" style="position:absolute;left:-665;top:25771;width:287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3RC1MMAAADbAAAADwAAAGRycy9kb3ducmV2LnhtbESPzW7CMBCE70h9B2uRuIHDr1CKQRVS&#10;aXsE8gDbeIkD8TrELkn79DUSEsfRzHyjWW06W4kbNb50rGA8SkAQ506XXCjIju/DJQgfkDVWjknB&#10;L3nYrF96K0y1a3lPt0MoRISwT1GBCaFOpfS5IYt+5Gri6J1cYzFE2RRSN9hGuK3kJEkW0mLJccFg&#10;TVtD+eXwYxXMFvOsnG27v+X52+yuvv04f2VTpQb97u0VRKAuPMOP9qdWMJ3D/Uv8AXL9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N0QtTDAAAA2wAAAA8AAAAAAAAAAAAA&#10;AAAAoQIAAGRycy9kb3ducmV2LnhtbFBLBQYAAAAABAAEAPkAAACRAwAAAAA=&#10;" filled="t" strokeweight="2pt">
                  <v:fill r:id="rId16" o:title="" recolor="t" type="tile"/>
                  <v:stroke endarrow="open"/>
                  <v:shadow color="#eeece1 [3214]" opacity="49150f" offset=".74833mm,.74833mm"/>
                </v:shape>
                <v:shape id="6 CuadroTexto" o:spid="_x0000_s1037" type="#_x0000_t202" style="position:absolute;left:83124;top:15196;width:14154;height:217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/TKsQA&#10;AADbAAAADwAAAGRycy9kb3ducmV2LnhtbESPT2vCQBTE74V+h+UJvUjdtFar0VWKGhA8ae39mX0m&#10;odm3Ibvmz7d3C0KPw8z8hlmuO1OKhmpXWFbwNopAEKdWF5wpOH8nrzMQziNrLC2Tgp4crFfPT0uM&#10;tW35SM3JZyJA2MWoIPe+iqV0aU4G3chWxMG72tqgD7LOpK6xDXBTyvcomkqDBYeFHCva5JT+nm5G&#10;wS6hyedckum3P2e8RR/F5TDcKPUy6L4WIDx1/j/8aO+1gvEU/r6EH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P0yrEAAAA2wAAAA8AAAAAAAAAAAAAAAAAmAIAAGRycy9k&#10;b3ducmV2LnhtbFBLBQYAAAAABAAEAPUAAACJAwAAAAA=&#10;" filled="f" strokecolor="black [3213]" strokeweight="1pt">
                  <v:textbox inset="3.39419mm,1.69711mm,3.39419mm,1.69711mm">
                    <w:txbxContent>
                      <w:p w14:paraId="527B3D43" w14:textId="77777777" w:rsidR="009552F5" w:rsidRPr="00D642A1" w:rsidRDefault="009552F5" w:rsidP="009552F5">
                        <w:pPr>
                          <w:pStyle w:val="NormalWeb"/>
                          <w:spacing w:before="0" w:beforeAutospacing="0" w:after="0" w:afterAutospacing="0"/>
                          <w:jc w:val="both"/>
                          <w:textAlignment w:val="baseline"/>
                          <w:rPr>
                            <w:sz w:val="18"/>
                            <w:szCs w:val="18"/>
                          </w:rPr>
                        </w:pPr>
                        <w:r w:rsidRPr="00D642A1">
                          <w:rPr>
                            <w:rFonts w:ascii="Arial" w:eastAsia="Times New Roman" w:hAnsi="Arial"/>
                            <w:b/>
                            <w:bCs/>
                            <w:color w:val="000000"/>
                            <w:kern w:val="24"/>
                            <w:sz w:val="18"/>
                            <w:szCs w:val="18"/>
                            <w:lang w:val="en-US"/>
                          </w:rPr>
                          <w:t>Requestor</w:t>
                        </w:r>
                        <w:r w:rsidRPr="00D642A1">
                          <w:rPr>
                            <w:rFonts w:ascii="Arial" w:eastAsia="Times New Roman" w:hAnsi="Arial"/>
                            <w:color w:val="000000"/>
                            <w:kern w:val="24"/>
                            <w:sz w:val="18"/>
                            <w:szCs w:val="18"/>
                            <w:lang w:val="en-US"/>
                          </w:rPr>
                          <w:t xml:space="preserve"> to provide:</w:t>
                        </w:r>
                      </w:p>
                      <w:p w14:paraId="5CEA0742" w14:textId="70D007F7" w:rsidR="009552F5" w:rsidRPr="00D642A1" w:rsidRDefault="009552F5" w:rsidP="009552F5">
                        <w:pPr>
                          <w:pStyle w:val="Prrafodelista"/>
                          <w:numPr>
                            <w:ilvl w:val="0"/>
                            <w:numId w:val="46"/>
                          </w:numPr>
                          <w:tabs>
                            <w:tab w:val="clear" w:pos="720"/>
                            <w:tab w:val="num" w:pos="284"/>
                          </w:tabs>
                          <w:ind w:left="284" w:hanging="284"/>
                          <w:contextualSpacing/>
                          <w:jc w:val="both"/>
                          <w:textAlignment w:val="baseline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D642A1">
                          <w:rPr>
                            <w:color w:val="000000"/>
                            <w:kern w:val="24"/>
                            <w:sz w:val="18"/>
                            <w:szCs w:val="18"/>
                            <w:lang w:val="en-US"/>
                          </w:rPr>
                          <w:t>Invoices/ Support documentation for paid amount</w:t>
                        </w:r>
                      </w:p>
                      <w:p w14:paraId="1925599A" w14:textId="77777777" w:rsidR="009552F5" w:rsidRPr="00D642A1" w:rsidRDefault="009552F5" w:rsidP="00366451">
                        <w:pPr>
                          <w:pStyle w:val="Prrafodelista"/>
                          <w:numPr>
                            <w:ilvl w:val="0"/>
                            <w:numId w:val="46"/>
                          </w:numPr>
                          <w:tabs>
                            <w:tab w:val="clear" w:pos="720"/>
                            <w:tab w:val="num" w:pos="284"/>
                          </w:tabs>
                          <w:ind w:left="284" w:hanging="284"/>
                          <w:contextualSpacing/>
                          <w:jc w:val="both"/>
                          <w:textAlignment w:val="baseline"/>
                          <w:rPr>
                            <w:sz w:val="18"/>
                            <w:szCs w:val="18"/>
                          </w:rPr>
                        </w:pPr>
                        <w:r w:rsidRPr="00D642A1">
                          <w:rPr>
                            <w:color w:val="000000"/>
                            <w:kern w:val="24"/>
                            <w:sz w:val="18"/>
                            <w:szCs w:val="18"/>
                            <w:lang w:val="en-US"/>
                          </w:rPr>
                          <w:t>Unspent amounts</w:t>
                        </w:r>
                      </w:p>
                      <w:p w14:paraId="48EB2EA1" w14:textId="6EF140B1" w:rsidR="009552F5" w:rsidRPr="00D316A0" w:rsidRDefault="00D316A0" w:rsidP="00366451">
                        <w:pPr>
                          <w:pStyle w:val="Prrafodelista"/>
                          <w:numPr>
                            <w:ilvl w:val="0"/>
                            <w:numId w:val="46"/>
                          </w:numPr>
                          <w:tabs>
                            <w:tab w:val="clear" w:pos="720"/>
                            <w:tab w:val="num" w:pos="284"/>
                          </w:tabs>
                          <w:ind w:left="284" w:hanging="284"/>
                          <w:contextualSpacing/>
                          <w:jc w:val="both"/>
                          <w:textAlignment w:val="baseline"/>
                          <w:rPr>
                            <w:sz w:val="18"/>
                            <w:szCs w:val="18"/>
                          </w:rPr>
                        </w:pPr>
                        <w:r w:rsidRPr="00D316A0">
                          <w:rPr>
                            <w:color w:val="000000"/>
                            <w:kern w:val="24"/>
                            <w:sz w:val="18"/>
                            <w:szCs w:val="18"/>
                            <w:lang w:val="en-US"/>
                          </w:rPr>
                          <w:t xml:space="preserve">LMR </w:t>
                        </w:r>
                        <w:r w:rsidR="009552F5" w:rsidRPr="00D316A0">
                          <w:rPr>
                            <w:color w:val="000000"/>
                            <w:kern w:val="24"/>
                            <w:sz w:val="18"/>
                            <w:szCs w:val="18"/>
                            <w:lang w:val="en-US"/>
                          </w:rPr>
                          <w:t>when applicable</w:t>
                        </w:r>
                      </w:p>
                    </w:txbxContent>
                  </v:textbox>
                </v:shape>
                <v:shape id="177 CuadroTexto" o:spid="_x0000_s1038" type="#_x0000_t202" style="position:absolute;left:100478;top:20074;width:13654;height:11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m2nMYA&#10;AADbAAAADwAAAGRycy9kb3ducmV2LnhtbESPQWvCQBSE70L/w/IKvZS6qYqt0VVEKRRbhEYRvD2y&#10;zyQ0+zZmNyb++65Q8DjMzDfMbNGZUlyodoVlBa/9CARxanXBmYL97uPlHYTzyBpLy6TgSg4W84fe&#10;DGNtW/6hS+IzESDsYlSQe1/FUro0J4Oubyvi4J1sbdAHWWdS19gGuCnlIIrG0mDBYSHHilY5pb9J&#10;YxRMynbj5WG3XX+P1u7cDJ+PzVej1NNjt5yC8NT5e/i//akVDN/g9iX8ADn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wm2nMYAAADbAAAADwAAAAAAAAAAAAAAAACYAgAAZHJz&#10;L2Rvd25yZXYueG1sUEsFBgAAAAAEAAQA9QAAAIsDAAAAAA==&#10;" filled="f" strokecolor="black [3213]" strokeweight="1pt">
                  <v:textbox>
                    <w:txbxContent>
                      <w:p w14:paraId="27D41D1B" w14:textId="06E42116" w:rsidR="009552F5" w:rsidRPr="00DE38CC" w:rsidRDefault="00DE38CC" w:rsidP="000E2C30">
                        <w:pPr>
                          <w:pStyle w:val="Prrafodelista"/>
                          <w:numPr>
                            <w:ilvl w:val="0"/>
                            <w:numId w:val="46"/>
                          </w:numPr>
                          <w:tabs>
                            <w:tab w:val="clear" w:pos="720"/>
                            <w:tab w:val="num" w:pos="284"/>
                          </w:tabs>
                          <w:ind w:left="284" w:hanging="284"/>
                          <w:contextualSpacing/>
                          <w:jc w:val="both"/>
                          <w:textAlignment w:val="baseline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D316A0">
                          <w:rPr>
                            <w:rFonts w:eastAsia="ヒラギノ角ゴ ProN W3" w:cs="Arial"/>
                            <w:b/>
                            <w:bCs/>
                            <w:color w:val="000000"/>
                            <w:kern w:val="24"/>
                            <w:sz w:val="18"/>
                            <w:szCs w:val="18"/>
                            <w:lang w:val="en-US"/>
                          </w:rPr>
                          <w:t>General Services/ Administration Manager</w:t>
                        </w:r>
                        <w:r w:rsidRPr="0074065B">
                          <w:rPr>
                            <w:rFonts w:eastAsia="ヒラギノ角ゴ ProN W3" w:cs="Arial"/>
                            <w:b/>
                            <w:bCs/>
                            <w:color w:val="000000"/>
                            <w:kern w:val="24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r w:rsidR="009552F5" w:rsidRPr="00D642A1">
                          <w:rPr>
                            <w:color w:val="000000"/>
                            <w:kern w:val="24"/>
                            <w:sz w:val="18"/>
                            <w:szCs w:val="18"/>
                            <w:lang w:val="en-US"/>
                          </w:rPr>
                          <w:t>Confirm liquidation Petty Cash</w:t>
                        </w:r>
                        <w:r w:rsidR="009552F5" w:rsidRPr="00D642A1">
                          <w:rPr>
                            <w:rFonts w:eastAsia="ヒラギノ角ゴ ProN W3" w:cs="Arial"/>
                            <w:color w:val="000000"/>
                            <w:kern w:val="24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r w:rsidR="009552F5" w:rsidRPr="00D642A1">
                          <w:rPr>
                            <w:rFonts w:eastAsia="ヒラギノ角ゴ ProN W3" w:cs="Arial"/>
                            <w:color w:val="000000" w:themeColor="text1"/>
                            <w:kern w:val="24"/>
                            <w:sz w:val="18"/>
                            <w:szCs w:val="18"/>
                            <w:lang w:val="en-US"/>
                          </w:rPr>
                          <w:t>request</w:t>
                        </w:r>
                      </w:p>
                    </w:txbxContent>
                  </v:textbox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ector: angular 25635" o:spid="_x0000_s1039" type="#_x0000_t33" style="position:absolute;left:4079;top:1556;width:7584;height:20023;rotation:18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trWMAAAADbAAAADwAAAGRycy9kb3ducmV2LnhtbERPzYrCMBC+C75DGMGbpiq7K9Uoooh7&#10;2IXq+gBDM6bFZlKaWKtPvzkIHj++/+W6s5VoqfGlYwWTcQKCOHe6ZKPg/LcfzUH4gKyxckwKHuRh&#10;ver3lphqd+cjtadgRAxhn6KCIoQ6ldLnBVn0Y1cTR+7iGoshwsZI3eA9httKTpPkU1osOTYUWNO2&#10;oPx6ulkFu0lmP56ypas+Jj8HazbZ169RajjoNgsQgbrwFr/c31rBLI6NX+IPkK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8ra1jAAAAA2wAAAA8AAAAAAAAAAAAAAAAA&#10;oQIAAGRycy9kb3ducmV2LnhtbFBLBQYAAAAABAAEAPkAAACOAwAAAAA=&#10;" filled="t" strokeweight="1pt">
                  <v:fill r:id="rId16" o:title="" recolor="t" type="tile"/>
                  <v:stroke endarrow="block" joinstyle="round"/>
                  <v:shadow color="#eeece1 [3214]" opacity="49150f" offset=".74833mm,.74833mm"/>
                  <o:lock v:ext="edit" shapetype="f"/>
                </v:shape>
                <v:shape id="39 Conector recto de flecha" o:spid="_x0000_s1040" type="#_x0000_t32" style="position:absolute;left:78069;top:26051;width:5055;height:9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69y8QAAADbAAAADwAAAGRycy9kb3ducmV2LnhtbESPQWvCQBSE74X+h+UVequb1iqaukop&#10;lAZPGkWvz+wzG5p9m2a3Jv57VxA8DjPzDTNb9LYWJ2p95VjB6yABQVw4XXGpYLv5fpmA8AFZY+2Y&#10;FJzJw2L++DDDVLuO13TKQykihH2KCkwITSqlLwxZ9APXEEfv6FqLIcq2lLrFLsJtLd+SZCwtVhwX&#10;DDb0Zaj4zf+tgixPfJ8d98uf3fD9sP7jbmVGnVLPT/3nB4hAfbiHb+1MKxhO4fol/gA5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Tr3LxAAAANsAAAAPAAAAAAAAAAAA&#10;AAAAAKECAABkcnMvZG93bnJldi54bWxQSwUGAAAAAAQABAD5AAAAkgMAAAAA&#10;" filled="t" strokeweight="1pt">
                  <v:fill r:id="rId16" o:title="" recolor="t" type="tile"/>
                  <v:stroke endarrow="block"/>
                  <v:shadow color="#eeece1 [3214]" opacity="49150f" offset=".74833mm,.74833mm"/>
                  <o:lock v:ext="edit" shapetype="f"/>
                </v:shape>
                <v:shape id="40 Conector recto de flecha" o:spid="_x0000_s1041" type="#_x0000_t32" style="position:absolute;left:97278;top:26051;width:3200;height:1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n0DMEAAADbAAAADwAAAGRycy9kb3ducmV2LnhtbERPz2vCMBS+C/sfwhN2kTWdk1FqU9mU&#10;gVd1l92eyVvb2byUJGr1r18Ogx0/vt/VarS9uJAPnWMFz1kOglg703Gj4PPw8VSACBHZYO+YFNwo&#10;wKp+mFRYGnflHV32sREphEOJCtoYh1LKoFuyGDI3ECfu23mLMUHfSOPxmsJtL+d5/iotdpwaWhxo&#10;3ZI+7c9WwdHc7ufNxhZf7zuzCLMf7V84KPU4Hd+WICKN8V/8594aBYu0Pn1JP0DW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6fQMwQAAANsAAAAPAAAAAAAAAAAAAAAA&#10;AKECAABkcnMvZG93bnJldi54bWxQSwUGAAAAAAQABAD5AAAAjwMAAAAA&#10;" filled="t" strokeweight="1pt">
                  <v:fill r:id="rId16" o:title="" recolor="t" type="tile"/>
                  <v:stroke endarrow="block"/>
                  <v:shadow color="#eeece1 [3214]" opacity="49150f" offset=".74833mm,.74833mm"/>
                </v:shape>
                <v:shape id="41 Conector recto de flecha" o:spid="_x0000_s1042" type="#_x0000_t32" style="position:absolute;left:37942;top:26130;width:6111;height:1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VRl8MAAADbAAAADwAAAGRycy9kb3ducmV2LnhtbESPT4vCMBTE7wt+h/CEvSyauoqUahR3&#10;RfDqn4u3Z/Nsq81LSaJWP70RFvY4zMxvmOm8NbW4kfOVZQWDfgKCOLe64kLBfrfqpSB8QNZYWyYF&#10;D/Iwn3U+pphpe+cN3bahEBHCPkMFZQhNJqXPSzLo+7Yhjt7JOoMhSldI7fAe4aaW30kylgYrjgsl&#10;NvRbUn7ZXo2Co348r8ulSQ8/Gz3yX+fcDdkr9dltFxMQgdrwH/5rr7WC0QDeX+IPkLM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WlUZfDAAAA2wAAAA8AAAAAAAAAAAAA&#10;AAAAoQIAAGRycy9kb3ducmV2LnhtbFBLBQYAAAAABAAEAPkAAACRAwAAAAA=&#10;" filled="t" strokeweight="1pt">
                  <v:fill r:id="rId16" o:title="" recolor="t" type="tile"/>
                  <v:stroke endarrow="block"/>
                  <v:shadow color="#eeece1 [3214]" opacity="49150f" offset=".74833mm,.74833mm"/>
                </v:shape>
                <v:shape id="42 Conector recto de flecha" o:spid="_x0000_s1043" type="#_x0000_t32" style="position:absolute;left:15342;top:25766;width:2996;height: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xcx8QAAADbAAAADwAAAGRycy9kb3ducmV2LnhtbESPQWvCQBSE7wX/w/KE3pqNVqWkriKF&#10;0tCTRmmvr9lnNjT7Ns1uTfz3riB4HGbmG2a5HmwjTtT52rGCSZKCIC6drrlScNi/P72A8AFZY+OY&#10;FJzJw3o1elhipl3POzoVoRIRwj5DBSaENpPSl4Ys+sS1xNE7us5iiLKrpO6wj3DbyGmaLqTFmuOC&#10;wZbeDJW/xb9VkBepH/Lj9+fH1/PsZ/fH/dbMe6Uex8PmFUSgIdzDt3auFcymcP0Sf4BcX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7FzHxAAAANsAAAAPAAAAAAAAAAAA&#10;AAAAAKECAABkcnMvZG93bnJldi54bWxQSwUGAAAAAAQABAD5AAAAkgMAAAAA&#10;" filled="t" strokeweight="1pt">
                  <v:fill r:id="rId16" o:title="" recolor="t" type="tile"/>
                  <v:stroke endarrow="block"/>
                  <v:shadow color="#eeece1 [3214]" opacity="49150f" offset=".74833mm,.74833mm"/>
                </v:shape>
                <v:shape id="Conector: angular 43" o:spid="_x0000_s1044" type="#_x0000_t33" style="position:absolute;left:18956;top:7198;width:14826;height:3542;rotation:9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+4NLsUAAADbAAAADwAAAGRycy9kb3ducmV2LnhtbESPQWvCQBSE7wX/w/IEL0U3tUUkuhEp&#10;Ci0USlVEb4/sM5uYfRuyWxP/fbdQ6HGYmW+Y5aq3tbhR60vHCp4mCQji3OmSCwWH/XY8B+EDssba&#10;MSm4k4dVNnhYYqpdx19024VCRAj7FBWYEJpUSp8bsugnriGO3sW1FkOUbSF1i12E21pOk2QmLZYc&#10;Fww29Goov+6+rYJ3+jB8qvjYfZ435WFmHqt7IKVGw369ABGoD//hv/abVvDyDL9f4g+Q2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+4NLsUAAADbAAAADwAAAAAAAAAA&#10;AAAAAAChAgAAZHJzL2Rvd25yZXYueG1sUEsFBgAAAAAEAAQA+QAAAJMDAAAAAA==&#10;" filled="t" strokeweight="1pt">
                  <v:fill r:id="rId16" o:title="" recolor="t" type="tile"/>
                  <v:stroke endarrow="block" joinstyle="round"/>
                  <v:shadow color="#eeece1 [3214]" opacity="49150f" offset=".74833mm,.74833mm"/>
                  <o:lock v:ext="edit" shapetype="f"/>
                </v:shape>
                <v:shape id="61 CuadroTexto" o:spid="_x0000_s1045" type="#_x0000_t202" style="position:absolute;left:44053;top:21645;width:15118;height:9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91blsYA&#10;AADbAAAADwAAAGRycy9kb3ducmV2LnhtbESPQWvCQBSE74L/YXmFXopubIO0qatIRZAqQqMUentk&#10;X5Ng9m2a3Zj4712h4HGYmW+Y2aI3lThT40rLCibjCARxZnXJuYLjYT16BeE8ssbKMim4kIPFfDiY&#10;YaJtx190Tn0uAoRdggoK7+tESpcVZNCNbU0cvF/bGPRBNrnUDXYBbir5HEVTabDksFBgTR8FZae0&#10;NQrequ7Ty+/DfrWLV+6vfXn6abetUo8P/fIdhKfe38P/7Y1WEMdw+xJ+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91blsYAAADbAAAADwAAAAAAAAAAAAAAAACYAgAAZHJz&#10;L2Rvd25yZXYueG1sUEsFBgAAAAAEAAQA9QAAAIsDAAAAAA==&#10;" filled="f" strokecolor="black [3213]" strokeweight="1pt">
                  <v:textbox>
                    <w:txbxContent>
                      <w:p w14:paraId="0F6D4AFC" w14:textId="100B5D15" w:rsidR="009552F5" w:rsidRPr="004408E3" w:rsidRDefault="007054E9" w:rsidP="009552F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D316A0">
                          <w:rPr>
                            <w:rFonts w:ascii="Arial" w:eastAsia="ヒラギノ角ゴ ProN W3" w:hAnsi="Arial" w:cs="Arial"/>
                            <w:b/>
                            <w:bCs/>
                            <w:color w:val="000000"/>
                            <w:kern w:val="24"/>
                            <w:sz w:val="18"/>
                            <w:szCs w:val="18"/>
                            <w:lang w:val="en-US"/>
                          </w:rPr>
                          <w:t xml:space="preserve">General Services/ Administration Manager </w:t>
                        </w:r>
                        <w:r w:rsidR="009552F5" w:rsidRPr="00D316A0">
                          <w:rPr>
                            <w:rFonts w:ascii="Arial" w:eastAsia="ヒラギノ角ゴ ProN W3" w:hAnsi="Arial" w:cs="Arial"/>
                            <w:color w:val="000000"/>
                            <w:kern w:val="24"/>
                            <w:sz w:val="18"/>
                            <w:szCs w:val="18"/>
                            <w:lang w:val="en-US"/>
                          </w:rPr>
                          <w:t>provides</w:t>
                        </w:r>
                        <w:r w:rsidR="009552F5" w:rsidRPr="004408E3">
                          <w:rPr>
                            <w:rFonts w:ascii="Arial" w:eastAsia="ヒラギノ角ゴ ProN W3" w:hAnsi="Arial" w:cs="Arial"/>
                            <w:color w:val="000000"/>
                            <w:kern w:val="24"/>
                            <w:sz w:val="18"/>
                            <w:szCs w:val="18"/>
                            <w:lang w:val="en-US"/>
                          </w:rPr>
                          <w:t xml:space="preserve"> PETTY CASH FUNDS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702ADC" w:rsidRPr="00C06F0F" w:rsidSect="00702ADC">
      <w:headerReference w:type="first" r:id="rId17"/>
      <w:footerReference w:type="first" r:id="rId18"/>
      <w:pgSz w:w="16839" w:h="11907" w:orient="landscape" w:code="9"/>
      <w:pgMar w:top="1701" w:right="1418" w:bottom="851" w:left="1418" w:header="720" w:footer="1128" w:gutter="0"/>
      <w:cols w:space="720"/>
      <w:titlePg/>
      <w:docGrid w:linePitch="299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BE31C4" w16cex:dateUtc="2021-08-11T09:23:00Z"/>
  <w16cex:commentExtensible w16cex:durableId="24BE33B8" w16cex:dateUtc="2021-08-11T09:32:00Z"/>
  <w16cex:commentExtensible w16cex:durableId="24BE565E" w16cex:dateUtc="2021-08-11T11:59:00Z"/>
  <w16cex:commentExtensible w16cex:durableId="24BE3784" w16cex:dateUtc="2021-08-11T09:48:00Z"/>
  <w16cex:commentExtensible w16cex:durableId="24BE208C" w16cex:dateUtc="2021-08-11T08:10:00Z"/>
  <w16cex:commentExtensible w16cex:durableId="24BE14F3" w16cex:dateUtc="2021-08-11T07:20:00Z"/>
  <w16cex:commentExtensible w16cex:durableId="24BE35BE" w16cex:dateUtc="2021-08-11T09:40:00Z"/>
  <w16cex:commentExtensible w16cex:durableId="24BE1603" w16cex:dateUtc="2021-08-11T07:25:00Z"/>
  <w16cex:commentExtensible w16cex:durableId="24BE5990" w16cex:dateUtc="2021-08-11T12:13:00Z"/>
  <w16cex:commentExtensible w16cex:durableId="24BE39A8" w16cex:dateUtc="2021-08-11T08:54:00Z"/>
  <w16cex:commentExtensible w16cex:durableId="24BE390C" w16cex:dateUtc="2021-08-11T09:54:00Z"/>
  <w16cex:commentExtensible w16cex:durableId="24BE396A" w16cex:dateUtc="2021-08-11T09:56:00Z"/>
  <w16cex:commentExtensible w16cex:durableId="24BE398A" w16cex:dateUtc="2021-08-11T09:56:00Z"/>
  <w16cex:commentExtensible w16cex:durableId="24BE16F1" w16cex:dateUtc="2021-08-11T07:29:00Z"/>
  <w16cex:commentExtensible w16cex:durableId="24BE2AF0" w16cex:dateUtc="2021-08-11T08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3135039" w16cid:durableId="24BE0C33"/>
  <w16cid:commentId w16cid:paraId="00720319" w16cid:durableId="24BE31C4"/>
  <w16cid:commentId w16cid:paraId="5E561F6D" w16cid:durableId="24BE0C35"/>
  <w16cid:commentId w16cid:paraId="089B4526" w16cid:durableId="24BE33B8"/>
  <w16cid:commentId w16cid:paraId="64EF59E6" w16cid:durableId="24BE565E"/>
  <w16cid:commentId w16cid:paraId="3E1FF52A" w16cid:durableId="24BE0C3B"/>
  <w16cid:commentId w16cid:paraId="5A212B31" w16cid:durableId="24BE3784"/>
  <w16cid:commentId w16cid:paraId="0DE0EBB4" w16cid:durableId="24BE0C3C"/>
  <w16cid:commentId w16cid:paraId="33A9004A" w16cid:durableId="24BE208C"/>
  <w16cid:commentId w16cid:paraId="0627A5AD" w16cid:durableId="24BE0C40"/>
  <w16cid:commentId w16cid:paraId="68072DEB" w16cid:durableId="24BE14F3"/>
  <w16cid:commentId w16cid:paraId="3B62ED16" w16cid:durableId="24BE0C44"/>
  <w16cid:commentId w16cid:paraId="36A846A3" w16cid:durableId="24BE35BE"/>
  <w16cid:commentId w16cid:paraId="610855D0" w16cid:durableId="24BE0C47"/>
  <w16cid:commentId w16cid:paraId="51E9D1CF" w16cid:durableId="24BE1603"/>
  <w16cid:commentId w16cid:paraId="70DC53F4" w16cid:durableId="24BE5990"/>
  <w16cid:commentId w16cid:paraId="4630394C" w16cid:durableId="24BE39A9"/>
  <w16cid:commentId w16cid:paraId="4312F179" w16cid:durableId="24BE39A8"/>
  <w16cid:commentId w16cid:paraId="6817FF1C" w16cid:durableId="24BE0C4F"/>
  <w16cid:commentId w16cid:paraId="318AE397" w16cid:durableId="24BE390C"/>
  <w16cid:commentId w16cid:paraId="34FA18CB" w16cid:durableId="24BE0C50"/>
  <w16cid:commentId w16cid:paraId="704D9CDD" w16cid:durableId="24BE396A"/>
  <w16cid:commentId w16cid:paraId="6AB23A2B" w16cid:durableId="24BE0C55"/>
  <w16cid:commentId w16cid:paraId="6DB5240A" w16cid:durableId="24BE398A"/>
  <w16cid:commentId w16cid:paraId="3FE0790F" w16cid:durableId="24BE0C56"/>
  <w16cid:commentId w16cid:paraId="49D3E3DD" w16cid:durableId="24BE16F1"/>
  <w16cid:commentId w16cid:paraId="54060C40" w16cid:durableId="24BE0C57"/>
  <w16cid:commentId w16cid:paraId="77318BB0" w16cid:durableId="24BE2AF0"/>
  <w16cid:commentId w16cid:paraId="3C3CF512" w16cid:durableId="24BE0C58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631359" w14:textId="77777777" w:rsidR="00A353D4" w:rsidRDefault="00A353D4">
      <w:r>
        <w:separator/>
      </w:r>
    </w:p>
  </w:endnote>
  <w:endnote w:type="continuationSeparator" w:id="0">
    <w:p w14:paraId="3B431EC8" w14:textId="77777777" w:rsidR="00A353D4" w:rsidRDefault="00A35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egrita">
    <w:panose1 w:val="020B07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ヒラギノ角ゴ ProN W3"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F10C87" w14:textId="07D57E8B" w:rsidR="00470C2C" w:rsidRDefault="006140E0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46451CC" wp14:editId="17420DE1">
              <wp:simplePos x="0" y="0"/>
              <wp:positionH relativeFrom="column">
                <wp:posOffset>-645160</wp:posOffset>
              </wp:positionH>
              <wp:positionV relativeFrom="paragraph">
                <wp:posOffset>92710</wp:posOffset>
              </wp:positionV>
              <wp:extent cx="342900" cy="545465"/>
              <wp:effectExtent l="0" t="0" r="0" b="6985"/>
              <wp:wrapNone/>
              <wp:docPr id="6" name="Cuadro de tex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5454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3E0D8D" w14:textId="1ABEB2D6" w:rsidR="006140E0" w:rsidRPr="00B35D85" w:rsidRDefault="006140E0" w:rsidP="006140E0">
                          <w:pPr>
                            <w:rPr>
                              <w:sz w:val="16"/>
                            </w:rPr>
                          </w:pPr>
                          <w:r w:rsidRPr="00B35D85">
                            <w:rPr>
                              <w:sz w:val="14"/>
                              <w:lang w:val="es-ES_tradnl"/>
                            </w:rPr>
                            <w:t xml:space="preserve">  MI-5</w:t>
                          </w:r>
                          <w:r>
                            <w:rPr>
                              <w:sz w:val="14"/>
                              <w:lang w:val="es-ES_tradnl"/>
                            </w:rPr>
                            <w:t>I</w:t>
                          </w:r>
                        </w:p>
                        <w:p w14:paraId="529AC67E" w14:textId="77777777" w:rsidR="006140E0" w:rsidRPr="00B35D85" w:rsidRDefault="006140E0" w:rsidP="006140E0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46" type="#_x0000_t202" style="position:absolute;margin-left:-50.8pt;margin-top:7.3pt;width:27pt;height:42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" o:allowincell="f" stroked="f">
              <v:textbox style="layout-flow:vertical;mso-layout-flow-alt:bottom-to-top">
                <w:txbxContent>
                  <w:p w14:paraId="673E0D8D" w14:textId="1ABEB2D6" w:rsidR="006140E0" w:rsidRPr="00B35D85" w:rsidRDefault="006140E0" w:rsidP="006140E0">
                    <w:pPr>
                      <w:rPr>
                        <w:sz w:val="16"/>
                      </w:rPr>
                    </w:pPr>
                    <w:r w:rsidRPr="00B35D85">
                      <w:rPr>
                        <w:sz w:val="14"/>
                        <w:lang w:val="es-ES_tradnl"/>
                      </w:rPr>
                      <w:t xml:space="preserve">  MI-5</w:t>
                    </w:r>
                    <w:r>
                      <w:rPr>
                        <w:sz w:val="14"/>
                        <w:lang w:val="es-ES_tradnl"/>
                      </w:rPr>
                      <w:t>I</w:t>
                    </w:r>
                  </w:p>
                  <w:p w14:paraId="529AC67E" w14:textId="77777777" w:rsidR="006140E0" w:rsidRPr="00B35D85" w:rsidRDefault="006140E0" w:rsidP="006140E0">
                    <w:pPr>
                      <w:rPr>
                        <w:b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8C652A5" w14:textId="60549BA6" w:rsidR="008D6102" w:rsidRDefault="008D6102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31ABD67" wp14:editId="0081EEEF">
              <wp:simplePos x="0" y="0"/>
              <wp:positionH relativeFrom="column">
                <wp:posOffset>-270510</wp:posOffset>
              </wp:positionH>
              <wp:positionV relativeFrom="paragraph">
                <wp:posOffset>11430</wp:posOffset>
              </wp:positionV>
              <wp:extent cx="6483350" cy="516255"/>
              <wp:effectExtent l="0" t="0" r="0" b="0"/>
              <wp:wrapNone/>
              <wp:docPr id="1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3350" cy="5162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7A9134" w14:textId="7C6E0968" w:rsidR="008D6102" w:rsidRPr="00C74058" w:rsidRDefault="008D6102" w:rsidP="008D6102">
                          <w:pPr>
                            <w:rPr>
                              <w:sz w:val="16"/>
                              <w:lang w:val="en-US"/>
                            </w:rPr>
                          </w:pPr>
                          <w:r w:rsidRPr="00C74058">
                            <w:rPr>
                              <w:sz w:val="16"/>
                              <w:lang w:val="en-US"/>
                            </w:rPr>
                            <w:t xml:space="preserve">This document is property of Intecsa </w:t>
                          </w:r>
                          <w:r>
                            <w:rPr>
                              <w:sz w:val="16"/>
                              <w:lang w:val="en-US"/>
                            </w:rPr>
                            <w:t>i</w:t>
                          </w:r>
                          <w:r w:rsidRPr="00C74058">
                            <w:rPr>
                              <w:sz w:val="16"/>
                              <w:lang w:val="en-US"/>
                            </w:rPr>
                            <w:t xml:space="preserve">ndustrial / </w:t>
                          </w:r>
                          <w:proofErr w:type="gramStart"/>
                          <w:r w:rsidRPr="00C74058">
                            <w:rPr>
                              <w:sz w:val="16"/>
                              <w:lang w:val="en-US"/>
                            </w:rPr>
                            <w:t>Initec</w:t>
                          </w:r>
                          <w:r>
                            <w:rPr>
                              <w:sz w:val="16"/>
                              <w:lang w:val="en-US"/>
                            </w:rPr>
                            <w:t xml:space="preserve"> </w:t>
                          </w:r>
                          <w:r w:rsidR="00171DD8">
                            <w:rPr>
                              <w:sz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C74058">
                            <w:rPr>
                              <w:sz w:val="16"/>
                              <w:lang w:val="en-US"/>
                            </w:rPr>
                            <w:t>Energ</w:t>
                          </w:r>
                          <w:r>
                            <w:rPr>
                              <w:sz w:val="16"/>
                              <w:lang w:val="en-US"/>
                            </w:rPr>
                            <w:t>í</w:t>
                          </w:r>
                          <w:r w:rsidRPr="00C74058">
                            <w:rPr>
                              <w:sz w:val="16"/>
                              <w:lang w:val="en-US"/>
                            </w:rPr>
                            <w:t>a</w:t>
                          </w:r>
                          <w:proofErr w:type="spellEnd"/>
                          <w:proofErr w:type="gramEnd"/>
                          <w:r w:rsidRPr="00C74058">
                            <w:rPr>
                              <w:sz w:val="16"/>
                              <w:lang w:val="en-US"/>
                            </w:rPr>
                            <w:t xml:space="preserve"> and should only be used in relation to the work done with this company. All data included in this document are confidential and should </w:t>
                          </w:r>
                          <w:r>
                            <w:rPr>
                              <w:sz w:val="16"/>
                              <w:lang w:val="en-US"/>
                            </w:rPr>
                            <w:t>n</w:t>
                          </w:r>
                          <w:r w:rsidRPr="00C74058">
                            <w:rPr>
                              <w:sz w:val="16"/>
                              <w:lang w:val="en-US"/>
                            </w:rPr>
                            <w:t>ot be disclosed, reproduced or used for any other purpose than that for which they were sent, unless authorized by the owner.</w:t>
                          </w:r>
                        </w:p>
                        <w:p w14:paraId="782133D5" w14:textId="77777777" w:rsidR="008D6102" w:rsidRPr="00F627B5" w:rsidRDefault="008D6102" w:rsidP="008D6102">
                          <w:pPr>
                            <w:rPr>
                              <w:sz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Cuadro de texto 5" o:spid="_x0000_s1047" type="#_x0000_t202" style="position:absolute;margin-left:-21.3pt;margin-top:.9pt;width:510.5pt;height:4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" o:allowincell="f" stroked="f">
              <v:textbox>
                <w:txbxContent>
                  <w:p w14:paraId="0B7A9134" w14:textId="7C6E0968" w:rsidR="008D6102" w:rsidRPr="00C74058" w:rsidRDefault="008D6102" w:rsidP="008D6102">
                    <w:pPr>
                      <w:rPr>
                        <w:sz w:val="16"/>
                        <w:lang w:val="en-US"/>
                      </w:rPr>
                    </w:pPr>
                    <w:r w:rsidRPr="00C74058">
                      <w:rPr>
                        <w:sz w:val="16"/>
                        <w:lang w:val="en-US"/>
                      </w:rPr>
                      <w:t xml:space="preserve">This document is property of Intecsa </w:t>
                    </w:r>
                    <w:r>
                      <w:rPr>
                        <w:sz w:val="16"/>
                        <w:lang w:val="en-US"/>
                      </w:rPr>
                      <w:t>i</w:t>
                    </w:r>
                    <w:r w:rsidRPr="00C74058">
                      <w:rPr>
                        <w:sz w:val="16"/>
                        <w:lang w:val="en-US"/>
                      </w:rPr>
                      <w:t xml:space="preserve">ndustrial / </w:t>
                    </w:r>
                    <w:proofErr w:type="gramStart"/>
                    <w:r w:rsidRPr="00C74058">
                      <w:rPr>
                        <w:sz w:val="16"/>
                        <w:lang w:val="en-US"/>
                      </w:rPr>
                      <w:t>Initec</w:t>
                    </w:r>
                    <w:r>
                      <w:rPr>
                        <w:sz w:val="16"/>
                        <w:lang w:val="en-US"/>
                      </w:rPr>
                      <w:t xml:space="preserve"> </w:t>
                    </w:r>
                    <w:r w:rsidR="00171DD8">
                      <w:rPr>
                        <w:sz w:val="16"/>
                        <w:lang w:val="en-US"/>
                      </w:rPr>
                      <w:t xml:space="preserve"> </w:t>
                    </w:r>
                    <w:proofErr w:type="spellStart"/>
                    <w:r w:rsidRPr="00C74058">
                      <w:rPr>
                        <w:sz w:val="16"/>
                        <w:lang w:val="en-US"/>
                      </w:rPr>
                      <w:t>Energ</w:t>
                    </w:r>
                    <w:r>
                      <w:rPr>
                        <w:sz w:val="16"/>
                        <w:lang w:val="en-US"/>
                      </w:rPr>
                      <w:t>í</w:t>
                    </w:r>
                    <w:r w:rsidRPr="00C74058">
                      <w:rPr>
                        <w:sz w:val="16"/>
                        <w:lang w:val="en-US"/>
                      </w:rPr>
                      <w:t>a</w:t>
                    </w:r>
                    <w:proofErr w:type="spellEnd"/>
                    <w:proofErr w:type="gramEnd"/>
                    <w:r w:rsidRPr="00C74058">
                      <w:rPr>
                        <w:sz w:val="16"/>
                        <w:lang w:val="en-US"/>
                      </w:rPr>
                      <w:t xml:space="preserve"> and should only be used in relation to the work done with this company. All data included in this document are confidential and should </w:t>
                    </w:r>
                    <w:r>
                      <w:rPr>
                        <w:sz w:val="16"/>
                        <w:lang w:val="en-US"/>
                      </w:rPr>
                      <w:t>n</w:t>
                    </w:r>
                    <w:r w:rsidRPr="00C74058">
                      <w:rPr>
                        <w:sz w:val="16"/>
                        <w:lang w:val="en-US"/>
                      </w:rPr>
                      <w:t>ot be disclosed, reproduced or used for any other purpose than that for which they were sent, unless authorized by the owner.</w:t>
                    </w:r>
                  </w:p>
                  <w:p w14:paraId="782133D5" w14:textId="77777777" w:rsidR="008D6102" w:rsidRPr="00F627B5" w:rsidRDefault="008D6102" w:rsidP="008D6102">
                    <w:pPr>
                      <w:rPr>
                        <w:sz w:val="16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2850F5" w14:textId="270F109F" w:rsidR="0088523C" w:rsidRDefault="0088523C">
    <w:pPr>
      <w:pStyle w:val="Piedepgina"/>
    </w:pPr>
  </w:p>
  <w:p w14:paraId="18B68592" w14:textId="15F65B08" w:rsidR="0088523C" w:rsidRDefault="0088523C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758D94" w14:textId="77777777" w:rsidR="00A353D4" w:rsidRDefault="00A353D4">
      <w:r>
        <w:separator/>
      </w:r>
    </w:p>
  </w:footnote>
  <w:footnote w:type="continuationSeparator" w:id="0">
    <w:p w14:paraId="5558227B" w14:textId="77777777" w:rsidR="00A353D4" w:rsidRDefault="00A353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2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3686"/>
      <w:gridCol w:w="850"/>
      <w:gridCol w:w="426"/>
      <w:gridCol w:w="708"/>
      <w:gridCol w:w="425"/>
      <w:gridCol w:w="425"/>
      <w:gridCol w:w="567"/>
    </w:tblGrid>
    <w:tr w:rsidR="00470C2C" w14:paraId="400B53E8" w14:textId="77777777" w:rsidTr="003A14C8">
      <w:trPr>
        <w:cantSplit/>
        <w:trHeight w:hRule="exact" w:val="660"/>
        <w:jc w:val="center"/>
      </w:trPr>
      <w:tc>
        <w:tcPr>
          <w:tcW w:w="2835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nil"/>
          </w:tcBorders>
          <w:vAlign w:val="center"/>
        </w:tcPr>
        <w:p w14:paraId="68B6AC1D" w14:textId="77777777" w:rsidR="00470C2C" w:rsidRDefault="00470C2C" w:rsidP="00896823">
          <w:pPr>
            <w:pStyle w:val="Encabezado"/>
            <w:jc w:val="center"/>
            <w:rPr>
              <w:sz w:val="22"/>
            </w:rPr>
          </w:pPr>
          <w:r>
            <w:rPr>
              <w:b/>
              <w:noProof/>
            </w:rPr>
            <w:drawing>
              <wp:inline distT="0" distB="0" distL="0" distR="0" wp14:anchorId="16BDA1FC" wp14:editId="03FC0722">
                <wp:extent cx="1741170" cy="504825"/>
                <wp:effectExtent l="0" t="0" r="0" b="9525"/>
                <wp:docPr id="2" name="Imagen 2" descr="logo PR-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PR-I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117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6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14:paraId="42F5B2B8" w14:textId="70B44D18" w:rsidR="00470C2C" w:rsidRPr="00F620C1" w:rsidRDefault="00470C2C" w:rsidP="00A24247">
          <w:pPr>
            <w:spacing w:before="120" w:after="120" w:line="360" w:lineRule="auto"/>
            <w:jc w:val="center"/>
            <w:rPr>
              <w:b/>
              <w:szCs w:val="22"/>
            </w:rPr>
          </w:pPr>
          <w:r w:rsidRPr="00F620C1">
            <w:rPr>
              <w:b/>
              <w:szCs w:val="22"/>
            </w:rPr>
            <w:t>PETTY CASH CONTROL PROCEDURE</w:t>
          </w:r>
        </w:p>
      </w:tc>
      <w:tc>
        <w:tcPr>
          <w:tcW w:w="3401" w:type="dxa"/>
          <w:gridSpan w:val="6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center"/>
        </w:tcPr>
        <w:p w14:paraId="66D6230B" w14:textId="2B060D71" w:rsidR="00470C2C" w:rsidRPr="00425DDA" w:rsidRDefault="00470C2C" w:rsidP="007D5BF0">
          <w:pPr>
            <w:rPr>
              <w:b/>
            </w:rPr>
          </w:pPr>
          <w:r>
            <w:rPr>
              <w:b/>
            </w:rPr>
            <w:t>PR-</w:t>
          </w:r>
          <w:r w:rsidR="007D5BF0">
            <w:rPr>
              <w:b/>
            </w:rPr>
            <w:t>61</w:t>
          </w:r>
        </w:p>
      </w:tc>
    </w:tr>
    <w:tr w:rsidR="00470C2C" w14:paraId="16FB13A1" w14:textId="77777777" w:rsidTr="003A14C8">
      <w:trPr>
        <w:cantSplit/>
        <w:trHeight w:hRule="exact" w:val="345"/>
        <w:jc w:val="center"/>
      </w:trPr>
      <w:tc>
        <w:tcPr>
          <w:tcW w:w="2835" w:type="dxa"/>
          <w:vMerge/>
          <w:tcBorders>
            <w:top w:val="nil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0D9ECF3D" w14:textId="77777777" w:rsidR="00470C2C" w:rsidRDefault="00470C2C" w:rsidP="00896823">
          <w:pPr>
            <w:pStyle w:val="Encabezado"/>
            <w:rPr>
              <w:sz w:val="22"/>
            </w:rPr>
          </w:pPr>
        </w:p>
      </w:tc>
      <w:tc>
        <w:tcPr>
          <w:tcW w:w="3686" w:type="dxa"/>
          <w:vMerge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081167A" w14:textId="77777777" w:rsidR="00470C2C" w:rsidRDefault="00470C2C" w:rsidP="00896823">
          <w:pPr>
            <w:pStyle w:val="Encabezado"/>
            <w:rPr>
              <w:sz w:val="22"/>
            </w:rPr>
          </w:pPr>
        </w:p>
      </w:tc>
      <w:tc>
        <w:tcPr>
          <w:tcW w:w="850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13480C75" w14:textId="1B3DE3BC" w:rsidR="00470C2C" w:rsidRDefault="00416A32" w:rsidP="005E49B5">
          <w:pPr>
            <w:pStyle w:val="Encabezado"/>
            <w:rPr>
              <w:sz w:val="14"/>
            </w:rPr>
          </w:pPr>
          <w:r>
            <w:rPr>
              <w:sz w:val="14"/>
            </w:rPr>
            <w:t xml:space="preserve"> EDITIO</w:t>
          </w:r>
          <w:r w:rsidR="005E49B5">
            <w:rPr>
              <w:sz w:val="14"/>
            </w:rPr>
            <w:t>N</w:t>
          </w:r>
        </w:p>
      </w:tc>
      <w:tc>
        <w:tcPr>
          <w:tcW w:w="426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4E129894" w14:textId="77777777" w:rsidR="00470C2C" w:rsidRDefault="00470C2C" w:rsidP="00896823">
          <w:pPr>
            <w:pStyle w:val="Encabezado"/>
            <w:rPr>
              <w:sz w:val="22"/>
            </w:rPr>
          </w:pPr>
          <w:r>
            <w:rPr>
              <w:sz w:val="22"/>
            </w:rPr>
            <w:t>1</w:t>
          </w:r>
        </w:p>
      </w:tc>
      <w:tc>
        <w:tcPr>
          <w:tcW w:w="708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3A7448D2" w14:textId="74B7BA21" w:rsidR="00470C2C" w:rsidRDefault="00470C2C" w:rsidP="00896823">
          <w:pPr>
            <w:pStyle w:val="Encabezado"/>
            <w:rPr>
              <w:sz w:val="22"/>
            </w:rPr>
          </w:pPr>
          <w:r w:rsidRPr="00D402FE">
            <w:rPr>
              <w:sz w:val="14"/>
            </w:rPr>
            <w:t>P</w:t>
          </w:r>
          <w:r>
            <w:rPr>
              <w:sz w:val="14"/>
            </w:rPr>
            <w:t>AG</w:t>
          </w:r>
          <w:r w:rsidR="009B1768">
            <w:rPr>
              <w:sz w:val="14"/>
            </w:rPr>
            <w:t>E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1A1A7F13" w14:textId="77777777" w:rsidR="00470C2C" w:rsidRDefault="00470C2C" w:rsidP="00896823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</w:instrText>
          </w:r>
          <w:r>
            <w:rPr>
              <w:sz w:val="22"/>
            </w:rPr>
            <w:fldChar w:fldCharType="separate"/>
          </w:r>
          <w:r w:rsidR="00D762CA">
            <w:rPr>
              <w:noProof/>
              <w:sz w:val="22"/>
            </w:rPr>
            <w:t>7</w:t>
          </w:r>
          <w:r>
            <w:rPr>
              <w:sz w:val="22"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0589CD21" w14:textId="476C864A" w:rsidR="00470C2C" w:rsidRDefault="009B1768" w:rsidP="00896823">
          <w:pPr>
            <w:pStyle w:val="Encabezado"/>
            <w:rPr>
              <w:sz w:val="22"/>
            </w:rPr>
          </w:pPr>
          <w:r>
            <w:rPr>
              <w:sz w:val="14"/>
            </w:rPr>
            <w:t>OF</w:t>
          </w:r>
        </w:p>
      </w:tc>
      <w:tc>
        <w:tcPr>
          <w:tcW w:w="567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128F1A92" w14:textId="77777777" w:rsidR="00470C2C" w:rsidRDefault="00470C2C" w:rsidP="00896823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NUMPAGES </w:instrText>
          </w:r>
          <w:r>
            <w:rPr>
              <w:sz w:val="22"/>
            </w:rPr>
            <w:fldChar w:fldCharType="separate"/>
          </w:r>
          <w:r w:rsidR="00D762CA">
            <w:rPr>
              <w:noProof/>
              <w:sz w:val="22"/>
            </w:rPr>
            <w:t>8</w:t>
          </w:r>
          <w:r>
            <w:rPr>
              <w:sz w:val="22"/>
            </w:rPr>
            <w:fldChar w:fldCharType="end"/>
          </w:r>
        </w:p>
      </w:tc>
    </w:tr>
  </w:tbl>
  <w:p w14:paraId="392CD0FE" w14:textId="77777777" w:rsidR="00470C2C" w:rsidRDefault="00470C2C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2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3686"/>
      <w:gridCol w:w="850"/>
      <w:gridCol w:w="426"/>
      <w:gridCol w:w="708"/>
      <w:gridCol w:w="425"/>
      <w:gridCol w:w="425"/>
      <w:gridCol w:w="567"/>
    </w:tblGrid>
    <w:tr w:rsidR="00470C2C" w14:paraId="1565462B" w14:textId="77777777" w:rsidTr="005646CC">
      <w:trPr>
        <w:cantSplit/>
        <w:trHeight w:hRule="exact" w:val="660"/>
        <w:jc w:val="center"/>
      </w:trPr>
      <w:tc>
        <w:tcPr>
          <w:tcW w:w="2835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nil"/>
          </w:tcBorders>
          <w:vAlign w:val="center"/>
        </w:tcPr>
        <w:p w14:paraId="36224FAA" w14:textId="77777777" w:rsidR="00470C2C" w:rsidRDefault="00470C2C" w:rsidP="00A170BC">
          <w:pPr>
            <w:pStyle w:val="Encabezado"/>
            <w:rPr>
              <w:sz w:val="22"/>
            </w:rPr>
          </w:pPr>
          <w:r>
            <w:rPr>
              <w:b/>
              <w:noProof/>
            </w:rPr>
            <w:drawing>
              <wp:inline distT="0" distB="0" distL="0" distR="0" wp14:anchorId="76AA5ADF" wp14:editId="006D0DB5">
                <wp:extent cx="1741170" cy="504825"/>
                <wp:effectExtent l="0" t="0" r="0" b="9525"/>
                <wp:docPr id="5" name="Imagen 5" descr="logo PR-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PR-I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117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6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14:paraId="5D56F609" w14:textId="27A2B20C" w:rsidR="00470C2C" w:rsidRPr="006167A8" w:rsidRDefault="00470C2C" w:rsidP="00325B6B">
          <w:pPr>
            <w:spacing w:before="120" w:after="120" w:line="360" w:lineRule="auto"/>
            <w:jc w:val="center"/>
            <w:rPr>
              <w:b/>
              <w:sz w:val="16"/>
              <w:szCs w:val="16"/>
            </w:rPr>
          </w:pPr>
          <w:r w:rsidRPr="002D1533">
            <w:rPr>
              <w:b/>
              <w:szCs w:val="22"/>
            </w:rPr>
            <w:t>PETTY CASH CONTROL PROCEDURE</w:t>
          </w:r>
        </w:p>
      </w:tc>
      <w:tc>
        <w:tcPr>
          <w:tcW w:w="3401" w:type="dxa"/>
          <w:gridSpan w:val="6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center"/>
        </w:tcPr>
        <w:p w14:paraId="6C29A9D5" w14:textId="474D41B8" w:rsidR="00470C2C" w:rsidRPr="00425DDA" w:rsidRDefault="00470C2C" w:rsidP="007D5BF0">
          <w:pPr>
            <w:rPr>
              <w:b/>
            </w:rPr>
          </w:pPr>
          <w:r>
            <w:rPr>
              <w:b/>
            </w:rPr>
            <w:t>PR-</w:t>
          </w:r>
          <w:r w:rsidR="007D5BF0">
            <w:rPr>
              <w:b/>
            </w:rPr>
            <w:t>61</w:t>
          </w:r>
        </w:p>
      </w:tc>
    </w:tr>
    <w:tr w:rsidR="00470C2C" w14:paraId="633E1F59" w14:textId="77777777" w:rsidTr="005646CC">
      <w:trPr>
        <w:cantSplit/>
        <w:trHeight w:hRule="exact" w:val="345"/>
        <w:jc w:val="center"/>
      </w:trPr>
      <w:tc>
        <w:tcPr>
          <w:tcW w:w="2835" w:type="dxa"/>
          <w:vMerge/>
          <w:tcBorders>
            <w:top w:val="nil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6941A7C6" w14:textId="77777777" w:rsidR="00470C2C" w:rsidRDefault="00470C2C" w:rsidP="00A915EF">
          <w:pPr>
            <w:pStyle w:val="Encabezado"/>
            <w:rPr>
              <w:sz w:val="22"/>
            </w:rPr>
          </w:pPr>
        </w:p>
      </w:tc>
      <w:tc>
        <w:tcPr>
          <w:tcW w:w="3686" w:type="dxa"/>
          <w:vMerge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6CE5410" w14:textId="77777777" w:rsidR="00470C2C" w:rsidRDefault="00470C2C" w:rsidP="00A915EF">
          <w:pPr>
            <w:pStyle w:val="Encabezado"/>
            <w:rPr>
              <w:sz w:val="22"/>
            </w:rPr>
          </w:pPr>
        </w:p>
      </w:tc>
      <w:tc>
        <w:tcPr>
          <w:tcW w:w="850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047BAA54" w14:textId="59134DB1" w:rsidR="00470C2C" w:rsidRDefault="005E49B5" w:rsidP="00D978E7">
          <w:pPr>
            <w:pStyle w:val="Encabezado"/>
            <w:rPr>
              <w:sz w:val="14"/>
            </w:rPr>
          </w:pPr>
          <w:r>
            <w:rPr>
              <w:sz w:val="14"/>
            </w:rPr>
            <w:t xml:space="preserve"> EDITI</w:t>
          </w:r>
          <w:r w:rsidR="00D978E7">
            <w:rPr>
              <w:sz w:val="14"/>
            </w:rPr>
            <w:t>O</w:t>
          </w:r>
          <w:r>
            <w:rPr>
              <w:sz w:val="14"/>
            </w:rPr>
            <w:t>N</w:t>
          </w:r>
        </w:p>
      </w:tc>
      <w:tc>
        <w:tcPr>
          <w:tcW w:w="426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17421B0E" w14:textId="77777777" w:rsidR="00470C2C" w:rsidRPr="00416A32" w:rsidRDefault="00470C2C" w:rsidP="00A915EF">
          <w:pPr>
            <w:pStyle w:val="Encabezado"/>
            <w:rPr>
              <w:color w:val="00B050"/>
              <w:sz w:val="22"/>
            </w:rPr>
          </w:pPr>
          <w:r w:rsidRPr="00416A32">
            <w:rPr>
              <w:sz w:val="22"/>
            </w:rPr>
            <w:t>1</w:t>
          </w:r>
        </w:p>
      </w:tc>
      <w:tc>
        <w:tcPr>
          <w:tcW w:w="708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5E14A6F3" w14:textId="296899EE" w:rsidR="00470C2C" w:rsidRDefault="00470C2C" w:rsidP="00A915EF">
          <w:pPr>
            <w:pStyle w:val="Encabezado"/>
            <w:rPr>
              <w:sz w:val="22"/>
            </w:rPr>
          </w:pPr>
          <w:r w:rsidRPr="00D402FE">
            <w:rPr>
              <w:sz w:val="14"/>
            </w:rPr>
            <w:t>P</w:t>
          </w:r>
          <w:r>
            <w:rPr>
              <w:sz w:val="14"/>
            </w:rPr>
            <w:t>AG</w:t>
          </w:r>
          <w:r w:rsidR="009B1768">
            <w:rPr>
              <w:sz w:val="14"/>
            </w:rPr>
            <w:t>E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5955A153" w14:textId="77777777" w:rsidR="00470C2C" w:rsidRPr="00416A32" w:rsidRDefault="00470C2C" w:rsidP="00A915EF">
          <w:pPr>
            <w:pStyle w:val="Encabezado"/>
            <w:rPr>
              <w:sz w:val="22"/>
            </w:rPr>
          </w:pPr>
          <w:r w:rsidRPr="00416A32">
            <w:rPr>
              <w:sz w:val="22"/>
            </w:rPr>
            <w:fldChar w:fldCharType="begin"/>
          </w:r>
          <w:r w:rsidRPr="00416A32">
            <w:rPr>
              <w:sz w:val="22"/>
            </w:rPr>
            <w:instrText xml:space="preserve"> PAGE </w:instrText>
          </w:r>
          <w:r w:rsidRPr="00416A32">
            <w:rPr>
              <w:sz w:val="22"/>
            </w:rPr>
            <w:fldChar w:fldCharType="separate"/>
          </w:r>
          <w:r w:rsidR="00D762CA">
            <w:rPr>
              <w:noProof/>
              <w:sz w:val="22"/>
            </w:rPr>
            <w:t>1</w:t>
          </w:r>
          <w:r w:rsidRPr="00416A32">
            <w:rPr>
              <w:sz w:val="22"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451AE051" w14:textId="2CE5F928" w:rsidR="00470C2C" w:rsidRDefault="009B1768" w:rsidP="00A915EF">
          <w:pPr>
            <w:pStyle w:val="Encabezado"/>
            <w:rPr>
              <w:sz w:val="22"/>
            </w:rPr>
          </w:pPr>
          <w:r>
            <w:rPr>
              <w:sz w:val="14"/>
            </w:rPr>
            <w:t>OF</w:t>
          </w:r>
        </w:p>
      </w:tc>
      <w:tc>
        <w:tcPr>
          <w:tcW w:w="567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331C643C" w14:textId="77777777" w:rsidR="00470C2C" w:rsidRPr="00416A32" w:rsidRDefault="00470C2C" w:rsidP="00A915EF">
          <w:pPr>
            <w:pStyle w:val="Encabezado"/>
            <w:rPr>
              <w:sz w:val="22"/>
            </w:rPr>
          </w:pPr>
          <w:r w:rsidRPr="00416A32">
            <w:rPr>
              <w:sz w:val="22"/>
            </w:rPr>
            <w:fldChar w:fldCharType="begin"/>
          </w:r>
          <w:r w:rsidRPr="00416A32">
            <w:rPr>
              <w:sz w:val="22"/>
            </w:rPr>
            <w:instrText xml:space="preserve"> NUMPAGES </w:instrText>
          </w:r>
          <w:r w:rsidRPr="00416A32">
            <w:rPr>
              <w:sz w:val="22"/>
            </w:rPr>
            <w:fldChar w:fldCharType="separate"/>
          </w:r>
          <w:r w:rsidR="00D762CA">
            <w:rPr>
              <w:noProof/>
              <w:sz w:val="22"/>
            </w:rPr>
            <w:t>8</w:t>
          </w:r>
          <w:r w:rsidRPr="00416A32">
            <w:rPr>
              <w:sz w:val="22"/>
            </w:rPr>
            <w:fldChar w:fldCharType="end"/>
          </w:r>
        </w:p>
      </w:tc>
    </w:tr>
  </w:tbl>
  <w:p w14:paraId="61457318" w14:textId="77777777" w:rsidR="00470C2C" w:rsidRDefault="00470C2C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419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57"/>
      <w:gridCol w:w="7588"/>
      <w:gridCol w:w="767"/>
      <w:gridCol w:w="426"/>
      <w:gridCol w:w="708"/>
      <w:gridCol w:w="425"/>
      <w:gridCol w:w="425"/>
      <w:gridCol w:w="1001"/>
    </w:tblGrid>
    <w:tr w:rsidR="00655651" w14:paraId="5BA13CD1" w14:textId="77777777" w:rsidTr="00655651">
      <w:trPr>
        <w:cantSplit/>
        <w:trHeight w:hRule="exact" w:val="660"/>
        <w:jc w:val="center"/>
      </w:trPr>
      <w:tc>
        <w:tcPr>
          <w:tcW w:w="2857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nil"/>
          </w:tcBorders>
          <w:vAlign w:val="center"/>
        </w:tcPr>
        <w:p w14:paraId="59ABE60A" w14:textId="77777777" w:rsidR="00655651" w:rsidRDefault="00655651" w:rsidP="00A170BC">
          <w:pPr>
            <w:pStyle w:val="Encabezado"/>
            <w:rPr>
              <w:sz w:val="22"/>
            </w:rPr>
          </w:pPr>
          <w:r>
            <w:rPr>
              <w:b/>
              <w:noProof/>
            </w:rPr>
            <w:drawing>
              <wp:inline distT="0" distB="0" distL="0" distR="0" wp14:anchorId="28F6F118" wp14:editId="248BDCDE">
                <wp:extent cx="1741170" cy="504825"/>
                <wp:effectExtent l="0" t="0" r="0" b="9525"/>
                <wp:docPr id="45" name="Imagen 45" descr="logo PR-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PR-I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117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88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14:paraId="7B877C2B" w14:textId="6AF4B767" w:rsidR="00655651" w:rsidRPr="006167A8" w:rsidRDefault="00655651" w:rsidP="00AE54CF">
          <w:pPr>
            <w:spacing w:before="120" w:after="120" w:line="360" w:lineRule="auto"/>
            <w:jc w:val="center"/>
            <w:rPr>
              <w:b/>
              <w:sz w:val="16"/>
              <w:szCs w:val="16"/>
            </w:rPr>
          </w:pPr>
          <w:r w:rsidRPr="002D1533">
            <w:rPr>
              <w:b/>
              <w:szCs w:val="22"/>
            </w:rPr>
            <w:t>PETTY CASH CONTROL PROCEDURE</w:t>
          </w:r>
        </w:p>
      </w:tc>
      <w:tc>
        <w:tcPr>
          <w:tcW w:w="3752" w:type="dxa"/>
          <w:gridSpan w:val="6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center"/>
        </w:tcPr>
        <w:p w14:paraId="17B37BCE" w14:textId="2D11CC7B" w:rsidR="00655651" w:rsidRPr="00425DDA" w:rsidRDefault="00655651" w:rsidP="007D5BF0">
          <w:pPr>
            <w:rPr>
              <w:b/>
            </w:rPr>
          </w:pPr>
          <w:r>
            <w:rPr>
              <w:b/>
            </w:rPr>
            <w:t>PR-</w:t>
          </w:r>
          <w:r w:rsidR="007D5BF0">
            <w:rPr>
              <w:b/>
            </w:rPr>
            <w:t>61</w:t>
          </w:r>
        </w:p>
      </w:tc>
    </w:tr>
    <w:tr w:rsidR="00655651" w14:paraId="5D8ECC37" w14:textId="77777777" w:rsidTr="00655651">
      <w:trPr>
        <w:cantSplit/>
        <w:trHeight w:hRule="exact" w:val="345"/>
        <w:jc w:val="center"/>
      </w:trPr>
      <w:tc>
        <w:tcPr>
          <w:tcW w:w="2857" w:type="dxa"/>
          <w:vMerge/>
          <w:tcBorders>
            <w:top w:val="nil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53A6F37E" w14:textId="77777777" w:rsidR="00655651" w:rsidRDefault="00655651" w:rsidP="00A915EF">
          <w:pPr>
            <w:pStyle w:val="Encabezado"/>
            <w:rPr>
              <w:sz w:val="22"/>
            </w:rPr>
          </w:pPr>
        </w:p>
      </w:tc>
      <w:tc>
        <w:tcPr>
          <w:tcW w:w="7588" w:type="dxa"/>
          <w:vMerge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6D8133F" w14:textId="77777777" w:rsidR="00655651" w:rsidRDefault="00655651" w:rsidP="00A915EF">
          <w:pPr>
            <w:pStyle w:val="Encabezado"/>
            <w:rPr>
              <w:sz w:val="22"/>
            </w:rPr>
          </w:pPr>
        </w:p>
      </w:tc>
      <w:tc>
        <w:tcPr>
          <w:tcW w:w="767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6A6735FF" w14:textId="6EECF799" w:rsidR="00655651" w:rsidRDefault="00655651" w:rsidP="00655651">
          <w:pPr>
            <w:pStyle w:val="Encabezado"/>
            <w:rPr>
              <w:sz w:val="14"/>
            </w:rPr>
          </w:pPr>
          <w:r>
            <w:rPr>
              <w:sz w:val="14"/>
            </w:rPr>
            <w:t xml:space="preserve"> EDITION</w:t>
          </w:r>
        </w:p>
      </w:tc>
      <w:tc>
        <w:tcPr>
          <w:tcW w:w="426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148F56E0" w14:textId="77777777" w:rsidR="00655651" w:rsidRPr="00F91D72" w:rsidRDefault="00655651" w:rsidP="00A915EF">
          <w:pPr>
            <w:pStyle w:val="Encabezado"/>
            <w:rPr>
              <w:b/>
              <w:color w:val="00B050"/>
              <w:sz w:val="22"/>
            </w:rPr>
          </w:pPr>
          <w:r w:rsidRPr="005467E7">
            <w:rPr>
              <w:b/>
              <w:sz w:val="22"/>
            </w:rPr>
            <w:t>1</w:t>
          </w:r>
        </w:p>
      </w:tc>
      <w:tc>
        <w:tcPr>
          <w:tcW w:w="708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5A047DAE" w14:textId="77777777" w:rsidR="00655651" w:rsidRDefault="00655651" w:rsidP="00A915EF">
          <w:pPr>
            <w:pStyle w:val="Encabezado"/>
            <w:rPr>
              <w:sz w:val="22"/>
            </w:rPr>
          </w:pPr>
          <w:r w:rsidRPr="00D402FE">
            <w:rPr>
              <w:sz w:val="14"/>
            </w:rPr>
            <w:t>P</w:t>
          </w:r>
          <w:r>
            <w:rPr>
              <w:sz w:val="14"/>
            </w:rPr>
            <w:t>AGE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79565FCA" w14:textId="77777777" w:rsidR="00655651" w:rsidRPr="00D978E7" w:rsidRDefault="00655651" w:rsidP="00A915EF">
          <w:pPr>
            <w:pStyle w:val="Encabezado"/>
            <w:rPr>
              <w:b/>
              <w:sz w:val="22"/>
            </w:rPr>
          </w:pPr>
          <w:r w:rsidRPr="00D978E7">
            <w:rPr>
              <w:b/>
              <w:sz w:val="22"/>
            </w:rPr>
            <w:fldChar w:fldCharType="begin"/>
          </w:r>
          <w:r w:rsidRPr="00D978E7">
            <w:rPr>
              <w:b/>
              <w:sz w:val="22"/>
            </w:rPr>
            <w:instrText xml:space="preserve"> PAGE </w:instrText>
          </w:r>
          <w:r w:rsidRPr="00D978E7">
            <w:rPr>
              <w:b/>
              <w:sz w:val="22"/>
            </w:rPr>
            <w:fldChar w:fldCharType="separate"/>
          </w:r>
          <w:r w:rsidR="00D762CA">
            <w:rPr>
              <w:b/>
              <w:noProof/>
              <w:sz w:val="22"/>
            </w:rPr>
            <w:t>8</w:t>
          </w:r>
          <w:r w:rsidRPr="00D978E7">
            <w:rPr>
              <w:b/>
              <w:sz w:val="22"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01A5B196" w14:textId="77777777" w:rsidR="00655651" w:rsidRDefault="00655651" w:rsidP="00A915EF">
          <w:pPr>
            <w:pStyle w:val="Encabezado"/>
            <w:rPr>
              <w:sz w:val="22"/>
            </w:rPr>
          </w:pPr>
          <w:r>
            <w:rPr>
              <w:sz w:val="14"/>
            </w:rPr>
            <w:t>OF</w:t>
          </w:r>
        </w:p>
      </w:tc>
      <w:tc>
        <w:tcPr>
          <w:tcW w:w="1001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4C9A7BDE" w14:textId="77777777" w:rsidR="00655651" w:rsidRPr="00D978E7" w:rsidRDefault="00655651" w:rsidP="00A915EF">
          <w:pPr>
            <w:pStyle w:val="Encabezado"/>
            <w:rPr>
              <w:b/>
              <w:sz w:val="22"/>
            </w:rPr>
          </w:pPr>
          <w:r w:rsidRPr="00D978E7">
            <w:rPr>
              <w:b/>
              <w:sz w:val="22"/>
            </w:rPr>
            <w:fldChar w:fldCharType="begin"/>
          </w:r>
          <w:r w:rsidRPr="00D978E7">
            <w:rPr>
              <w:b/>
              <w:sz w:val="22"/>
            </w:rPr>
            <w:instrText xml:space="preserve"> NUMPAGES </w:instrText>
          </w:r>
          <w:r w:rsidRPr="00D978E7">
            <w:rPr>
              <w:b/>
              <w:sz w:val="22"/>
            </w:rPr>
            <w:fldChar w:fldCharType="separate"/>
          </w:r>
          <w:r w:rsidR="00D762CA">
            <w:rPr>
              <w:b/>
              <w:noProof/>
              <w:sz w:val="22"/>
            </w:rPr>
            <w:t>8</w:t>
          </w:r>
          <w:r w:rsidRPr="00D978E7">
            <w:rPr>
              <w:b/>
              <w:sz w:val="22"/>
            </w:rPr>
            <w:fldChar w:fldCharType="end"/>
          </w:r>
        </w:p>
      </w:tc>
    </w:tr>
  </w:tbl>
  <w:p w14:paraId="4A3D33BF" w14:textId="77777777" w:rsidR="00655651" w:rsidRDefault="00655651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D"/>
    <w:multiLevelType w:val="singleLevel"/>
    <w:tmpl w:val="5C54751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>
    <w:nsid w:val="FFFFFF7F"/>
    <w:multiLevelType w:val="singleLevel"/>
    <w:tmpl w:val="00FACF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>
    <w:nsid w:val="FFFFFF89"/>
    <w:multiLevelType w:val="singleLevel"/>
    <w:tmpl w:val="9FD0A0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76C769F"/>
    <w:multiLevelType w:val="hybridMultilevel"/>
    <w:tmpl w:val="E1BA605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175C616F"/>
    <w:multiLevelType w:val="hybridMultilevel"/>
    <w:tmpl w:val="6388BA0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1AB0781F"/>
    <w:multiLevelType w:val="hybridMultilevel"/>
    <w:tmpl w:val="1664652A"/>
    <w:lvl w:ilvl="0" w:tplc="F7C047F2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65BA222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6D06B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087F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D6BEA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DEE45C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EA8F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3CD2E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AD2212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DBB5910"/>
    <w:multiLevelType w:val="hybridMultilevel"/>
    <w:tmpl w:val="C22ED34C"/>
    <w:lvl w:ilvl="0" w:tplc="88EE903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F65D31"/>
    <w:multiLevelType w:val="hybridMultilevel"/>
    <w:tmpl w:val="BFC8F466"/>
    <w:lvl w:ilvl="0" w:tplc="0C0A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23233C9D"/>
    <w:multiLevelType w:val="multilevel"/>
    <w:tmpl w:val="2D02FE66"/>
    <w:lvl w:ilvl="0">
      <w:start w:val="1"/>
      <w:numFmt w:val="decimal"/>
      <w:pStyle w:val="Estilo4"/>
      <w:lvlText w:val="%1."/>
      <w:lvlJc w:val="left"/>
      <w:pPr>
        <w:ind w:left="432" w:hanging="432"/>
      </w:pPr>
    </w:lvl>
    <w:lvl w:ilvl="1">
      <w:start w:val="1"/>
      <w:numFmt w:val="decimal"/>
      <w:pStyle w:val="Estilo5"/>
      <w:lvlText w:val="%1.%2"/>
      <w:lvlJc w:val="left"/>
      <w:pPr>
        <w:ind w:left="576" w:hanging="576"/>
      </w:pPr>
    </w:lvl>
    <w:lvl w:ilvl="2">
      <w:start w:val="1"/>
      <w:numFmt w:val="decimal"/>
      <w:pStyle w:val="Estilo6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>
    <w:nsid w:val="298161E2"/>
    <w:multiLevelType w:val="hybridMultilevel"/>
    <w:tmpl w:val="D09A212C"/>
    <w:lvl w:ilvl="0" w:tplc="0C0A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0">
    <w:nsid w:val="322B60D7"/>
    <w:multiLevelType w:val="multilevel"/>
    <w:tmpl w:val="98A6C650"/>
    <w:numStyleLink w:val="Estilo7"/>
  </w:abstractNum>
  <w:abstractNum w:abstractNumId="11">
    <w:nsid w:val="35663847"/>
    <w:multiLevelType w:val="hybridMultilevel"/>
    <w:tmpl w:val="73808A22"/>
    <w:lvl w:ilvl="0" w:tplc="8FDC8FEE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3EC4790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2D8684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EBED4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99875A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112E0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0D099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82AD7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936A34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FCD666C"/>
    <w:multiLevelType w:val="hybridMultilevel"/>
    <w:tmpl w:val="A7DEA090"/>
    <w:lvl w:ilvl="0" w:tplc="0C0A0005">
      <w:start w:val="1"/>
      <w:numFmt w:val="bullet"/>
      <w:lvlText w:val=""/>
      <w:lvlJc w:val="left"/>
      <w:pPr>
        <w:ind w:left="938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3">
    <w:nsid w:val="4B426D16"/>
    <w:multiLevelType w:val="hybridMultilevel"/>
    <w:tmpl w:val="823E2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5B5E2A"/>
    <w:multiLevelType w:val="hybridMultilevel"/>
    <w:tmpl w:val="8DB6ED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7F5D43"/>
    <w:multiLevelType w:val="hybridMultilevel"/>
    <w:tmpl w:val="394EC39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1820859"/>
    <w:multiLevelType w:val="hybridMultilevel"/>
    <w:tmpl w:val="DD30F66E"/>
    <w:lvl w:ilvl="0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2D1391C"/>
    <w:multiLevelType w:val="hybridMultilevel"/>
    <w:tmpl w:val="E8104F7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CAC92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EDE595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1540C9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3480D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0C62AB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66EDC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9AAE81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FA562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>
    <w:nsid w:val="63BD1A03"/>
    <w:multiLevelType w:val="hybridMultilevel"/>
    <w:tmpl w:val="6AA22AA8"/>
    <w:lvl w:ilvl="0" w:tplc="6868B5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1C583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3EA1F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0864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D898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1087E9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E224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7B2AF4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5088D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53450E5"/>
    <w:multiLevelType w:val="hybridMultilevel"/>
    <w:tmpl w:val="E74E2D18"/>
    <w:lvl w:ilvl="0" w:tplc="0C0A0005">
      <w:start w:val="1"/>
      <w:numFmt w:val="bullet"/>
      <w:lvlText w:val=""/>
      <w:lvlJc w:val="left"/>
      <w:pPr>
        <w:ind w:left="938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20">
    <w:nsid w:val="67823719"/>
    <w:multiLevelType w:val="multilevel"/>
    <w:tmpl w:val="98A6C650"/>
    <w:styleLink w:val="Estilo7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>
    <w:nsid w:val="68F370FC"/>
    <w:multiLevelType w:val="hybridMultilevel"/>
    <w:tmpl w:val="CCF67100"/>
    <w:lvl w:ilvl="0" w:tplc="6A7218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9286917"/>
    <w:multiLevelType w:val="hybridMultilevel"/>
    <w:tmpl w:val="ECB681E2"/>
    <w:lvl w:ilvl="0" w:tplc="7A988760">
      <w:start w:val="1"/>
      <w:numFmt w:val="decimal"/>
      <w:lvlText w:val="%1."/>
      <w:lvlJc w:val="left"/>
      <w:pPr>
        <w:ind w:left="93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58" w:hanging="360"/>
      </w:pPr>
    </w:lvl>
    <w:lvl w:ilvl="2" w:tplc="0C0A001B" w:tentative="1">
      <w:start w:val="1"/>
      <w:numFmt w:val="lowerRoman"/>
      <w:lvlText w:val="%3."/>
      <w:lvlJc w:val="right"/>
      <w:pPr>
        <w:ind w:left="2378" w:hanging="180"/>
      </w:pPr>
    </w:lvl>
    <w:lvl w:ilvl="3" w:tplc="0C0A000F" w:tentative="1">
      <w:start w:val="1"/>
      <w:numFmt w:val="decimal"/>
      <w:lvlText w:val="%4."/>
      <w:lvlJc w:val="left"/>
      <w:pPr>
        <w:ind w:left="3098" w:hanging="360"/>
      </w:pPr>
    </w:lvl>
    <w:lvl w:ilvl="4" w:tplc="0C0A0019" w:tentative="1">
      <w:start w:val="1"/>
      <w:numFmt w:val="lowerLetter"/>
      <w:lvlText w:val="%5."/>
      <w:lvlJc w:val="left"/>
      <w:pPr>
        <w:ind w:left="3818" w:hanging="360"/>
      </w:pPr>
    </w:lvl>
    <w:lvl w:ilvl="5" w:tplc="0C0A001B" w:tentative="1">
      <w:start w:val="1"/>
      <w:numFmt w:val="lowerRoman"/>
      <w:lvlText w:val="%6."/>
      <w:lvlJc w:val="right"/>
      <w:pPr>
        <w:ind w:left="4538" w:hanging="180"/>
      </w:pPr>
    </w:lvl>
    <w:lvl w:ilvl="6" w:tplc="0C0A000F" w:tentative="1">
      <w:start w:val="1"/>
      <w:numFmt w:val="decimal"/>
      <w:lvlText w:val="%7."/>
      <w:lvlJc w:val="left"/>
      <w:pPr>
        <w:ind w:left="5258" w:hanging="360"/>
      </w:pPr>
    </w:lvl>
    <w:lvl w:ilvl="7" w:tplc="0C0A0019" w:tentative="1">
      <w:start w:val="1"/>
      <w:numFmt w:val="lowerLetter"/>
      <w:lvlText w:val="%8."/>
      <w:lvlJc w:val="left"/>
      <w:pPr>
        <w:ind w:left="5978" w:hanging="360"/>
      </w:pPr>
    </w:lvl>
    <w:lvl w:ilvl="8" w:tplc="0C0A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23">
    <w:nsid w:val="69BE7D7B"/>
    <w:multiLevelType w:val="hybridMultilevel"/>
    <w:tmpl w:val="53880B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1F3734"/>
    <w:multiLevelType w:val="hybridMultilevel"/>
    <w:tmpl w:val="4E5C7F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CC51811"/>
    <w:multiLevelType w:val="hybridMultilevel"/>
    <w:tmpl w:val="0E60C37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12E30A4"/>
    <w:multiLevelType w:val="hybridMultilevel"/>
    <w:tmpl w:val="888E3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4EE31EE"/>
    <w:multiLevelType w:val="hybridMultilevel"/>
    <w:tmpl w:val="5238A720"/>
    <w:lvl w:ilvl="0" w:tplc="0B146D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B0740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AE4859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AEE56C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2C0B60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1CA6BF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D008A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8D013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4242C1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>
    <w:nsid w:val="79E06781"/>
    <w:multiLevelType w:val="hybridMultilevel"/>
    <w:tmpl w:val="89A892DE"/>
    <w:lvl w:ilvl="0" w:tplc="0C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11"/>
  </w:num>
  <w:num w:numId="7">
    <w:abstractNumId w:val="8"/>
  </w:num>
  <w:num w:numId="8">
    <w:abstractNumId w:val="25"/>
  </w:num>
  <w:num w:numId="9">
    <w:abstractNumId w:val="23"/>
  </w:num>
  <w:num w:numId="10">
    <w:abstractNumId w:val="16"/>
  </w:num>
  <w:num w:numId="11">
    <w:abstractNumId w:val="28"/>
  </w:num>
  <w:num w:numId="12">
    <w:abstractNumId w:val="22"/>
  </w:num>
  <w:num w:numId="13">
    <w:abstractNumId w:val="14"/>
  </w:num>
  <w:num w:numId="14">
    <w:abstractNumId w:val="8"/>
  </w:num>
  <w:num w:numId="15">
    <w:abstractNumId w:val="8"/>
  </w:num>
  <w:num w:numId="16">
    <w:abstractNumId w:val="8"/>
  </w:num>
  <w:num w:numId="17">
    <w:abstractNumId w:val="8"/>
  </w:num>
  <w:num w:numId="18">
    <w:abstractNumId w:val="9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19"/>
  </w:num>
  <w:num w:numId="24">
    <w:abstractNumId w:val="8"/>
  </w:num>
  <w:num w:numId="25">
    <w:abstractNumId w:val="8"/>
  </w:num>
  <w:num w:numId="2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8"/>
  </w:num>
  <w:num w:numId="29">
    <w:abstractNumId w:val="4"/>
  </w:num>
  <w:num w:numId="30">
    <w:abstractNumId w:val="3"/>
  </w:num>
  <w:num w:numId="31">
    <w:abstractNumId w:val="12"/>
  </w:num>
  <w:num w:numId="32">
    <w:abstractNumId w:val="10"/>
  </w:num>
  <w:num w:numId="33">
    <w:abstractNumId w:val="20"/>
  </w:num>
  <w:num w:numId="34">
    <w:abstractNumId w:val="8"/>
  </w:num>
  <w:num w:numId="35">
    <w:abstractNumId w:val="21"/>
  </w:num>
  <w:num w:numId="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8"/>
  </w:num>
  <w:num w:numId="38">
    <w:abstractNumId w:val="8"/>
  </w:num>
  <w:num w:numId="39">
    <w:abstractNumId w:val="8"/>
  </w:num>
  <w:num w:numId="40">
    <w:abstractNumId w:val="8"/>
  </w:num>
  <w:num w:numId="41">
    <w:abstractNumId w:val="6"/>
  </w:num>
  <w:num w:numId="42">
    <w:abstractNumId w:val="7"/>
  </w:num>
  <w:num w:numId="43">
    <w:abstractNumId w:val="15"/>
  </w:num>
  <w:num w:numId="44">
    <w:abstractNumId w:val="8"/>
  </w:num>
  <w:num w:numId="45">
    <w:abstractNumId w:val="8"/>
  </w:num>
  <w:num w:numId="46">
    <w:abstractNumId w:val="17"/>
  </w:num>
  <w:num w:numId="47">
    <w:abstractNumId w:val="27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Daniel Gajate Bernardos">
    <w15:presenceInfo w15:providerId="AD" w15:userId="S-1-5-21-57492619-135404731-2137398437-299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s-ES" w:vendorID="9" w:dllVersion="512" w:checkStyle="1"/>
  <w:activeWritingStyle w:appName="MSWord" w:lang="es-ES_tradnl" w:vendorID="9" w:dllVersion="512" w:checkStyle="1"/>
  <w:proofState w:spelling="clean" w:grammar="clean"/>
  <w:attachedTemplate r:id="rId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02FE"/>
    <w:rsid w:val="000003AF"/>
    <w:rsid w:val="000056AD"/>
    <w:rsid w:val="0000717D"/>
    <w:rsid w:val="0001079D"/>
    <w:rsid w:val="000135DD"/>
    <w:rsid w:val="00014B5A"/>
    <w:rsid w:val="00015ADF"/>
    <w:rsid w:val="0001619B"/>
    <w:rsid w:val="00017EBC"/>
    <w:rsid w:val="000271B0"/>
    <w:rsid w:val="00030786"/>
    <w:rsid w:val="00032945"/>
    <w:rsid w:val="0003397E"/>
    <w:rsid w:val="000362E8"/>
    <w:rsid w:val="00040803"/>
    <w:rsid w:val="000420E5"/>
    <w:rsid w:val="00045963"/>
    <w:rsid w:val="00052494"/>
    <w:rsid w:val="00052851"/>
    <w:rsid w:val="00052B6A"/>
    <w:rsid w:val="000539FC"/>
    <w:rsid w:val="00053F55"/>
    <w:rsid w:val="00060E88"/>
    <w:rsid w:val="00075AAA"/>
    <w:rsid w:val="00085641"/>
    <w:rsid w:val="00092DCB"/>
    <w:rsid w:val="00094D85"/>
    <w:rsid w:val="00095789"/>
    <w:rsid w:val="000A11A7"/>
    <w:rsid w:val="000A2FB4"/>
    <w:rsid w:val="000A4BBE"/>
    <w:rsid w:val="000A5D1B"/>
    <w:rsid w:val="000B1479"/>
    <w:rsid w:val="000B3227"/>
    <w:rsid w:val="000B418D"/>
    <w:rsid w:val="000C662D"/>
    <w:rsid w:val="000D2DCD"/>
    <w:rsid w:val="000D3881"/>
    <w:rsid w:val="000D3EDB"/>
    <w:rsid w:val="000D5B72"/>
    <w:rsid w:val="000E2C30"/>
    <w:rsid w:val="000E4B07"/>
    <w:rsid w:val="000E4C97"/>
    <w:rsid w:val="000E5A1A"/>
    <w:rsid w:val="000E5B81"/>
    <w:rsid w:val="000E7667"/>
    <w:rsid w:val="000F5783"/>
    <w:rsid w:val="000F5B84"/>
    <w:rsid w:val="00102D32"/>
    <w:rsid w:val="00107510"/>
    <w:rsid w:val="001076BC"/>
    <w:rsid w:val="001114B5"/>
    <w:rsid w:val="00112C27"/>
    <w:rsid w:val="0011317B"/>
    <w:rsid w:val="00116671"/>
    <w:rsid w:val="00117DA4"/>
    <w:rsid w:val="00120687"/>
    <w:rsid w:val="00124448"/>
    <w:rsid w:val="001249D5"/>
    <w:rsid w:val="00134F27"/>
    <w:rsid w:val="001357BC"/>
    <w:rsid w:val="00137A84"/>
    <w:rsid w:val="00137C6D"/>
    <w:rsid w:val="001403C6"/>
    <w:rsid w:val="001404FF"/>
    <w:rsid w:val="00140984"/>
    <w:rsid w:val="0014232B"/>
    <w:rsid w:val="001424BE"/>
    <w:rsid w:val="001472DC"/>
    <w:rsid w:val="00150D04"/>
    <w:rsid w:val="00151418"/>
    <w:rsid w:val="0015482B"/>
    <w:rsid w:val="00155F8E"/>
    <w:rsid w:val="00157183"/>
    <w:rsid w:val="00160E5A"/>
    <w:rsid w:val="001636A3"/>
    <w:rsid w:val="00166A26"/>
    <w:rsid w:val="001714F9"/>
    <w:rsid w:val="00171DD8"/>
    <w:rsid w:val="00175E6D"/>
    <w:rsid w:val="00181B61"/>
    <w:rsid w:val="001903AE"/>
    <w:rsid w:val="00192493"/>
    <w:rsid w:val="00194C97"/>
    <w:rsid w:val="00196B08"/>
    <w:rsid w:val="00197084"/>
    <w:rsid w:val="00197F1E"/>
    <w:rsid w:val="001A0776"/>
    <w:rsid w:val="001A3B5C"/>
    <w:rsid w:val="001A4205"/>
    <w:rsid w:val="001B2BA2"/>
    <w:rsid w:val="001B61EC"/>
    <w:rsid w:val="001B6E36"/>
    <w:rsid w:val="001B77E9"/>
    <w:rsid w:val="001B79EC"/>
    <w:rsid w:val="001C1305"/>
    <w:rsid w:val="001C3B6E"/>
    <w:rsid w:val="001C6229"/>
    <w:rsid w:val="001C64AF"/>
    <w:rsid w:val="001D2192"/>
    <w:rsid w:val="001E0178"/>
    <w:rsid w:val="001E14C6"/>
    <w:rsid w:val="001E3B5E"/>
    <w:rsid w:val="001E77BD"/>
    <w:rsid w:val="001F075F"/>
    <w:rsid w:val="001F11A7"/>
    <w:rsid w:val="001F7CB2"/>
    <w:rsid w:val="002033F9"/>
    <w:rsid w:val="002036F7"/>
    <w:rsid w:val="0020431C"/>
    <w:rsid w:val="00204EB2"/>
    <w:rsid w:val="00204F2E"/>
    <w:rsid w:val="002124D8"/>
    <w:rsid w:val="00217699"/>
    <w:rsid w:val="00220AAA"/>
    <w:rsid w:val="00224C79"/>
    <w:rsid w:val="00224DAF"/>
    <w:rsid w:val="0023088D"/>
    <w:rsid w:val="00230E6F"/>
    <w:rsid w:val="002326DE"/>
    <w:rsid w:val="00235943"/>
    <w:rsid w:val="0023612B"/>
    <w:rsid w:val="00236CF8"/>
    <w:rsid w:val="00242E97"/>
    <w:rsid w:val="00244320"/>
    <w:rsid w:val="00244447"/>
    <w:rsid w:val="00245285"/>
    <w:rsid w:val="002464B2"/>
    <w:rsid w:val="002510FF"/>
    <w:rsid w:val="00254C69"/>
    <w:rsid w:val="002601FD"/>
    <w:rsid w:val="0026212E"/>
    <w:rsid w:val="0026299A"/>
    <w:rsid w:val="00265991"/>
    <w:rsid w:val="00265A8A"/>
    <w:rsid w:val="00266A56"/>
    <w:rsid w:val="00266E24"/>
    <w:rsid w:val="00270C01"/>
    <w:rsid w:val="00270D91"/>
    <w:rsid w:val="002735E2"/>
    <w:rsid w:val="00273D2B"/>
    <w:rsid w:val="002752D2"/>
    <w:rsid w:val="00276720"/>
    <w:rsid w:val="00284582"/>
    <w:rsid w:val="00285874"/>
    <w:rsid w:val="00287688"/>
    <w:rsid w:val="00287777"/>
    <w:rsid w:val="00294808"/>
    <w:rsid w:val="002A082A"/>
    <w:rsid w:val="002B0020"/>
    <w:rsid w:val="002B1BDC"/>
    <w:rsid w:val="002B34A7"/>
    <w:rsid w:val="002C2D11"/>
    <w:rsid w:val="002C38BB"/>
    <w:rsid w:val="002C4F38"/>
    <w:rsid w:val="002D1533"/>
    <w:rsid w:val="002D4EA3"/>
    <w:rsid w:val="002D6A31"/>
    <w:rsid w:val="002E1831"/>
    <w:rsid w:val="002F4CA3"/>
    <w:rsid w:val="003022FE"/>
    <w:rsid w:val="003071C5"/>
    <w:rsid w:val="003103C4"/>
    <w:rsid w:val="0031127B"/>
    <w:rsid w:val="003114BD"/>
    <w:rsid w:val="00314D67"/>
    <w:rsid w:val="003160E9"/>
    <w:rsid w:val="00323497"/>
    <w:rsid w:val="00325B6B"/>
    <w:rsid w:val="00325D10"/>
    <w:rsid w:val="00331B78"/>
    <w:rsid w:val="00333FAF"/>
    <w:rsid w:val="00334AC9"/>
    <w:rsid w:val="00335ABA"/>
    <w:rsid w:val="00335C3F"/>
    <w:rsid w:val="00340DE7"/>
    <w:rsid w:val="0034299D"/>
    <w:rsid w:val="00343902"/>
    <w:rsid w:val="003449D1"/>
    <w:rsid w:val="003468D3"/>
    <w:rsid w:val="00350EF0"/>
    <w:rsid w:val="003515B8"/>
    <w:rsid w:val="00360252"/>
    <w:rsid w:val="0036434B"/>
    <w:rsid w:val="00365407"/>
    <w:rsid w:val="00366451"/>
    <w:rsid w:val="003704FA"/>
    <w:rsid w:val="003711F1"/>
    <w:rsid w:val="00372CA5"/>
    <w:rsid w:val="00373496"/>
    <w:rsid w:val="003763B1"/>
    <w:rsid w:val="00386B9F"/>
    <w:rsid w:val="0039148F"/>
    <w:rsid w:val="003916CB"/>
    <w:rsid w:val="003917BA"/>
    <w:rsid w:val="003958B8"/>
    <w:rsid w:val="00396FE6"/>
    <w:rsid w:val="003970F8"/>
    <w:rsid w:val="003A14C8"/>
    <w:rsid w:val="003A390A"/>
    <w:rsid w:val="003A40CC"/>
    <w:rsid w:val="003A58F2"/>
    <w:rsid w:val="003B38EB"/>
    <w:rsid w:val="003B6D5C"/>
    <w:rsid w:val="003B757C"/>
    <w:rsid w:val="003C2845"/>
    <w:rsid w:val="003C2CD5"/>
    <w:rsid w:val="003C3768"/>
    <w:rsid w:val="003C4E40"/>
    <w:rsid w:val="003C7D2E"/>
    <w:rsid w:val="003D015F"/>
    <w:rsid w:val="003D01A6"/>
    <w:rsid w:val="003D04C4"/>
    <w:rsid w:val="003D2980"/>
    <w:rsid w:val="003D339E"/>
    <w:rsid w:val="003D3B54"/>
    <w:rsid w:val="003D5E95"/>
    <w:rsid w:val="003E3992"/>
    <w:rsid w:val="003E5191"/>
    <w:rsid w:val="003E67EA"/>
    <w:rsid w:val="003E7243"/>
    <w:rsid w:val="003F0E34"/>
    <w:rsid w:val="003F263E"/>
    <w:rsid w:val="003F7A6A"/>
    <w:rsid w:val="00400E29"/>
    <w:rsid w:val="00402F02"/>
    <w:rsid w:val="00403101"/>
    <w:rsid w:val="00406D31"/>
    <w:rsid w:val="004113F3"/>
    <w:rsid w:val="004127C7"/>
    <w:rsid w:val="00415558"/>
    <w:rsid w:val="00416A32"/>
    <w:rsid w:val="004230F4"/>
    <w:rsid w:val="0042361A"/>
    <w:rsid w:val="00425DDA"/>
    <w:rsid w:val="004268D6"/>
    <w:rsid w:val="0043165A"/>
    <w:rsid w:val="00435AF8"/>
    <w:rsid w:val="00436911"/>
    <w:rsid w:val="00437008"/>
    <w:rsid w:val="0044072F"/>
    <w:rsid w:val="004408E3"/>
    <w:rsid w:val="004429E9"/>
    <w:rsid w:val="00442F84"/>
    <w:rsid w:val="00442FEC"/>
    <w:rsid w:val="00446F19"/>
    <w:rsid w:val="00447A25"/>
    <w:rsid w:val="004515C5"/>
    <w:rsid w:val="00456042"/>
    <w:rsid w:val="00456858"/>
    <w:rsid w:val="0046188E"/>
    <w:rsid w:val="00462CAC"/>
    <w:rsid w:val="00462EEF"/>
    <w:rsid w:val="004639D3"/>
    <w:rsid w:val="00470718"/>
    <w:rsid w:val="00470B6B"/>
    <w:rsid w:val="00470C2C"/>
    <w:rsid w:val="00476056"/>
    <w:rsid w:val="00481414"/>
    <w:rsid w:val="004818BE"/>
    <w:rsid w:val="00482DD5"/>
    <w:rsid w:val="00483EB5"/>
    <w:rsid w:val="00484EA9"/>
    <w:rsid w:val="00484EAD"/>
    <w:rsid w:val="00491E8A"/>
    <w:rsid w:val="00494B75"/>
    <w:rsid w:val="004951C3"/>
    <w:rsid w:val="0049737F"/>
    <w:rsid w:val="004A0A49"/>
    <w:rsid w:val="004A1E07"/>
    <w:rsid w:val="004A4A5B"/>
    <w:rsid w:val="004B1714"/>
    <w:rsid w:val="004B31F1"/>
    <w:rsid w:val="004B4003"/>
    <w:rsid w:val="004C35F7"/>
    <w:rsid w:val="004C38D8"/>
    <w:rsid w:val="004D02D3"/>
    <w:rsid w:val="004D144A"/>
    <w:rsid w:val="004D19F2"/>
    <w:rsid w:val="004D7FAD"/>
    <w:rsid w:val="004E0D90"/>
    <w:rsid w:val="004E3D84"/>
    <w:rsid w:val="004F2986"/>
    <w:rsid w:val="004F303A"/>
    <w:rsid w:val="004F4203"/>
    <w:rsid w:val="0050068F"/>
    <w:rsid w:val="005067D7"/>
    <w:rsid w:val="00507945"/>
    <w:rsid w:val="00520422"/>
    <w:rsid w:val="0052086B"/>
    <w:rsid w:val="00522B76"/>
    <w:rsid w:val="00523982"/>
    <w:rsid w:val="00535410"/>
    <w:rsid w:val="00535E0D"/>
    <w:rsid w:val="00536A57"/>
    <w:rsid w:val="005401E8"/>
    <w:rsid w:val="00540968"/>
    <w:rsid w:val="00543610"/>
    <w:rsid w:val="005467E7"/>
    <w:rsid w:val="005478C4"/>
    <w:rsid w:val="00552BDD"/>
    <w:rsid w:val="005538A2"/>
    <w:rsid w:val="005576D7"/>
    <w:rsid w:val="005620CA"/>
    <w:rsid w:val="005646CC"/>
    <w:rsid w:val="00570359"/>
    <w:rsid w:val="00570E37"/>
    <w:rsid w:val="0057198E"/>
    <w:rsid w:val="005805DB"/>
    <w:rsid w:val="00581A0A"/>
    <w:rsid w:val="0059091E"/>
    <w:rsid w:val="00596276"/>
    <w:rsid w:val="0059725F"/>
    <w:rsid w:val="005A460A"/>
    <w:rsid w:val="005B76F1"/>
    <w:rsid w:val="005C1BDA"/>
    <w:rsid w:val="005C1DF8"/>
    <w:rsid w:val="005C2495"/>
    <w:rsid w:val="005C6421"/>
    <w:rsid w:val="005C7659"/>
    <w:rsid w:val="005C7F8F"/>
    <w:rsid w:val="005D0AAC"/>
    <w:rsid w:val="005D678A"/>
    <w:rsid w:val="005E106B"/>
    <w:rsid w:val="005E217C"/>
    <w:rsid w:val="005E2797"/>
    <w:rsid w:val="005E2C98"/>
    <w:rsid w:val="005E49B5"/>
    <w:rsid w:val="005E4EB1"/>
    <w:rsid w:val="005E6629"/>
    <w:rsid w:val="005E73B4"/>
    <w:rsid w:val="005F1560"/>
    <w:rsid w:val="005F188E"/>
    <w:rsid w:val="005F2893"/>
    <w:rsid w:val="005F5ACF"/>
    <w:rsid w:val="005F667A"/>
    <w:rsid w:val="00600C6E"/>
    <w:rsid w:val="00601877"/>
    <w:rsid w:val="0060222F"/>
    <w:rsid w:val="006027E7"/>
    <w:rsid w:val="00603DDB"/>
    <w:rsid w:val="0061120B"/>
    <w:rsid w:val="00611218"/>
    <w:rsid w:val="00611A21"/>
    <w:rsid w:val="006121BD"/>
    <w:rsid w:val="006140E0"/>
    <w:rsid w:val="006167A8"/>
    <w:rsid w:val="0062077D"/>
    <w:rsid w:val="00621FF8"/>
    <w:rsid w:val="006242C9"/>
    <w:rsid w:val="006242F3"/>
    <w:rsid w:val="00625482"/>
    <w:rsid w:val="00625DA1"/>
    <w:rsid w:val="00626001"/>
    <w:rsid w:val="00627AA8"/>
    <w:rsid w:val="006406A9"/>
    <w:rsid w:val="006441F1"/>
    <w:rsid w:val="00645833"/>
    <w:rsid w:val="00646DF3"/>
    <w:rsid w:val="006532F8"/>
    <w:rsid w:val="00655651"/>
    <w:rsid w:val="006647FF"/>
    <w:rsid w:val="0066697A"/>
    <w:rsid w:val="00670D3A"/>
    <w:rsid w:val="0067226E"/>
    <w:rsid w:val="00675892"/>
    <w:rsid w:val="00676319"/>
    <w:rsid w:val="00677449"/>
    <w:rsid w:val="00680FCA"/>
    <w:rsid w:val="0068592C"/>
    <w:rsid w:val="0069039C"/>
    <w:rsid w:val="00690978"/>
    <w:rsid w:val="00693B2C"/>
    <w:rsid w:val="0069609F"/>
    <w:rsid w:val="006A7074"/>
    <w:rsid w:val="006B22A2"/>
    <w:rsid w:val="006B635E"/>
    <w:rsid w:val="006C0554"/>
    <w:rsid w:val="006C2D00"/>
    <w:rsid w:val="006D5233"/>
    <w:rsid w:val="006D6A9D"/>
    <w:rsid w:val="006E2C10"/>
    <w:rsid w:val="006E2F73"/>
    <w:rsid w:val="006E3900"/>
    <w:rsid w:val="006E6650"/>
    <w:rsid w:val="006E7D06"/>
    <w:rsid w:val="006F012D"/>
    <w:rsid w:val="006F0977"/>
    <w:rsid w:val="006F11BE"/>
    <w:rsid w:val="006F142F"/>
    <w:rsid w:val="00700CF1"/>
    <w:rsid w:val="00700DAD"/>
    <w:rsid w:val="00702ADC"/>
    <w:rsid w:val="007054E9"/>
    <w:rsid w:val="007103C2"/>
    <w:rsid w:val="0071106A"/>
    <w:rsid w:val="00714DB4"/>
    <w:rsid w:val="00714FBF"/>
    <w:rsid w:val="00716EEA"/>
    <w:rsid w:val="00720658"/>
    <w:rsid w:val="00722F93"/>
    <w:rsid w:val="0072685F"/>
    <w:rsid w:val="007334E0"/>
    <w:rsid w:val="0073475A"/>
    <w:rsid w:val="00735202"/>
    <w:rsid w:val="00735759"/>
    <w:rsid w:val="007373A5"/>
    <w:rsid w:val="00737715"/>
    <w:rsid w:val="00737C22"/>
    <w:rsid w:val="0074065B"/>
    <w:rsid w:val="00741757"/>
    <w:rsid w:val="00742A38"/>
    <w:rsid w:val="00744099"/>
    <w:rsid w:val="00745FF1"/>
    <w:rsid w:val="00755C71"/>
    <w:rsid w:val="00765A7F"/>
    <w:rsid w:val="00771071"/>
    <w:rsid w:val="00772830"/>
    <w:rsid w:val="00774747"/>
    <w:rsid w:val="0077660E"/>
    <w:rsid w:val="00776665"/>
    <w:rsid w:val="00783487"/>
    <w:rsid w:val="007918AA"/>
    <w:rsid w:val="00791FAF"/>
    <w:rsid w:val="00792166"/>
    <w:rsid w:val="007958C3"/>
    <w:rsid w:val="00797B72"/>
    <w:rsid w:val="00797BFB"/>
    <w:rsid w:val="00797DF2"/>
    <w:rsid w:val="007A0A6B"/>
    <w:rsid w:val="007A4240"/>
    <w:rsid w:val="007A44BD"/>
    <w:rsid w:val="007A7157"/>
    <w:rsid w:val="007A741B"/>
    <w:rsid w:val="007A7854"/>
    <w:rsid w:val="007B1B20"/>
    <w:rsid w:val="007B43C3"/>
    <w:rsid w:val="007B521D"/>
    <w:rsid w:val="007C0178"/>
    <w:rsid w:val="007C35B9"/>
    <w:rsid w:val="007D47DD"/>
    <w:rsid w:val="007D4824"/>
    <w:rsid w:val="007D5BF0"/>
    <w:rsid w:val="007D5F7A"/>
    <w:rsid w:val="007D6707"/>
    <w:rsid w:val="007D6E9B"/>
    <w:rsid w:val="007D70CA"/>
    <w:rsid w:val="007D7A68"/>
    <w:rsid w:val="007E01B4"/>
    <w:rsid w:val="007E2C62"/>
    <w:rsid w:val="007E3563"/>
    <w:rsid w:val="007F0B06"/>
    <w:rsid w:val="007F179F"/>
    <w:rsid w:val="007F336F"/>
    <w:rsid w:val="007F340E"/>
    <w:rsid w:val="007F4111"/>
    <w:rsid w:val="007F6676"/>
    <w:rsid w:val="007F72CD"/>
    <w:rsid w:val="00801B96"/>
    <w:rsid w:val="00804C67"/>
    <w:rsid w:val="00805D02"/>
    <w:rsid w:val="00811EAA"/>
    <w:rsid w:val="008156AA"/>
    <w:rsid w:val="00816AF0"/>
    <w:rsid w:val="00816D0A"/>
    <w:rsid w:val="00816FC5"/>
    <w:rsid w:val="00822524"/>
    <w:rsid w:val="0082379C"/>
    <w:rsid w:val="00824095"/>
    <w:rsid w:val="008241F0"/>
    <w:rsid w:val="00830A96"/>
    <w:rsid w:val="008344A8"/>
    <w:rsid w:val="00836EFA"/>
    <w:rsid w:val="008468B5"/>
    <w:rsid w:val="00846D9F"/>
    <w:rsid w:val="00854083"/>
    <w:rsid w:val="00862338"/>
    <w:rsid w:val="008632F8"/>
    <w:rsid w:val="00863E02"/>
    <w:rsid w:val="00864051"/>
    <w:rsid w:val="00872A8D"/>
    <w:rsid w:val="00880733"/>
    <w:rsid w:val="00884BA5"/>
    <w:rsid w:val="00884C96"/>
    <w:rsid w:val="0088523C"/>
    <w:rsid w:val="00887961"/>
    <w:rsid w:val="00887DFC"/>
    <w:rsid w:val="008908EC"/>
    <w:rsid w:val="00896823"/>
    <w:rsid w:val="008A6AA6"/>
    <w:rsid w:val="008B2D30"/>
    <w:rsid w:val="008B55B9"/>
    <w:rsid w:val="008B7A79"/>
    <w:rsid w:val="008B7EE7"/>
    <w:rsid w:val="008C07AC"/>
    <w:rsid w:val="008C12A6"/>
    <w:rsid w:val="008C1397"/>
    <w:rsid w:val="008C3162"/>
    <w:rsid w:val="008C3B67"/>
    <w:rsid w:val="008C3F25"/>
    <w:rsid w:val="008C7B29"/>
    <w:rsid w:val="008D0759"/>
    <w:rsid w:val="008D2EDF"/>
    <w:rsid w:val="008D3CCD"/>
    <w:rsid w:val="008D5187"/>
    <w:rsid w:val="008D6102"/>
    <w:rsid w:val="008F0C53"/>
    <w:rsid w:val="008F40C0"/>
    <w:rsid w:val="008F51CD"/>
    <w:rsid w:val="008F5662"/>
    <w:rsid w:val="008F6746"/>
    <w:rsid w:val="008F78A9"/>
    <w:rsid w:val="00900A4D"/>
    <w:rsid w:val="00902D3C"/>
    <w:rsid w:val="00904022"/>
    <w:rsid w:val="00907638"/>
    <w:rsid w:val="009103CF"/>
    <w:rsid w:val="009129D5"/>
    <w:rsid w:val="009135DE"/>
    <w:rsid w:val="009143E0"/>
    <w:rsid w:val="009144A3"/>
    <w:rsid w:val="00914AC6"/>
    <w:rsid w:val="00917115"/>
    <w:rsid w:val="009179E0"/>
    <w:rsid w:val="009203AE"/>
    <w:rsid w:val="0092219E"/>
    <w:rsid w:val="009268B5"/>
    <w:rsid w:val="00930E41"/>
    <w:rsid w:val="00932761"/>
    <w:rsid w:val="009330A4"/>
    <w:rsid w:val="00933825"/>
    <w:rsid w:val="009371B4"/>
    <w:rsid w:val="00937F9D"/>
    <w:rsid w:val="00941572"/>
    <w:rsid w:val="0094246E"/>
    <w:rsid w:val="00943726"/>
    <w:rsid w:val="0094458D"/>
    <w:rsid w:val="009464D4"/>
    <w:rsid w:val="00951D49"/>
    <w:rsid w:val="0095290E"/>
    <w:rsid w:val="0095378A"/>
    <w:rsid w:val="009540D5"/>
    <w:rsid w:val="009545BA"/>
    <w:rsid w:val="009552F5"/>
    <w:rsid w:val="0095710D"/>
    <w:rsid w:val="00957662"/>
    <w:rsid w:val="009632E2"/>
    <w:rsid w:val="00963641"/>
    <w:rsid w:val="00975FA0"/>
    <w:rsid w:val="00975FE1"/>
    <w:rsid w:val="00976E3A"/>
    <w:rsid w:val="009774DB"/>
    <w:rsid w:val="00977D5B"/>
    <w:rsid w:val="0098381B"/>
    <w:rsid w:val="00984001"/>
    <w:rsid w:val="00986B61"/>
    <w:rsid w:val="0099080A"/>
    <w:rsid w:val="00995C99"/>
    <w:rsid w:val="0099732D"/>
    <w:rsid w:val="00997B3E"/>
    <w:rsid w:val="009A1364"/>
    <w:rsid w:val="009A25F9"/>
    <w:rsid w:val="009A4C69"/>
    <w:rsid w:val="009B0C1B"/>
    <w:rsid w:val="009B1214"/>
    <w:rsid w:val="009B1768"/>
    <w:rsid w:val="009B1C26"/>
    <w:rsid w:val="009B41B1"/>
    <w:rsid w:val="009B608A"/>
    <w:rsid w:val="009B6344"/>
    <w:rsid w:val="009C37B7"/>
    <w:rsid w:val="009C50C4"/>
    <w:rsid w:val="009C5211"/>
    <w:rsid w:val="009D5206"/>
    <w:rsid w:val="009E0F49"/>
    <w:rsid w:val="009E2C52"/>
    <w:rsid w:val="009E63B5"/>
    <w:rsid w:val="009F2300"/>
    <w:rsid w:val="009F4787"/>
    <w:rsid w:val="00A029CB"/>
    <w:rsid w:val="00A0477D"/>
    <w:rsid w:val="00A07D12"/>
    <w:rsid w:val="00A12682"/>
    <w:rsid w:val="00A13823"/>
    <w:rsid w:val="00A13EF4"/>
    <w:rsid w:val="00A170BC"/>
    <w:rsid w:val="00A2046A"/>
    <w:rsid w:val="00A20913"/>
    <w:rsid w:val="00A22625"/>
    <w:rsid w:val="00A23555"/>
    <w:rsid w:val="00A24069"/>
    <w:rsid w:val="00A24247"/>
    <w:rsid w:val="00A244BB"/>
    <w:rsid w:val="00A27308"/>
    <w:rsid w:val="00A352BB"/>
    <w:rsid w:val="00A353D4"/>
    <w:rsid w:val="00A41E47"/>
    <w:rsid w:val="00A4447C"/>
    <w:rsid w:val="00A463C3"/>
    <w:rsid w:val="00A46D9F"/>
    <w:rsid w:val="00A474D9"/>
    <w:rsid w:val="00A5089D"/>
    <w:rsid w:val="00A55D0E"/>
    <w:rsid w:val="00A60586"/>
    <w:rsid w:val="00A70088"/>
    <w:rsid w:val="00A70437"/>
    <w:rsid w:val="00A7740D"/>
    <w:rsid w:val="00A83C54"/>
    <w:rsid w:val="00A86FC0"/>
    <w:rsid w:val="00A915EF"/>
    <w:rsid w:val="00A9370D"/>
    <w:rsid w:val="00A959F1"/>
    <w:rsid w:val="00A97830"/>
    <w:rsid w:val="00A97E85"/>
    <w:rsid w:val="00AA4339"/>
    <w:rsid w:val="00AA57AE"/>
    <w:rsid w:val="00AB2281"/>
    <w:rsid w:val="00AB347D"/>
    <w:rsid w:val="00AB3F6D"/>
    <w:rsid w:val="00AC1E5E"/>
    <w:rsid w:val="00AC41EF"/>
    <w:rsid w:val="00AD0332"/>
    <w:rsid w:val="00AD3324"/>
    <w:rsid w:val="00AD44CB"/>
    <w:rsid w:val="00AD5495"/>
    <w:rsid w:val="00AE15DF"/>
    <w:rsid w:val="00AE1981"/>
    <w:rsid w:val="00AE28BA"/>
    <w:rsid w:val="00AE2AA4"/>
    <w:rsid w:val="00AE2AEC"/>
    <w:rsid w:val="00AE4305"/>
    <w:rsid w:val="00AE54CF"/>
    <w:rsid w:val="00AF0344"/>
    <w:rsid w:val="00AF0CCC"/>
    <w:rsid w:val="00AF1D42"/>
    <w:rsid w:val="00AF54A9"/>
    <w:rsid w:val="00AF6067"/>
    <w:rsid w:val="00AF729A"/>
    <w:rsid w:val="00B02B54"/>
    <w:rsid w:val="00B04D2C"/>
    <w:rsid w:val="00B07DBE"/>
    <w:rsid w:val="00B10F17"/>
    <w:rsid w:val="00B11741"/>
    <w:rsid w:val="00B145C7"/>
    <w:rsid w:val="00B15B54"/>
    <w:rsid w:val="00B166F2"/>
    <w:rsid w:val="00B16CF2"/>
    <w:rsid w:val="00B17B62"/>
    <w:rsid w:val="00B24320"/>
    <w:rsid w:val="00B279E0"/>
    <w:rsid w:val="00B306A2"/>
    <w:rsid w:val="00B324D8"/>
    <w:rsid w:val="00B35919"/>
    <w:rsid w:val="00B363F3"/>
    <w:rsid w:val="00B40BBC"/>
    <w:rsid w:val="00B4116E"/>
    <w:rsid w:val="00B44E6C"/>
    <w:rsid w:val="00B50E83"/>
    <w:rsid w:val="00B523BC"/>
    <w:rsid w:val="00B5289C"/>
    <w:rsid w:val="00B545AF"/>
    <w:rsid w:val="00B54C6A"/>
    <w:rsid w:val="00B560EF"/>
    <w:rsid w:val="00B57214"/>
    <w:rsid w:val="00B602AD"/>
    <w:rsid w:val="00B74DC6"/>
    <w:rsid w:val="00B762D4"/>
    <w:rsid w:val="00B8109C"/>
    <w:rsid w:val="00B81AF5"/>
    <w:rsid w:val="00B84DA1"/>
    <w:rsid w:val="00B853E5"/>
    <w:rsid w:val="00B8550A"/>
    <w:rsid w:val="00B8672A"/>
    <w:rsid w:val="00B91B68"/>
    <w:rsid w:val="00B93AE1"/>
    <w:rsid w:val="00B94FDD"/>
    <w:rsid w:val="00B9659C"/>
    <w:rsid w:val="00BA2561"/>
    <w:rsid w:val="00BA6CE1"/>
    <w:rsid w:val="00BB15CB"/>
    <w:rsid w:val="00BB3C94"/>
    <w:rsid w:val="00BC52DE"/>
    <w:rsid w:val="00BC5599"/>
    <w:rsid w:val="00BC5838"/>
    <w:rsid w:val="00BC61B4"/>
    <w:rsid w:val="00BC773D"/>
    <w:rsid w:val="00BD0ED4"/>
    <w:rsid w:val="00BD28FA"/>
    <w:rsid w:val="00BD71A4"/>
    <w:rsid w:val="00BE109F"/>
    <w:rsid w:val="00BE1250"/>
    <w:rsid w:val="00BF04E8"/>
    <w:rsid w:val="00C00F47"/>
    <w:rsid w:val="00C05DFF"/>
    <w:rsid w:val="00C063C7"/>
    <w:rsid w:val="00C06F0F"/>
    <w:rsid w:val="00C15625"/>
    <w:rsid w:val="00C204D4"/>
    <w:rsid w:val="00C21988"/>
    <w:rsid w:val="00C2487E"/>
    <w:rsid w:val="00C25F7C"/>
    <w:rsid w:val="00C26D42"/>
    <w:rsid w:val="00C32029"/>
    <w:rsid w:val="00C322ED"/>
    <w:rsid w:val="00C326E0"/>
    <w:rsid w:val="00C32911"/>
    <w:rsid w:val="00C35917"/>
    <w:rsid w:val="00C37C01"/>
    <w:rsid w:val="00C42F63"/>
    <w:rsid w:val="00C46CED"/>
    <w:rsid w:val="00C47905"/>
    <w:rsid w:val="00C505F7"/>
    <w:rsid w:val="00C513C5"/>
    <w:rsid w:val="00C5182B"/>
    <w:rsid w:val="00C536AA"/>
    <w:rsid w:val="00C61E69"/>
    <w:rsid w:val="00C65819"/>
    <w:rsid w:val="00C65B5A"/>
    <w:rsid w:val="00C66DBB"/>
    <w:rsid w:val="00C70DB7"/>
    <w:rsid w:val="00C729B6"/>
    <w:rsid w:val="00C76BD5"/>
    <w:rsid w:val="00C76F55"/>
    <w:rsid w:val="00C779DE"/>
    <w:rsid w:val="00C813E1"/>
    <w:rsid w:val="00C82F55"/>
    <w:rsid w:val="00C83361"/>
    <w:rsid w:val="00C83670"/>
    <w:rsid w:val="00C85737"/>
    <w:rsid w:val="00C85B37"/>
    <w:rsid w:val="00C9081D"/>
    <w:rsid w:val="00C913DF"/>
    <w:rsid w:val="00C9140B"/>
    <w:rsid w:val="00C91936"/>
    <w:rsid w:val="00C94A18"/>
    <w:rsid w:val="00C963E5"/>
    <w:rsid w:val="00C969D1"/>
    <w:rsid w:val="00C9762A"/>
    <w:rsid w:val="00CA21F3"/>
    <w:rsid w:val="00CA3321"/>
    <w:rsid w:val="00CA52DE"/>
    <w:rsid w:val="00CA79AC"/>
    <w:rsid w:val="00CB10FE"/>
    <w:rsid w:val="00CB172A"/>
    <w:rsid w:val="00CB3330"/>
    <w:rsid w:val="00CB333A"/>
    <w:rsid w:val="00CB443F"/>
    <w:rsid w:val="00CC24BC"/>
    <w:rsid w:val="00CC37C3"/>
    <w:rsid w:val="00CC5304"/>
    <w:rsid w:val="00CC6189"/>
    <w:rsid w:val="00CD500E"/>
    <w:rsid w:val="00CE1069"/>
    <w:rsid w:val="00CE1BB1"/>
    <w:rsid w:val="00CE250B"/>
    <w:rsid w:val="00CE3AA2"/>
    <w:rsid w:val="00CE4ADA"/>
    <w:rsid w:val="00CE6902"/>
    <w:rsid w:val="00CF1473"/>
    <w:rsid w:val="00CF1F03"/>
    <w:rsid w:val="00D01D3F"/>
    <w:rsid w:val="00D06572"/>
    <w:rsid w:val="00D12107"/>
    <w:rsid w:val="00D1258C"/>
    <w:rsid w:val="00D12B5A"/>
    <w:rsid w:val="00D14876"/>
    <w:rsid w:val="00D153B5"/>
    <w:rsid w:val="00D17B4B"/>
    <w:rsid w:val="00D17F51"/>
    <w:rsid w:val="00D211A2"/>
    <w:rsid w:val="00D2179E"/>
    <w:rsid w:val="00D249A9"/>
    <w:rsid w:val="00D26041"/>
    <w:rsid w:val="00D264CF"/>
    <w:rsid w:val="00D316A0"/>
    <w:rsid w:val="00D32F95"/>
    <w:rsid w:val="00D37048"/>
    <w:rsid w:val="00D402FE"/>
    <w:rsid w:val="00D421AB"/>
    <w:rsid w:val="00D43919"/>
    <w:rsid w:val="00D45A28"/>
    <w:rsid w:val="00D45B50"/>
    <w:rsid w:val="00D45C69"/>
    <w:rsid w:val="00D465BE"/>
    <w:rsid w:val="00D47881"/>
    <w:rsid w:val="00D558C7"/>
    <w:rsid w:val="00D55905"/>
    <w:rsid w:val="00D642A1"/>
    <w:rsid w:val="00D73F8B"/>
    <w:rsid w:val="00D762CA"/>
    <w:rsid w:val="00D77836"/>
    <w:rsid w:val="00D863E0"/>
    <w:rsid w:val="00D935ED"/>
    <w:rsid w:val="00D953B4"/>
    <w:rsid w:val="00D95494"/>
    <w:rsid w:val="00D978E7"/>
    <w:rsid w:val="00DA2600"/>
    <w:rsid w:val="00DA2AB6"/>
    <w:rsid w:val="00DA334A"/>
    <w:rsid w:val="00DB767C"/>
    <w:rsid w:val="00DB774E"/>
    <w:rsid w:val="00DC04DF"/>
    <w:rsid w:val="00DC22C6"/>
    <w:rsid w:val="00DC3271"/>
    <w:rsid w:val="00DC7B31"/>
    <w:rsid w:val="00DD0B9D"/>
    <w:rsid w:val="00DD2AA0"/>
    <w:rsid w:val="00DD6156"/>
    <w:rsid w:val="00DE38CC"/>
    <w:rsid w:val="00DF6C17"/>
    <w:rsid w:val="00E032BE"/>
    <w:rsid w:val="00E04429"/>
    <w:rsid w:val="00E06EE5"/>
    <w:rsid w:val="00E078EE"/>
    <w:rsid w:val="00E100CA"/>
    <w:rsid w:val="00E10DD1"/>
    <w:rsid w:val="00E11510"/>
    <w:rsid w:val="00E16824"/>
    <w:rsid w:val="00E175C4"/>
    <w:rsid w:val="00E1760E"/>
    <w:rsid w:val="00E17C0C"/>
    <w:rsid w:val="00E22235"/>
    <w:rsid w:val="00E22706"/>
    <w:rsid w:val="00E23754"/>
    <w:rsid w:val="00E25681"/>
    <w:rsid w:val="00E25683"/>
    <w:rsid w:val="00E41092"/>
    <w:rsid w:val="00E41E99"/>
    <w:rsid w:val="00E53CF1"/>
    <w:rsid w:val="00E5746F"/>
    <w:rsid w:val="00E6008D"/>
    <w:rsid w:val="00E64275"/>
    <w:rsid w:val="00E6538F"/>
    <w:rsid w:val="00E70638"/>
    <w:rsid w:val="00E709A8"/>
    <w:rsid w:val="00E73FFB"/>
    <w:rsid w:val="00E75A9D"/>
    <w:rsid w:val="00E76851"/>
    <w:rsid w:val="00E808F3"/>
    <w:rsid w:val="00E866D0"/>
    <w:rsid w:val="00E87E62"/>
    <w:rsid w:val="00E905DE"/>
    <w:rsid w:val="00E9091D"/>
    <w:rsid w:val="00E954CF"/>
    <w:rsid w:val="00E968D9"/>
    <w:rsid w:val="00E96C9E"/>
    <w:rsid w:val="00EA13A0"/>
    <w:rsid w:val="00EA42BA"/>
    <w:rsid w:val="00EA43BC"/>
    <w:rsid w:val="00EA59A8"/>
    <w:rsid w:val="00EB37B7"/>
    <w:rsid w:val="00EC4404"/>
    <w:rsid w:val="00EC4FD9"/>
    <w:rsid w:val="00EC5266"/>
    <w:rsid w:val="00EC57B3"/>
    <w:rsid w:val="00ED4346"/>
    <w:rsid w:val="00ED6E3D"/>
    <w:rsid w:val="00ED74EE"/>
    <w:rsid w:val="00EE1ED9"/>
    <w:rsid w:val="00EE3AEE"/>
    <w:rsid w:val="00EF2B41"/>
    <w:rsid w:val="00EF3D24"/>
    <w:rsid w:val="00EF4184"/>
    <w:rsid w:val="00EF7320"/>
    <w:rsid w:val="00EF7E7B"/>
    <w:rsid w:val="00F0549C"/>
    <w:rsid w:val="00F0674A"/>
    <w:rsid w:val="00F06E67"/>
    <w:rsid w:val="00F07AE2"/>
    <w:rsid w:val="00F10223"/>
    <w:rsid w:val="00F132FF"/>
    <w:rsid w:val="00F139A7"/>
    <w:rsid w:val="00F13C7F"/>
    <w:rsid w:val="00F15D3C"/>
    <w:rsid w:val="00F16F14"/>
    <w:rsid w:val="00F201BE"/>
    <w:rsid w:val="00F238E1"/>
    <w:rsid w:val="00F2532E"/>
    <w:rsid w:val="00F315B5"/>
    <w:rsid w:val="00F31A47"/>
    <w:rsid w:val="00F355AB"/>
    <w:rsid w:val="00F37993"/>
    <w:rsid w:val="00F406A6"/>
    <w:rsid w:val="00F45B5B"/>
    <w:rsid w:val="00F46BCF"/>
    <w:rsid w:val="00F46E54"/>
    <w:rsid w:val="00F50730"/>
    <w:rsid w:val="00F50E61"/>
    <w:rsid w:val="00F51147"/>
    <w:rsid w:val="00F52150"/>
    <w:rsid w:val="00F52365"/>
    <w:rsid w:val="00F53A7A"/>
    <w:rsid w:val="00F54657"/>
    <w:rsid w:val="00F620C1"/>
    <w:rsid w:val="00F64B04"/>
    <w:rsid w:val="00F70682"/>
    <w:rsid w:val="00F7182E"/>
    <w:rsid w:val="00F771B8"/>
    <w:rsid w:val="00F80438"/>
    <w:rsid w:val="00F8075F"/>
    <w:rsid w:val="00F82526"/>
    <w:rsid w:val="00F83B9A"/>
    <w:rsid w:val="00F87E07"/>
    <w:rsid w:val="00F9121B"/>
    <w:rsid w:val="00F91D72"/>
    <w:rsid w:val="00F9206F"/>
    <w:rsid w:val="00F9372B"/>
    <w:rsid w:val="00FA05C4"/>
    <w:rsid w:val="00FA063B"/>
    <w:rsid w:val="00FA27A6"/>
    <w:rsid w:val="00FA5839"/>
    <w:rsid w:val="00FB5C67"/>
    <w:rsid w:val="00FB5E8C"/>
    <w:rsid w:val="00FB5F16"/>
    <w:rsid w:val="00FC2E8A"/>
    <w:rsid w:val="00FC767C"/>
    <w:rsid w:val="00FC7721"/>
    <w:rsid w:val="00FD0915"/>
    <w:rsid w:val="00FD75E7"/>
    <w:rsid w:val="00FE27BB"/>
    <w:rsid w:val="00FE3005"/>
    <w:rsid w:val="00FE3335"/>
    <w:rsid w:val="00FE58E6"/>
    <w:rsid w:val="00FE5B27"/>
    <w:rsid w:val="00FF4236"/>
    <w:rsid w:val="00FF5D67"/>
    <w:rsid w:val="00FF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46342D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qFormat/>
    <w:pPr>
      <w:keepNext/>
      <w:spacing w:after="120" w:line="360" w:lineRule="auto"/>
      <w:jc w:val="center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sz w:val="27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  <w:rPr>
      <w:sz w:val="18"/>
    </w:rPr>
  </w:style>
  <w:style w:type="paragraph" w:customStyle="1" w:styleId="Punto">
    <w:name w:val="Punto"/>
    <w:basedOn w:val="Normal"/>
    <w:pPr>
      <w:jc w:val="both"/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semiHidden/>
    <w:pPr>
      <w:ind w:left="708"/>
    </w:pPr>
  </w:style>
  <w:style w:type="paragraph" w:styleId="TDC1">
    <w:name w:val="toc 1"/>
    <w:basedOn w:val="Normal"/>
    <w:next w:val="Normal"/>
    <w:link w:val="TDC1Car"/>
    <w:autoRedefine/>
    <w:uiPriority w:val="39"/>
    <w:qFormat/>
    <w:rsid w:val="00092DCB"/>
    <w:pPr>
      <w:tabs>
        <w:tab w:val="left" w:pos="709"/>
        <w:tab w:val="right" w:leader="dot" w:pos="9344"/>
      </w:tabs>
      <w:spacing w:before="100" w:beforeAutospacing="1" w:after="100" w:afterAutospacing="1" w:line="360" w:lineRule="auto"/>
      <w:jc w:val="both"/>
    </w:pPr>
    <w:rPr>
      <w:rFonts w:ascii="Arial Negrita" w:hAnsi="Arial Negrita"/>
      <w:b/>
      <w:cap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71B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371B4"/>
    <w:rPr>
      <w:rFonts w:ascii="Tahoma" w:hAnsi="Tahoma" w:cs="Tahoma"/>
      <w:sz w:val="16"/>
      <w:szCs w:val="16"/>
    </w:rPr>
  </w:style>
  <w:style w:type="paragraph" w:styleId="TDC2">
    <w:name w:val="toc 2"/>
    <w:basedOn w:val="Normal"/>
    <w:next w:val="Normal"/>
    <w:link w:val="TDC2Car"/>
    <w:autoRedefine/>
    <w:uiPriority w:val="39"/>
    <w:unhideWhenUsed/>
    <w:qFormat/>
    <w:rsid w:val="00535E0D"/>
    <w:pPr>
      <w:tabs>
        <w:tab w:val="left" w:pos="851"/>
        <w:tab w:val="right" w:leader="dot" w:pos="9344"/>
      </w:tabs>
      <w:ind w:left="220"/>
    </w:pPr>
  </w:style>
  <w:style w:type="character" w:styleId="Hipervnculo">
    <w:name w:val="Hyperlink"/>
    <w:uiPriority w:val="99"/>
    <w:unhideWhenUsed/>
    <w:rsid w:val="002D6A31"/>
    <w:rPr>
      <w:color w:val="0000FF"/>
      <w:u w:val="single"/>
    </w:rPr>
  </w:style>
  <w:style w:type="paragraph" w:customStyle="1" w:styleId="Estilo1">
    <w:name w:val="Estilo1"/>
    <w:basedOn w:val="TDC1"/>
    <w:link w:val="Estilo1Car"/>
    <w:rsid w:val="008D3CCD"/>
    <w:rPr>
      <w:noProof/>
    </w:rPr>
  </w:style>
  <w:style w:type="paragraph" w:customStyle="1" w:styleId="Estilo2">
    <w:name w:val="Estilo2"/>
    <w:basedOn w:val="TDC2"/>
    <w:link w:val="Estilo2Car"/>
    <w:rsid w:val="008D3CCD"/>
    <w:pPr>
      <w:tabs>
        <w:tab w:val="left" w:pos="709"/>
        <w:tab w:val="left" w:pos="88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1Car">
    <w:name w:val="TDC 1 Car"/>
    <w:link w:val="TDC1"/>
    <w:uiPriority w:val="39"/>
    <w:rsid w:val="00092DCB"/>
    <w:rPr>
      <w:rFonts w:ascii="Arial Negrita" w:hAnsi="Arial Negrita"/>
      <w:b/>
      <w:caps/>
      <w:sz w:val="22"/>
    </w:rPr>
  </w:style>
  <w:style w:type="character" w:customStyle="1" w:styleId="Estilo1Car">
    <w:name w:val="Estilo1 Car"/>
    <w:link w:val="Estilo1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3">
    <w:name w:val="Estilo3"/>
    <w:basedOn w:val="TDC2"/>
    <w:link w:val="Estilo3Car"/>
    <w:rsid w:val="008D3CCD"/>
    <w:pPr>
      <w:tabs>
        <w:tab w:val="left" w:pos="709"/>
        <w:tab w:val="left" w:pos="110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2Car">
    <w:name w:val="TDC 2 Car"/>
    <w:link w:val="TDC2"/>
    <w:uiPriority w:val="39"/>
    <w:rsid w:val="00535E0D"/>
    <w:rPr>
      <w:rFonts w:ascii="Arial" w:hAnsi="Arial"/>
      <w:sz w:val="22"/>
    </w:rPr>
  </w:style>
  <w:style w:type="character" w:customStyle="1" w:styleId="Estilo2Car">
    <w:name w:val="Estilo2 Car"/>
    <w:link w:val="Estilo2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4">
    <w:name w:val="Estilo4"/>
    <w:basedOn w:val="Estilo1"/>
    <w:link w:val="Estilo4Car"/>
    <w:qFormat/>
    <w:rsid w:val="00735202"/>
    <w:pPr>
      <w:numPr>
        <w:numId w:val="7"/>
      </w:numPr>
      <w:tabs>
        <w:tab w:val="left" w:pos="624"/>
      </w:tabs>
    </w:pPr>
    <w:rPr>
      <w:rFonts w:cs="Arial"/>
      <w:b w:val="0"/>
      <w:bCs/>
      <w:kern w:val="32"/>
      <w:szCs w:val="22"/>
      <w:u w:val="single"/>
      <w:lang w:val="es-ES_tradnl"/>
    </w:rPr>
  </w:style>
  <w:style w:type="character" w:customStyle="1" w:styleId="Estilo3Car">
    <w:name w:val="Estilo3 Car"/>
    <w:link w:val="Estilo3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5">
    <w:name w:val="Estilo5"/>
    <w:basedOn w:val="Normal"/>
    <w:link w:val="Estilo5Car"/>
    <w:qFormat/>
    <w:rsid w:val="00FC7721"/>
    <w:pPr>
      <w:keepNext/>
      <w:numPr>
        <w:ilvl w:val="1"/>
        <w:numId w:val="7"/>
      </w:numPr>
      <w:spacing w:before="100" w:beforeAutospacing="1" w:after="100" w:afterAutospacing="1" w:line="360" w:lineRule="auto"/>
      <w:outlineLvl w:val="1"/>
    </w:pPr>
    <w:rPr>
      <w:rFonts w:ascii="Arial Negrita" w:hAnsi="Arial Negrita" w:cs="Arial"/>
      <w:b/>
      <w:bCs/>
      <w:iCs/>
      <w:szCs w:val="28"/>
      <w:u w:val="single"/>
    </w:rPr>
  </w:style>
  <w:style w:type="character" w:customStyle="1" w:styleId="Estilo4Car">
    <w:name w:val="Estilo4 Car"/>
    <w:link w:val="Estilo4"/>
    <w:rsid w:val="00735202"/>
    <w:rPr>
      <w:rFonts w:ascii="Arial Negrita" w:hAnsi="Arial Negrita" w:cs="Arial"/>
      <w:bCs/>
      <w:caps/>
      <w:noProof/>
      <w:kern w:val="32"/>
      <w:sz w:val="22"/>
      <w:szCs w:val="22"/>
      <w:u w:val="single"/>
      <w:lang w:val="es-ES_tradnl"/>
    </w:rPr>
  </w:style>
  <w:style w:type="paragraph" w:customStyle="1" w:styleId="Estilo6">
    <w:name w:val="Estilo6"/>
    <w:basedOn w:val="Normal"/>
    <w:link w:val="Estilo6Car"/>
    <w:qFormat/>
    <w:rsid w:val="00FC7721"/>
    <w:pPr>
      <w:keepNext/>
      <w:numPr>
        <w:ilvl w:val="2"/>
        <w:numId w:val="7"/>
      </w:numPr>
      <w:spacing w:before="100" w:beforeAutospacing="1" w:after="100" w:afterAutospacing="1" w:line="360" w:lineRule="auto"/>
      <w:outlineLvl w:val="1"/>
    </w:pPr>
    <w:rPr>
      <w:rFonts w:cs="Arial"/>
      <w:b/>
      <w:bCs/>
      <w:iCs/>
      <w:szCs w:val="28"/>
    </w:rPr>
  </w:style>
  <w:style w:type="character" w:customStyle="1" w:styleId="Estilo5Car">
    <w:name w:val="Estilo5 Car"/>
    <w:link w:val="Estilo5"/>
    <w:rsid w:val="00FC7721"/>
    <w:rPr>
      <w:rFonts w:ascii="Arial Negrita" w:hAnsi="Arial Negrita" w:cs="Arial"/>
      <w:b/>
      <w:bCs/>
      <w:iCs/>
      <w:sz w:val="22"/>
      <w:szCs w:val="28"/>
      <w:u w:val="single"/>
    </w:rPr>
  </w:style>
  <w:style w:type="character" w:customStyle="1" w:styleId="EncabezadoCar">
    <w:name w:val="Encabezado Car"/>
    <w:link w:val="Encabezado"/>
    <w:semiHidden/>
    <w:rsid w:val="00F771B8"/>
    <w:rPr>
      <w:rFonts w:ascii="Arial" w:hAnsi="Arial"/>
      <w:sz w:val="18"/>
      <w:lang w:val="es-ES" w:eastAsia="es-ES"/>
    </w:rPr>
  </w:style>
  <w:style w:type="character" w:customStyle="1" w:styleId="Estilo6Car">
    <w:name w:val="Estilo6 Car"/>
    <w:link w:val="Estilo6"/>
    <w:rsid w:val="00FC7721"/>
    <w:rPr>
      <w:rFonts w:ascii="Arial" w:hAnsi="Arial" w:cs="Arial"/>
      <w:b/>
      <w:bCs/>
      <w:iCs/>
      <w:sz w:val="22"/>
      <w:szCs w:val="28"/>
      <w:lang w:val="es-ES" w:eastAsia="es-E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092DCB"/>
    <w:pPr>
      <w:keepLines/>
      <w:spacing w:before="480" w:after="0" w:line="276" w:lineRule="auto"/>
      <w:jc w:val="left"/>
      <w:outlineLvl w:val="9"/>
    </w:pPr>
    <w:rPr>
      <w:rFonts w:ascii="Cambria" w:hAnsi="Cambria"/>
      <w:bCs/>
      <w:color w:val="365F91"/>
      <w:szCs w:val="28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04D2C"/>
    <w:pPr>
      <w:tabs>
        <w:tab w:val="right" w:leader="dot" w:pos="9344"/>
      </w:tabs>
      <w:spacing w:after="100" w:line="276" w:lineRule="auto"/>
      <w:ind w:left="284"/>
    </w:pPr>
    <w:rPr>
      <w:rFonts w:ascii="Calibri" w:hAnsi="Calibri"/>
      <w:szCs w:val="22"/>
    </w:rPr>
  </w:style>
  <w:style w:type="paragraph" w:styleId="Prrafodelista">
    <w:name w:val="List Paragraph"/>
    <w:basedOn w:val="Normal"/>
    <w:uiPriority w:val="34"/>
    <w:qFormat/>
    <w:rsid w:val="005D678A"/>
    <w:pPr>
      <w:ind w:left="708"/>
    </w:pPr>
  </w:style>
  <w:style w:type="paragraph" w:styleId="Textocomentario">
    <w:name w:val="annotation text"/>
    <w:basedOn w:val="Normal"/>
    <w:link w:val="TextocomentarioCar"/>
    <w:uiPriority w:val="99"/>
    <w:unhideWhenUsed/>
    <w:rsid w:val="00B8550A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8550A"/>
    <w:rPr>
      <w:rFonts w:ascii="Arial" w:hAnsi="Arial"/>
    </w:rPr>
  </w:style>
  <w:style w:type="character" w:styleId="Refdecomentario">
    <w:name w:val="annotation reference"/>
    <w:basedOn w:val="Fuentedeprrafopredeter"/>
    <w:uiPriority w:val="99"/>
    <w:semiHidden/>
    <w:unhideWhenUsed/>
    <w:rsid w:val="00676319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63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6319"/>
    <w:rPr>
      <w:rFonts w:ascii="Arial" w:hAnsi="Arial"/>
      <w:b/>
      <w:bCs/>
    </w:rPr>
  </w:style>
  <w:style w:type="paragraph" w:styleId="Revisin">
    <w:name w:val="Revision"/>
    <w:hidden/>
    <w:uiPriority w:val="99"/>
    <w:semiHidden/>
    <w:rsid w:val="0072685F"/>
    <w:rPr>
      <w:rFonts w:ascii="Arial" w:hAnsi="Arial"/>
      <w:sz w:val="22"/>
    </w:rPr>
  </w:style>
  <w:style w:type="character" w:styleId="Nmerodepgina">
    <w:name w:val="page number"/>
    <w:basedOn w:val="Fuentedeprrafopredeter"/>
    <w:rsid w:val="00BA2561"/>
  </w:style>
  <w:style w:type="numbering" w:customStyle="1" w:styleId="Estilo7">
    <w:name w:val="Estilo7"/>
    <w:uiPriority w:val="99"/>
    <w:rsid w:val="00C779DE"/>
    <w:pPr>
      <w:numPr>
        <w:numId w:val="33"/>
      </w:numPr>
    </w:pPr>
  </w:style>
  <w:style w:type="character" w:customStyle="1" w:styleId="FontStyle74">
    <w:name w:val="Font Style74"/>
    <w:uiPriority w:val="99"/>
    <w:rsid w:val="008C3F25"/>
    <w:rPr>
      <w:rFonts w:ascii="Arial" w:hAnsi="Arial" w:cs="Arial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552F5"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qFormat/>
    <w:pPr>
      <w:keepNext/>
      <w:spacing w:after="120" w:line="360" w:lineRule="auto"/>
      <w:jc w:val="center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sz w:val="27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  <w:rPr>
      <w:sz w:val="18"/>
    </w:rPr>
  </w:style>
  <w:style w:type="paragraph" w:customStyle="1" w:styleId="Punto">
    <w:name w:val="Punto"/>
    <w:basedOn w:val="Normal"/>
    <w:pPr>
      <w:jc w:val="both"/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semiHidden/>
    <w:pPr>
      <w:ind w:left="708"/>
    </w:pPr>
  </w:style>
  <w:style w:type="paragraph" w:styleId="TDC1">
    <w:name w:val="toc 1"/>
    <w:basedOn w:val="Normal"/>
    <w:next w:val="Normal"/>
    <w:link w:val="TDC1Car"/>
    <w:autoRedefine/>
    <w:uiPriority w:val="39"/>
    <w:qFormat/>
    <w:rsid w:val="00092DCB"/>
    <w:pPr>
      <w:tabs>
        <w:tab w:val="left" w:pos="709"/>
        <w:tab w:val="right" w:leader="dot" w:pos="9344"/>
      </w:tabs>
      <w:spacing w:before="100" w:beforeAutospacing="1" w:after="100" w:afterAutospacing="1" w:line="360" w:lineRule="auto"/>
      <w:jc w:val="both"/>
    </w:pPr>
    <w:rPr>
      <w:rFonts w:ascii="Arial Negrita" w:hAnsi="Arial Negrita"/>
      <w:b/>
      <w:cap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71B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371B4"/>
    <w:rPr>
      <w:rFonts w:ascii="Tahoma" w:hAnsi="Tahoma" w:cs="Tahoma"/>
      <w:sz w:val="16"/>
      <w:szCs w:val="16"/>
    </w:rPr>
  </w:style>
  <w:style w:type="paragraph" w:styleId="TDC2">
    <w:name w:val="toc 2"/>
    <w:basedOn w:val="Normal"/>
    <w:next w:val="Normal"/>
    <w:link w:val="TDC2Car"/>
    <w:autoRedefine/>
    <w:uiPriority w:val="39"/>
    <w:unhideWhenUsed/>
    <w:qFormat/>
    <w:rsid w:val="00535E0D"/>
    <w:pPr>
      <w:tabs>
        <w:tab w:val="left" w:pos="851"/>
        <w:tab w:val="right" w:leader="dot" w:pos="9344"/>
      </w:tabs>
      <w:ind w:left="220"/>
    </w:pPr>
  </w:style>
  <w:style w:type="character" w:styleId="Hipervnculo">
    <w:name w:val="Hyperlink"/>
    <w:uiPriority w:val="99"/>
    <w:unhideWhenUsed/>
    <w:rsid w:val="002D6A31"/>
    <w:rPr>
      <w:color w:val="0000FF"/>
      <w:u w:val="single"/>
    </w:rPr>
  </w:style>
  <w:style w:type="paragraph" w:customStyle="1" w:styleId="Estilo1">
    <w:name w:val="Estilo1"/>
    <w:basedOn w:val="TDC1"/>
    <w:link w:val="Estilo1Car"/>
    <w:rsid w:val="008D3CCD"/>
    <w:rPr>
      <w:noProof/>
    </w:rPr>
  </w:style>
  <w:style w:type="paragraph" w:customStyle="1" w:styleId="Estilo2">
    <w:name w:val="Estilo2"/>
    <w:basedOn w:val="TDC2"/>
    <w:link w:val="Estilo2Car"/>
    <w:rsid w:val="008D3CCD"/>
    <w:pPr>
      <w:tabs>
        <w:tab w:val="left" w:pos="709"/>
        <w:tab w:val="left" w:pos="88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1Car">
    <w:name w:val="TDC 1 Car"/>
    <w:link w:val="TDC1"/>
    <w:uiPriority w:val="39"/>
    <w:rsid w:val="00092DCB"/>
    <w:rPr>
      <w:rFonts w:ascii="Arial Negrita" w:hAnsi="Arial Negrita"/>
      <w:b/>
      <w:caps/>
      <w:sz w:val="22"/>
    </w:rPr>
  </w:style>
  <w:style w:type="character" w:customStyle="1" w:styleId="Estilo1Car">
    <w:name w:val="Estilo1 Car"/>
    <w:link w:val="Estilo1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3">
    <w:name w:val="Estilo3"/>
    <w:basedOn w:val="TDC2"/>
    <w:link w:val="Estilo3Car"/>
    <w:rsid w:val="008D3CCD"/>
    <w:pPr>
      <w:tabs>
        <w:tab w:val="left" w:pos="709"/>
        <w:tab w:val="left" w:pos="110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2Car">
    <w:name w:val="TDC 2 Car"/>
    <w:link w:val="TDC2"/>
    <w:uiPriority w:val="39"/>
    <w:rsid w:val="00535E0D"/>
    <w:rPr>
      <w:rFonts w:ascii="Arial" w:hAnsi="Arial"/>
      <w:sz w:val="22"/>
    </w:rPr>
  </w:style>
  <w:style w:type="character" w:customStyle="1" w:styleId="Estilo2Car">
    <w:name w:val="Estilo2 Car"/>
    <w:link w:val="Estilo2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4">
    <w:name w:val="Estilo4"/>
    <w:basedOn w:val="Estilo1"/>
    <w:link w:val="Estilo4Car"/>
    <w:qFormat/>
    <w:rsid w:val="00735202"/>
    <w:pPr>
      <w:numPr>
        <w:numId w:val="7"/>
      </w:numPr>
      <w:tabs>
        <w:tab w:val="left" w:pos="624"/>
      </w:tabs>
    </w:pPr>
    <w:rPr>
      <w:rFonts w:cs="Arial"/>
      <w:b w:val="0"/>
      <w:bCs/>
      <w:kern w:val="32"/>
      <w:szCs w:val="22"/>
      <w:u w:val="single"/>
      <w:lang w:val="es-ES_tradnl"/>
    </w:rPr>
  </w:style>
  <w:style w:type="character" w:customStyle="1" w:styleId="Estilo3Car">
    <w:name w:val="Estilo3 Car"/>
    <w:link w:val="Estilo3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5">
    <w:name w:val="Estilo5"/>
    <w:basedOn w:val="Normal"/>
    <w:link w:val="Estilo5Car"/>
    <w:qFormat/>
    <w:rsid w:val="00FC7721"/>
    <w:pPr>
      <w:keepNext/>
      <w:numPr>
        <w:ilvl w:val="1"/>
        <w:numId w:val="7"/>
      </w:numPr>
      <w:spacing w:before="100" w:beforeAutospacing="1" w:after="100" w:afterAutospacing="1" w:line="360" w:lineRule="auto"/>
      <w:outlineLvl w:val="1"/>
    </w:pPr>
    <w:rPr>
      <w:rFonts w:ascii="Arial Negrita" w:hAnsi="Arial Negrita" w:cs="Arial"/>
      <w:b/>
      <w:bCs/>
      <w:iCs/>
      <w:szCs w:val="28"/>
      <w:u w:val="single"/>
    </w:rPr>
  </w:style>
  <w:style w:type="character" w:customStyle="1" w:styleId="Estilo4Car">
    <w:name w:val="Estilo4 Car"/>
    <w:link w:val="Estilo4"/>
    <w:rsid w:val="00735202"/>
    <w:rPr>
      <w:rFonts w:ascii="Arial Negrita" w:hAnsi="Arial Negrita" w:cs="Arial"/>
      <w:bCs/>
      <w:caps/>
      <w:noProof/>
      <w:kern w:val="32"/>
      <w:sz w:val="22"/>
      <w:szCs w:val="22"/>
      <w:u w:val="single"/>
      <w:lang w:val="es-ES_tradnl"/>
    </w:rPr>
  </w:style>
  <w:style w:type="paragraph" w:customStyle="1" w:styleId="Estilo6">
    <w:name w:val="Estilo6"/>
    <w:basedOn w:val="Normal"/>
    <w:link w:val="Estilo6Car"/>
    <w:qFormat/>
    <w:rsid w:val="00FC7721"/>
    <w:pPr>
      <w:keepNext/>
      <w:numPr>
        <w:ilvl w:val="2"/>
        <w:numId w:val="7"/>
      </w:numPr>
      <w:spacing w:before="100" w:beforeAutospacing="1" w:after="100" w:afterAutospacing="1" w:line="360" w:lineRule="auto"/>
      <w:outlineLvl w:val="1"/>
    </w:pPr>
    <w:rPr>
      <w:rFonts w:cs="Arial"/>
      <w:b/>
      <w:bCs/>
      <w:iCs/>
      <w:szCs w:val="28"/>
    </w:rPr>
  </w:style>
  <w:style w:type="character" w:customStyle="1" w:styleId="Estilo5Car">
    <w:name w:val="Estilo5 Car"/>
    <w:link w:val="Estilo5"/>
    <w:rsid w:val="00FC7721"/>
    <w:rPr>
      <w:rFonts w:ascii="Arial Negrita" w:hAnsi="Arial Negrita" w:cs="Arial"/>
      <w:b/>
      <w:bCs/>
      <w:iCs/>
      <w:sz w:val="22"/>
      <w:szCs w:val="28"/>
      <w:u w:val="single"/>
    </w:rPr>
  </w:style>
  <w:style w:type="character" w:customStyle="1" w:styleId="EncabezadoCar">
    <w:name w:val="Encabezado Car"/>
    <w:link w:val="Encabezado"/>
    <w:semiHidden/>
    <w:rsid w:val="00F771B8"/>
    <w:rPr>
      <w:rFonts w:ascii="Arial" w:hAnsi="Arial"/>
      <w:sz w:val="18"/>
      <w:lang w:val="es-ES" w:eastAsia="es-ES"/>
    </w:rPr>
  </w:style>
  <w:style w:type="character" w:customStyle="1" w:styleId="Estilo6Car">
    <w:name w:val="Estilo6 Car"/>
    <w:link w:val="Estilo6"/>
    <w:rsid w:val="00FC7721"/>
    <w:rPr>
      <w:rFonts w:ascii="Arial" w:hAnsi="Arial" w:cs="Arial"/>
      <w:b/>
      <w:bCs/>
      <w:iCs/>
      <w:sz w:val="22"/>
      <w:szCs w:val="28"/>
      <w:lang w:val="es-ES" w:eastAsia="es-E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092DCB"/>
    <w:pPr>
      <w:keepLines/>
      <w:spacing w:before="480" w:after="0" w:line="276" w:lineRule="auto"/>
      <w:jc w:val="left"/>
      <w:outlineLvl w:val="9"/>
    </w:pPr>
    <w:rPr>
      <w:rFonts w:ascii="Cambria" w:hAnsi="Cambria"/>
      <w:bCs/>
      <w:color w:val="365F91"/>
      <w:szCs w:val="28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04D2C"/>
    <w:pPr>
      <w:tabs>
        <w:tab w:val="right" w:leader="dot" w:pos="9344"/>
      </w:tabs>
      <w:spacing w:after="100" w:line="276" w:lineRule="auto"/>
      <w:ind w:left="284"/>
    </w:pPr>
    <w:rPr>
      <w:rFonts w:ascii="Calibri" w:hAnsi="Calibri"/>
      <w:szCs w:val="22"/>
    </w:rPr>
  </w:style>
  <w:style w:type="paragraph" w:styleId="Prrafodelista">
    <w:name w:val="List Paragraph"/>
    <w:basedOn w:val="Normal"/>
    <w:uiPriority w:val="34"/>
    <w:qFormat/>
    <w:rsid w:val="005D678A"/>
    <w:pPr>
      <w:ind w:left="708"/>
    </w:pPr>
  </w:style>
  <w:style w:type="paragraph" w:styleId="Textocomentario">
    <w:name w:val="annotation text"/>
    <w:basedOn w:val="Normal"/>
    <w:link w:val="TextocomentarioCar"/>
    <w:uiPriority w:val="99"/>
    <w:unhideWhenUsed/>
    <w:rsid w:val="00B8550A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8550A"/>
    <w:rPr>
      <w:rFonts w:ascii="Arial" w:hAnsi="Arial"/>
    </w:rPr>
  </w:style>
  <w:style w:type="character" w:styleId="Refdecomentario">
    <w:name w:val="annotation reference"/>
    <w:basedOn w:val="Fuentedeprrafopredeter"/>
    <w:uiPriority w:val="99"/>
    <w:semiHidden/>
    <w:unhideWhenUsed/>
    <w:rsid w:val="00676319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63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6319"/>
    <w:rPr>
      <w:rFonts w:ascii="Arial" w:hAnsi="Arial"/>
      <w:b/>
      <w:bCs/>
    </w:rPr>
  </w:style>
  <w:style w:type="paragraph" w:styleId="Revisin">
    <w:name w:val="Revision"/>
    <w:hidden/>
    <w:uiPriority w:val="99"/>
    <w:semiHidden/>
    <w:rsid w:val="0072685F"/>
    <w:rPr>
      <w:rFonts w:ascii="Arial" w:hAnsi="Arial"/>
      <w:sz w:val="22"/>
    </w:rPr>
  </w:style>
  <w:style w:type="character" w:styleId="Nmerodepgina">
    <w:name w:val="page number"/>
    <w:basedOn w:val="Fuentedeprrafopredeter"/>
    <w:rsid w:val="00BA2561"/>
  </w:style>
  <w:style w:type="numbering" w:customStyle="1" w:styleId="Estilo7">
    <w:name w:val="Estilo7"/>
    <w:uiPriority w:val="99"/>
    <w:rsid w:val="00C779DE"/>
    <w:pPr>
      <w:numPr>
        <w:numId w:val="33"/>
      </w:numPr>
    </w:pPr>
  </w:style>
  <w:style w:type="character" w:customStyle="1" w:styleId="FontStyle74">
    <w:name w:val="Font Style74"/>
    <w:uiPriority w:val="99"/>
    <w:rsid w:val="008C3F25"/>
    <w:rPr>
      <w:rFonts w:ascii="Arial" w:hAnsi="Arial" w:cs="Arial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552F5"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7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23" Type="http://schemas.microsoft.com/office/2018/08/relationships/commentsExtensible" Target="commentsExtensible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22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\RM%20revisada%20210901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8DA541-73DB-46E7-ACDF-B3BDFF902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RM revisada 2109011.dot</Template>
  <TotalTime>16</TotalTime>
  <Pages>8</Pages>
  <Words>1550</Words>
  <Characters>9321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RM</vt:lpstr>
    </vt:vector>
  </TitlesOfParts>
  <Company>Intecsa UHDE Industrial, S.A.</Company>
  <LinksUpToDate>false</LinksUpToDate>
  <CharactersWithSpaces>10850</CharactersWithSpaces>
  <SharedDoc>false</SharedDoc>
  <HLinks>
    <vt:vector size="54" baseType="variant">
      <vt:variant>
        <vt:i4>1703998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_Toc25837932</vt:lpwstr>
      </vt:variant>
      <vt:variant>
        <vt:i4>1638462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_Toc25837931</vt:lpwstr>
      </vt:variant>
      <vt:variant>
        <vt:i4>1572926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_Toc25837930</vt:lpwstr>
      </vt:variant>
      <vt:variant>
        <vt:i4>1114175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_Toc25837929</vt:lpwstr>
      </vt:variant>
      <vt:variant>
        <vt:i4>1048639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_Toc25837928</vt:lpwstr>
      </vt:variant>
      <vt:variant>
        <vt:i4>2031679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_Toc25837927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_Toc25837926</vt:lpwstr>
      </vt:variant>
      <vt:variant>
        <vt:i4>1900607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_Toc25837925</vt:lpwstr>
      </vt:variant>
      <vt:variant>
        <vt:i4>1835071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_Toc25837924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RM</dc:title>
  <dc:creator>JGC</dc:creator>
  <dc:description>Hacer doble click en el cabecero y el pié para rellenarlos,cerrar, escribir la primera sección por encima de su marca y las tablas pulsado TAB</dc:description>
  <cp:lastModifiedBy>de Pedro Barceló , Óscar Manuel</cp:lastModifiedBy>
  <cp:revision>11</cp:revision>
  <cp:lastPrinted>2021-08-31T11:13:00Z</cp:lastPrinted>
  <dcterms:created xsi:type="dcterms:W3CDTF">2021-08-25T12:40:00Z</dcterms:created>
  <dcterms:modified xsi:type="dcterms:W3CDTF">2021-08-31T11:14:00Z</dcterms:modified>
</cp:coreProperties>
</file>