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F84" w:rsidRDefault="00442F84" w:rsidP="005D4968">
      <w:pPr>
        <w:pStyle w:val="Estilo1"/>
      </w:pPr>
    </w:p>
    <w:p w:rsidR="00C05DFF" w:rsidRDefault="00C05DFF" w:rsidP="00266E24">
      <w:pPr>
        <w:spacing w:before="100" w:beforeAutospacing="1" w:after="100" w:afterAutospacing="1" w:line="360" w:lineRule="auto"/>
        <w:jc w:val="both"/>
      </w:pPr>
    </w:p>
    <w:p w:rsidR="00C05DFF" w:rsidRDefault="00C05DFF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9774DB" w:rsidRDefault="009774DB" w:rsidP="00266E24">
      <w:pPr>
        <w:spacing w:before="100" w:beforeAutospacing="1" w:after="100" w:afterAutospacing="1" w:line="360" w:lineRule="auto"/>
        <w:jc w:val="both"/>
      </w:pPr>
    </w:p>
    <w:p w:rsidR="00C05DFF" w:rsidRDefault="00C05DFF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190CFC" w:rsidRDefault="00190CFC" w:rsidP="00266E24">
      <w:pPr>
        <w:spacing w:before="100" w:beforeAutospacing="1" w:after="100" w:afterAutospacing="1"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INSTRUCCIÓN DE TRABAJO PARA </w:t>
      </w:r>
    </w:p>
    <w:p w:rsidR="005C7659" w:rsidRDefault="00190CFC" w:rsidP="00266E24">
      <w:pPr>
        <w:spacing w:before="100" w:beforeAutospacing="1" w:after="100" w:afterAutospacing="1" w:line="360" w:lineRule="auto"/>
        <w:jc w:val="center"/>
      </w:pPr>
      <w:r>
        <w:rPr>
          <w:b/>
          <w:sz w:val="40"/>
          <w:szCs w:val="40"/>
        </w:rPr>
        <w:t>INICIO DE PROYECTO</w:t>
      </w: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p w:rsidR="00442F84" w:rsidRDefault="00442F84" w:rsidP="00266E24">
      <w:pPr>
        <w:spacing w:before="100" w:beforeAutospacing="1" w:after="100" w:afterAutospacing="1" w:line="360" w:lineRule="auto"/>
        <w:jc w:val="both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946"/>
        <w:gridCol w:w="1094"/>
        <w:gridCol w:w="4893"/>
      </w:tblGrid>
      <w:tr w:rsidR="004A7792" w:rsidRPr="000C73E3" w:rsidTr="00190CFC">
        <w:trPr>
          <w:trHeight w:val="311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Default="004A7792" w:rsidP="00966643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center"/>
          </w:tcPr>
          <w:p w:rsidR="004A7792" w:rsidRDefault="004A7792" w:rsidP="005124F9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:rsidR="004A7792" w:rsidRDefault="004A7792" w:rsidP="009B5AB6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C467A0" w:rsidTr="00190CFC">
        <w:trPr>
          <w:trHeight w:val="311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:rsidR="004A7792" w:rsidRDefault="004A7792" w:rsidP="007D2C0B">
            <w:pPr>
              <w:pStyle w:val="Piedepgina"/>
              <w:rPr>
                <w:sz w:val="18"/>
              </w:rPr>
            </w:pPr>
          </w:p>
        </w:tc>
      </w:tr>
      <w:tr w:rsidR="004A7792" w:rsidRPr="00C467A0" w:rsidTr="00190CFC">
        <w:trPr>
          <w:trHeight w:val="311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Encabezado"/>
              <w:jc w:val="center"/>
            </w:pPr>
          </w:p>
        </w:tc>
        <w:tc>
          <w:tcPr>
            <w:tcW w:w="1020" w:type="dxa"/>
            <w:vAlign w:val="center"/>
          </w:tcPr>
          <w:p w:rsidR="004A7792" w:rsidRDefault="004A7792" w:rsidP="00C34A9A">
            <w:pPr>
              <w:pStyle w:val="Encabezado"/>
              <w:jc w:val="center"/>
            </w:pPr>
          </w:p>
        </w:tc>
        <w:tc>
          <w:tcPr>
            <w:tcW w:w="1020" w:type="dxa"/>
            <w:vAlign w:val="center"/>
          </w:tcPr>
          <w:p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:rsidR="004A7792" w:rsidRDefault="004A7792" w:rsidP="007D2C0B">
            <w:pPr>
              <w:pStyle w:val="Piedepgina"/>
              <w:rPr>
                <w:sz w:val="18"/>
              </w:rPr>
            </w:pPr>
          </w:p>
        </w:tc>
      </w:tr>
      <w:tr w:rsidR="004A7792" w:rsidRPr="00C467A0" w:rsidTr="00190CFC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C467A0" w:rsidTr="00190CFC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Default="004A7792" w:rsidP="00C34A9A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:rsidR="004A7792" w:rsidRPr="000B0D58" w:rsidRDefault="004A7792" w:rsidP="00C34A9A">
            <w:pPr>
              <w:pStyle w:val="Encabezado"/>
              <w:jc w:val="center"/>
            </w:pPr>
          </w:p>
        </w:tc>
        <w:tc>
          <w:tcPr>
            <w:tcW w:w="946" w:type="dxa"/>
            <w:vAlign w:val="bottom"/>
          </w:tcPr>
          <w:p w:rsidR="004A7792" w:rsidRDefault="004A7792" w:rsidP="00A142BD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1094" w:type="dxa"/>
            <w:vAlign w:val="center"/>
          </w:tcPr>
          <w:p w:rsidR="004A7792" w:rsidRDefault="004A7792" w:rsidP="00F47A2E">
            <w:pPr>
              <w:pStyle w:val="Piedepgina"/>
              <w:jc w:val="center"/>
              <w:rPr>
                <w:sz w:val="18"/>
              </w:rPr>
            </w:pPr>
          </w:p>
        </w:tc>
        <w:tc>
          <w:tcPr>
            <w:tcW w:w="4893" w:type="dxa"/>
            <w:vAlign w:val="center"/>
          </w:tcPr>
          <w:p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0C73E3" w:rsidTr="00103EDB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Default="00103EDB" w:rsidP="00103EDB">
            <w:pPr>
              <w:pStyle w:val="Encabezado"/>
              <w:jc w:val="center"/>
            </w:pPr>
            <w:r>
              <w:t>MFV</w:t>
            </w:r>
          </w:p>
        </w:tc>
        <w:tc>
          <w:tcPr>
            <w:tcW w:w="1020" w:type="dxa"/>
            <w:vAlign w:val="center"/>
          </w:tcPr>
          <w:p w:rsidR="004A7792" w:rsidRDefault="00103EDB" w:rsidP="00103EDB">
            <w:pPr>
              <w:pStyle w:val="Encabezado"/>
              <w:jc w:val="center"/>
            </w:pPr>
            <w:r>
              <w:t>SCE</w:t>
            </w:r>
            <w:r w:rsidR="00A32272">
              <w:t>/AMI</w:t>
            </w:r>
          </w:p>
        </w:tc>
        <w:tc>
          <w:tcPr>
            <w:tcW w:w="1020" w:type="dxa"/>
            <w:vAlign w:val="center"/>
          </w:tcPr>
          <w:p w:rsidR="004A7792" w:rsidRPr="000B0D58" w:rsidRDefault="00103EDB" w:rsidP="00103EDB">
            <w:pPr>
              <w:pStyle w:val="Encabezado"/>
              <w:jc w:val="center"/>
            </w:pPr>
            <w:r>
              <w:t>MFV</w:t>
            </w:r>
          </w:p>
        </w:tc>
        <w:tc>
          <w:tcPr>
            <w:tcW w:w="946" w:type="dxa"/>
            <w:vAlign w:val="center"/>
          </w:tcPr>
          <w:p w:rsidR="004A7792" w:rsidRDefault="00103EDB" w:rsidP="00103EDB">
            <w:pPr>
              <w:pStyle w:val="Encabezado"/>
              <w:jc w:val="center"/>
            </w:pPr>
            <w:r>
              <w:t>02</w:t>
            </w:r>
          </w:p>
        </w:tc>
        <w:tc>
          <w:tcPr>
            <w:tcW w:w="1094" w:type="dxa"/>
            <w:vAlign w:val="center"/>
          </w:tcPr>
          <w:p w:rsidR="004A7792" w:rsidRDefault="00940320" w:rsidP="00B914DD">
            <w:pPr>
              <w:pStyle w:val="Encabezado"/>
              <w:jc w:val="center"/>
            </w:pPr>
            <w:r>
              <w:t>2</w:t>
            </w:r>
            <w:r w:rsidR="00B914DD">
              <w:t>6</w:t>
            </w:r>
            <w:r>
              <w:t>/03/2019</w:t>
            </w:r>
          </w:p>
        </w:tc>
        <w:tc>
          <w:tcPr>
            <w:tcW w:w="4893" w:type="dxa"/>
            <w:vAlign w:val="center"/>
          </w:tcPr>
          <w:p w:rsidR="004A7792" w:rsidRDefault="004A7792" w:rsidP="00A34789">
            <w:pPr>
              <w:pStyle w:val="Piedepgina"/>
              <w:rPr>
                <w:sz w:val="18"/>
              </w:rPr>
            </w:pPr>
          </w:p>
        </w:tc>
      </w:tr>
      <w:tr w:rsidR="004A7792" w:rsidRPr="000C73E3" w:rsidTr="00103EDB">
        <w:trPr>
          <w:trHeight w:val="288"/>
          <w:jc w:val="center"/>
        </w:trPr>
        <w:tc>
          <w:tcPr>
            <w:tcW w:w="1020" w:type="dxa"/>
            <w:vAlign w:val="center"/>
          </w:tcPr>
          <w:p w:rsidR="004A7792" w:rsidRPr="00103EDB" w:rsidRDefault="00190CFC" w:rsidP="00103EDB">
            <w:pPr>
              <w:pStyle w:val="Encabezado"/>
              <w:jc w:val="center"/>
            </w:pPr>
            <w:r w:rsidRPr="00103EDB">
              <w:t>MFV</w:t>
            </w:r>
          </w:p>
        </w:tc>
        <w:tc>
          <w:tcPr>
            <w:tcW w:w="1020" w:type="dxa"/>
            <w:vAlign w:val="center"/>
          </w:tcPr>
          <w:p w:rsidR="004A7792" w:rsidRPr="00103EDB" w:rsidRDefault="00190CFC" w:rsidP="00103EDB">
            <w:pPr>
              <w:pStyle w:val="Encabezado"/>
              <w:jc w:val="center"/>
            </w:pPr>
            <w:r w:rsidRPr="00103EDB">
              <w:t>SCE</w:t>
            </w:r>
          </w:p>
        </w:tc>
        <w:tc>
          <w:tcPr>
            <w:tcW w:w="1020" w:type="dxa"/>
            <w:vAlign w:val="center"/>
          </w:tcPr>
          <w:p w:rsidR="004A7792" w:rsidRPr="000B0D58" w:rsidRDefault="00190CFC" w:rsidP="00103EDB">
            <w:pPr>
              <w:pStyle w:val="Encabezado"/>
              <w:jc w:val="center"/>
            </w:pPr>
            <w:r w:rsidRPr="00103EDB">
              <w:t>AVV/SCE</w:t>
            </w:r>
          </w:p>
        </w:tc>
        <w:tc>
          <w:tcPr>
            <w:tcW w:w="946" w:type="dxa"/>
            <w:vAlign w:val="center"/>
          </w:tcPr>
          <w:p w:rsidR="004A7792" w:rsidRDefault="00190CFC" w:rsidP="00103EDB">
            <w:pPr>
              <w:pStyle w:val="Encabezado"/>
              <w:jc w:val="center"/>
            </w:pPr>
            <w:r w:rsidRPr="00103EDB">
              <w:t>01</w:t>
            </w:r>
          </w:p>
        </w:tc>
        <w:tc>
          <w:tcPr>
            <w:tcW w:w="1094" w:type="dxa"/>
            <w:vAlign w:val="center"/>
          </w:tcPr>
          <w:p w:rsidR="004A7792" w:rsidRDefault="00190CFC" w:rsidP="00103EDB">
            <w:pPr>
              <w:pStyle w:val="Encabezado"/>
              <w:jc w:val="center"/>
            </w:pPr>
            <w:r>
              <w:t>26/04/2017</w:t>
            </w:r>
          </w:p>
        </w:tc>
        <w:tc>
          <w:tcPr>
            <w:tcW w:w="4893" w:type="dxa"/>
            <w:vAlign w:val="center"/>
          </w:tcPr>
          <w:p w:rsidR="004A7792" w:rsidRDefault="004A7792" w:rsidP="007D2C0B">
            <w:pPr>
              <w:pStyle w:val="Piedepgina"/>
              <w:rPr>
                <w:sz w:val="18"/>
              </w:rPr>
            </w:pPr>
          </w:p>
        </w:tc>
      </w:tr>
      <w:tr w:rsidR="00F771B8" w:rsidRPr="00101349" w:rsidTr="00190CFC">
        <w:trPr>
          <w:trHeight w:val="551"/>
          <w:jc w:val="center"/>
        </w:trPr>
        <w:tc>
          <w:tcPr>
            <w:tcW w:w="1020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APROB.</w:t>
            </w:r>
          </w:p>
        </w:tc>
        <w:tc>
          <w:tcPr>
            <w:tcW w:w="1020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VERIF.</w:t>
            </w:r>
          </w:p>
        </w:tc>
        <w:tc>
          <w:tcPr>
            <w:tcW w:w="1020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PREP.</w:t>
            </w:r>
          </w:p>
        </w:tc>
        <w:tc>
          <w:tcPr>
            <w:tcW w:w="946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EDICION</w:t>
            </w:r>
          </w:p>
        </w:tc>
        <w:tc>
          <w:tcPr>
            <w:tcW w:w="1094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FECHA</w:t>
            </w:r>
          </w:p>
        </w:tc>
        <w:tc>
          <w:tcPr>
            <w:tcW w:w="4893" w:type="dxa"/>
            <w:vAlign w:val="center"/>
          </w:tcPr>
          <w:p w:rsidR="00F771B8" w:rsidRPr="00101349" w:rsidRDefault="00F771B8" w:rsidP="009632E2">
            <w:pPr>
              <w:pStyle w:val="Encabezado"/>
              <w:jc w:val="center"/>
              <w:rPr>
                <w:lang w:val="en-US"/>
              </w:rPr>
            </w:pPr>
            <w:r>
              <w:rPr>
                <w:lang w:val="en-US"/>
              </w:rPr>
              <w:t>DESCRIPC</w:t>
            </w:r>
            <w:r w:rsidRPr="00101349">
              <w:rPr>
                <w:lang w:val="en-US"/>
              </w:rPr>
              <w:t>ION</w:t>
            </w:r>
          </w:p>
        </w:tc>
      </w:tr>
    </w:tbl>
    <w:p w:rsidR="00762327" w:rsidRDefault="00762327" w:rsidP="00762327">
      <w:pPr>
        <w:rPr>
          <w:b/>
        </w:rPr>
        <w:sectPr w:rsidR="00762327" w:rsidSect="00536BB4">
          <w:headerReference w:type="default" r:id="rId9"/>
          <w:headerReference w:type="first" r:id="rId10"/>
          <w:pgSz w:w="11906" w:h="16838" w:code="9"/>
          <w:pgMar w:top="1418" w:right="707" w:bottom="1135" w:left="1418" w:header="720" w:footer="1128" w:gutter="0"/>
          <w:cols w:space="720"/>
          <w:titlePg/>
          <w:docGrid w:linePitch="299"/>
        </w:sectPr>
      </w:pPr>
    </w:p>
    <w:p w:rsidR="00762327" w:rsidRDefault="00762327" w:rsidP="00762327">
      <w:pPr>
        <w:rPr>
          <w:b/>
        </w:rPr>
      </w:pPr>
    </w:p>
    <w:p w:rsidR="003B6351" w:rsidRPr="005D4968" w:rsidRDefault="005D4968" w:rsidP="00762327">
      <w:pPr>
        <w:jc w:val="center"/>
        <w:rPr>
          <w:b/>
        </w:rPr>
      </w:pPr>
      <w:r w:rsidRPr="005D4968">
        <w:rPr>
          <w:b/>
        </w:rPr>
        <w:t>ÍNDICE</w:t>
      </w:r>
    </w:p>
    <w:sdt>
      <w:sdtPr>
        <w:rPr>
          <w:rFonts w:ascii="Arial" w:hAnsi="Arial"/>
          <w:b w:val="0"/>
          <w:bCs w:val="0"/>
          <w:color w:val="auto"/>
          <w:sz w:val="22"/>
          <w:szCs w:val="20"/>
        </w:rPr>
        <w:id w:val="-1340001472"/>
        <w:docPartObj>
          <w:docPartGallery w:val="Table of Contents"/>
          <w:docPartUnique/>
        </w:docPartObj>
      </w:sdtPr>
      <w:sdtEndPr/>
      <w:sdtContent>
        <w:p w:rsidR="00F65228" w:rsidRDefault="00F65228">
          <w:pPr>
            <w:pStyle w:val="TtulodeTDC"/>
          </w:pPr>
        </w:p>
        <w:p w:rsidR="00B914DD" w:rsidRDefault="00F652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87107" w:history="1">
            <w:r w:rsidR="00B914DD" w:rsidRPr="00C2588F">
              <w:rPr>
                <w:rStyle w:val="Hipervnculo"/>
                <w:noProof/>
              </w:rPr>
              <w:t>1.</w:t>
            </w:r>
            <w:r w:rsidR="00B914DD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914DD" w:rsidRPr="00C2588F">
              <w:rPr>
                <w:rStyle w:val="Hipervnculo"/>
                <w:noProof/>
              </w:rPr>
              <w:t>OBJETO Y ALCANCE</w:t>
            </w:r>
            <w:r w:rsidR="00B914DD">
              <w:rPr>
                <w:noProof/>
                <w:webHidden/>
              </w:rPr>
              <w:tab/>
            </w:r>
            <w:r w:rsidR="00B914DD">
              <w:rPr>
                <w:noProof/>
                <w:webHidden/>
              </w:rPr>
              <w:fldChar w:fldCharType="begin"/>
            </w:r>
            <w:r w:rsidR="00B914DD">
              <w:rPr>
                <w:noProof/>
                <w:webHidden/>
              </w:rPr>
              <w:instrText xml:space="preserve"> PAGEREF _Toc4487107 \h </w:instrText>
            </w:r>
            <w:r w:rsidR="00B914DD">
              <w:rPr>
                <w:noProof/>
                <w:webHidden/>
              </w:rPr>
            </w:r>
            <w:r w:rsidR="00B914DD">
              <w:rPr>
                <w:noProof/>
                <w:webHidden/>
              </w:rPr>
              <w:fldChar w:fldCharType="separate"/>
            </w:r>
            <w:r w:rsidR="00827561">
              <w:rPr>
                <w:noProof/>
                <w:webHidden/>
              </w:rPr>
              <w:t>3</w:t>
            </w:r>
            <w:r w:rsidR="00B914DD">
              <w:rPr>
                <w:noProof/>
                <w:webHidden/>
              </w:rPr>
              <w:fldChar w:fldCharType="end"/>
            </w:r>
          </w:hyperlink>
        </w:p>
        <w:p w:rsidR="00B914DD" w:rsidRDefault="00863C57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4487108" w:history="1">
            <w:r w:rsidR="00B914DD" w:rsidRPr="00C2588F">
              <w:rPr>
                <w:rStyle w:val="Hipervnculo"/>
                <w:noProof/>
              </w:rPr>
              <w:t>2.</w:t>
            </w:r>
            <w:r w:rsidR="00B914DD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914DD" w:rsidRPr="00C2588F">
              <w:rPr>
                <w:rStyle w:val="Hipervnculo"/>
                <w:noProof/>
              </w:rPr>
              <w:t>DEFINICIONES</w:t>
            </w:r>
            <w:r w:rsidR="00B914DD">
              <w:rPr>
                <w:noProof/>
                <w:webHidden/>
              </w:rPr>
              <w:tab/>
            </w:r>
            <w:r w:rsidR="00B914DD">
              <w:rPr>
                <w:noProof/>
                <w:webHidden/>
              </w:rPr>
              <w:fldChar w:fldCharType="begin"/>
            </w:r>
            <w:r w:rsidR="00B914DD">
              <w:rPr>
                <w:noProof/>
                <w:webHidden/>
              </w:rPr>
              <w:instrText xml:space="preserve"> PAGEREF _Toc4487108 \h </w:instrText>
            </w:r>
            <w:r w:rsidR="00B914DD">
              <w:rPr>
                <w:noProof/>
                <w:webHidden/>
              </w:rPr>
            </w:r>
            <w:r w:rsidR="00B914DD">
              <w:rPr>
                <w:noProof/>
                <w:webHidden/>
              </w:rPr>
              <w:fldChar w:fldCharType="separate"/>
            </w:r>
            <w:r w:rsidR="00827561">
              <w:rPr>
                <w:noProof/>
                <w:webHidden/>
              </w:rPr>
              <w:t>3</w:t>
            </w:r>
            <w:r w:rsidR="00B914DD">
              <w:rPr>
                <w:noProof/>
                <w:webHidden/>
              </w:rPr>
              <w:fldChar w:fldCharType="end"/>
            </w:r>
          </w:hyperlink>
        </w:p>
        <w:p w:rsidR="00B914DD" w:rsidRDefault="00863C57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4487109" w:history="1">
            <w:r w:rsidR="00B914DD" w:rsidRPr="00C2588F">
              <w:rPr>
                <w:rStyle w:val="Hipervnculo"/>
                <w:noProof/>
              </w:rPr>
              <w:t>3.</w:t>
            </w:r>
            <w:r w:rsidR="00B914DD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914DD" w:rsidRPr="00C2588F">
              <w:rPr>
                <w:rStyle w:val="Hipervnculo"/>
                <w:noProof/>
              </w:rPr>
              <w:t>DOCUMENTOS DE REFERENCIA</w:t>
            </w:r>
            <w:r w:rsidR="00B914DD">
              <w:rPr>
                <w:noProof/>
                <w:webHidden/>
              </w:rPr>
              <w:tab/>
            </w:r>
            <w:r w:rsidR="00B914DD">
              <w:rPr>
                <w:noProof/>
                <w:webHidden/>
              </w:rPr>
              <w:fldChar w:fldCharType="begin"/>
            </w:r>
            <w:r w:rsidR="00B914DD">
              <w:rPr>
                <w:noProof/>
                <w:webHidden/>
              </w:rPr>
              <w:instrText xml:space="preserve"> PAGEREF _Toc4487109 \h </w:instrText>
            </w:r>
            <w:r w:rsidR="00B914DD">
              <w:rPr>
                <w:noProof/>
                <w:webHidden/>
              </w:rPr>
            </w:r>
            <w:r w:rsidR="00B914DD">
              <w:rPr>
                <w:noProof/>
                <w:webHidden/>
              </w:rPr>
              <w:fldChar w:fldCharType="separate"/>
            </w:r>
            <w:r w:rsidR="00827561">
              <w:rPr>
                <w:noProof/>
                <w:webHidden/>
              </w:rPr>
              <w:t>3</w:t>
            </w:r>
            <w:r w:rsidR="00B914DD">
              <w:rPr>
                <w:noProof/>
                <w:webHidden/>
              </w:rPr>
              <w:fldChar w:fldCharType="end"/>
            </w:r>
          </w:hyperlink>
        </w:p>
        <w:p w:rsidR="00B914DD" w:rsidRDefault="00863C57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4487110" w:history="1">
            <w:r w:rsidR="00B914DD" w:rsidRPr="00C2588F">
              <w:rPr>
                <w:rStyle w:val="Hipervnculo"/>
                <w:noProof/>
              </w:rPr>
              <w:t>4.</w:t>
            </w:r>
            <w:r w:rsidR="00B914DD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914DD" w:rsidRPr="00C2588F">
              <w:rPr>
                <w:rStyle w:val="Hipervnculo"/>
                <w:noProof/>
              </w:rPr>
              <w:t>inicio DE PROYECTO</w:t>
            </w:r>
            <w:r w:rsidR="00B914DD">
              <w:rPr>
                <w:noProof/>
                <w:webHidden/>
              </w:rPr>
              <w:tab/>
            </w:r>
            <w:r w:rsidR="00B914DD">
              <w:rPr>
                <w:noProof/>
                <w:webHidden/>
              </w:rPr>
              <w:fldChar w:fldCharType="begin"/>
            </w:r>
            <w:r w:rsidR="00B914DD">
              <w:rPr>
                <w:noProof/>
                <w:webHidden/>
              </w:rPr>
              <w:instrText xml:space="preserve"> PAGEREF _Toc4487110 \h </w:instrText>
            </w:r>
            <w:r w:rsidR="00B914DD">
              <w:rPr>
                <w:noProof/>
                <w:webHidden/>
              </w:rPr>
            </w:r>
            <w:r w:rsidR="00B914DD">
              <w:rPr>
                <w:noProof/>
                <w:webHidden/>
              </w:rPr>
              <w:fldChar w:fldCharType="separate"/>
            </w:r>
            <w:r w:rsidR="00827561">
              <w:rPr>
                <w:noProof/>
                <w:webHidden/>
              </w:rPr>
              <w:t>3</w:t>
            </w:r>
            <w:r w:rsidR="00B914DD">
              <w:rPr>
                <w:noProof/>
                <w:webHidden/>
              </w:rPr>
              <w:fldChar w:fldCharType="end"/>
            </w:r>
          </w:hyperlink>
        </w:p>
        <w:p w:rsidR="00B914DD" w:rsidRDefault="00863C57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4487111" w:history="1">
            <w:r w:rsidR="00B914DD" w:rsidRPr="00C2588F">
              <w:rPr>
                <w:rStyle w:val="Hipervnculo"/>
                <w:noProof/>
              </w:rPr>
              <w:t>5.</w:t>
            </w:r>
            <w:r w:rsidR="00B914DD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914DD" w:rsidRPr="00C2588F">
              <w:rPr>
                <w:rStyle w:val="Hipervnculo"/>
                <w:noProof/>
              </w:rPr>
              <w:t>DISTRIBUCION PRESUPUESTO</w:t>
            </w:r>
            <w:r w:rsidR="00B914DD">
              <w:rPr>
                <w:noProof/>
                <w:webHidden/>
              </w:rPr>
              <w:tab/>
            </w:r>
            <w:r w:rsidR="00B914DD">
              <w:rPr>
                <w:noProof/>
                <w:webHidden/>
              </w:rPr>
              <w:fldChar w:fldCharType="begin"/>
            </w:r>
            <w:r w:rsidR="00B914DD">
              <w:rPr>
                <w:noProof/>
                <w:webHidden/>
              </w:rPr>
              <w:instrText xml:space="preserve"> PAGEREF _Toc4487111 \h </w:instrText>
            </w:r>
            <w:r w:rsidR="00B914DD">
              <w:rPr>
                <w:noProof/>
                <w:webHidden/>
              </w:rPr>
            </w:r>
            <w:r w:rsidR="00B914DD">
              <w:rPr>
                <w:noProof/>
                <w:webHidden/>
              </w:rPr>
              <w:fldChar w:fldCharType="separate"/>
            </w:r>
            <w:r w:rsidR="00827561">
              <w:rPr>
                <w:noProof/>
                <w:webHidden/>
              </w:rPr>
              <w:t>4</w:t>
            </w:r>
            <w:r w:rsidR="00B914DD">
              <w:rPr>
                <w:noProof/>
                <w:webHidden/>
              </w:rPr>
              <w:fldChar w:fldCharType="end"/>
            </w:r>
          </w:hyperlink>
        </w:p>
        <w:p w:rsidR="00B914DD" w:rsidRDefault="00863C57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4487112" w:history="1">
            <w:r w:rsidR="00B914DD" w:rsidRPr="00C2588F">
              <w:rPr>
                <w:rStyle w:val="Hipervnculo"/>
                <w:noProof/>
              </w:rPr>
              <w:t>6.</w:t>
            </w:r>
            <w:r w:rsidR="00B914DD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914DD" w:rsidRPr="00C2588F">
              <w:rPr>
                <w:rStyle w:val="Hipervnculo"/>
                <w:noProof/>
              </w:rPr>
              <w:t>ANEXO I: ITEMS IMPUTACIÓN HORARIA</w:t>
            </w:r>
            <w:r w:rsidR="00B914DD">
              <w:rPr>
                <w:noProof/>
                <w:webHidden/>
              </w:rPr>
              <w:tab/>
            </w:r>
            <w:r w:rsidR="00B914DD">
              <w:rPr>
                <w:noProof/>
                <w:webHidden/>
              </w:rPr>
              <w:fldChar w:fldCharType="begin"/>
            </w:r>
            <w:r w:rsidR="00B914DD">
              <w:rPr>
                <w:noProof/>
                <w:webHidden/>
              </w:rPr>
              <w:instrText xml:space="preserve"> PAGEREF _Toc4487112 \h </w:instrText>
            </w:r>
            <w:r w:rsidR="00B914DD">
              <w:rPr>
                <w:noProof/>
                <w:webHidden/>
              </w:rPr>
            </w:r>
            <w:r w:rsidR="00B914DD">
              <w:rPr>
                <w:noProof/>
                <w:webHidden/>
              </w:rPr>
              <w:fldChar w:fldCharType="separate"/>
            </w:r>
            <w:r w:rsidR="00827561">
              <w:rPr>
                <w:noProof/>
                <w:webHidden/>
              </w:rPr>
              <w:t>5</w:t>
            </w:r>
            <w:r w:rsidR="00B914DD">
              <w:rPr>
                <w:noProof/>
                <w:webHidden/>
              </w:rPr>
              <w:fldChar w:fldCharType="end"/>
            </w:r>
          </w:hyperlink>
        </w:p>
        <w:p w:rsidR="00F65228" w:rsidRDefault="00F65228">
          <w:r>
            <w:rPr>
              <w:b/>
              <w:bCs/>
            </w:rPr>
            <w:fldChar w:fldCharType="end"/>
          </w:r>
        </w:p>
      </w:sdtContent>
    </w:sdt>
    <w:p w:rsidR="005D4968" w:rsidRPr="003B6351" w:rsidRDefault="005D4968" w:rsidP="003B6351"/>
    <w:p w:rsidR="00862338" w:rsidRPr="00D81792" w:rsidRDefault="00862338" w:rsidP="005D4968">
      <w:pPr>
        <w:rPr>
          <w:rFonts w:cs="Arial"/>
        </w:rPr>
      </w:pPr>
    </w:p>
    <w:p w:rsidR="002036F7" w:rsidRDefault="00D81792" w:rsidP="00734023">
      <w:pPr>
        <w:tabs>
          <w:tab w:val="left" w:pos="709"/>
        </w:tabs>
        <w:spacing w:before="100" w:beforeAutospacing="1" w:after="100" w:afterAutospacing="1" w:line="360" w:lineRule="auto"/>
        <w:ind w:left="709" w:hanging="709"/>
      </w:pPr>
      <w:r>
        <w:rPr>
          <w:rFonts w:cs="Arial"/>
          <w:b/>
          <w:bCs/>
        </w:rPr>
        <w:br w:type="page"/>
      </w:r>
    </w:p>
    <w:p w:rsidR="00760C6B" w:rsidRPr="008A1ABE" w:rsidRDefault="00760C6B" w:rsidP="00190CFC">
      <w:pPr>
        <w:pStyle w:val="Estilo4"/>
      </w:pPr>
      <w:bookmarkStart w:id="0" w:name="_Toc501019981"/>
      <w:bookmarkStart w:id="1" w:name="_Toc513471240"/>
      <w:bookmarkStart w:id="2" w:name="_Toc519505142"/>
      <w:bookmarkStart w:id="3" w:name="_Toc4487107"/>
      <w:r w:rsidRPr="008A1ABE">
        <w:lastRenderedPageBreak/>
        <w:t xml:space="preserve">OBJETO Y </w:t>
      </w:r>
      <w:r w:rsidRPr="00190CFC">
        <w:t>ALCANCE</w:t>
      </w:r>
      <w:bookmarkEnd w:id="0"/>
      <w:bookmarkEnd w:id="1"/>
      <w:bookmarkEnd w:id="2"/>
      <w:bookmarkEnd w:id="3"/>
    </w:p>
    <w:p w:rsidR="00190CFC" w:rsidRDefault="00190CFC" w:rsidP="00690404">
      <w:pPr>
        <w:pStyle w:val="Textoindependiente"/>
        <w:spacing w:line="276" w:lineRule="auto"/>
        <w:jc w:val="both"/>
        <w:rPr>
          <w:rFonts w:cs="Arial"/>
          <w:szCs w:val="22"/>
        </w:rPr>
      </w:pPr>
      <w:bookmarkStart w:id="4" w:name="OLE_LINK1"/>
      <w:bookmarkStart w:id="5" w:name="OLE_LINK2"/>
      <w:r w:rsidRPr="00774D92">
        <w:rPr>
          <w:rFonts w:cs="Arial"/>
          <w:szCs w:val="22"/>
        </w:rPr>
        <w:t xml:space="preserve">El </w:t>
      </w:r>
      <w:r>
        <w:rPr>
          <w:rFonts w:cs="Arial"/>
          <w:szCs w:val="22"/>
        </w:rPr>
        <w:t>objeto de la presente Instrucción de trabajo es definir los pasos a seguir al inicio de un proyecto y es de obligado cumplimiento sea cual sea el alcance del mismo.</w:t>
      </w:r>
    </w:p>
    <w:p w:rsidR="00190CFC" w:rsidRPr="00F65228" w:rsidRDefault="00190CFC" w:rsidP="00690404">
      <w:pPr>
        <w:pStyle w:val="Textoindependiente"/>
        <w:spacing w:line="276" w:lineRule="auto"/>
        <w:jc w:val="both"/>
        <w:rPr>
          <w:rFonts w:cs="Arial"/>
          <w:sz w:val="20"/>
        </w:rPr>
      </w:pPr>
    </w:p>
    <w:p w:rsidR="00190CFC" w:rsidRPr="00F65228" w:rsidRDefault="00190CFC" w:rsidP="00F65228">
      <w:pPr>
        <w:pStyle w:val="Estilo4"/>
      </w:pPr>
      <w:bookmarkStart w:id="6" w:name="_Toc4487108"/>
      <w:r w:rsidRPr="00F65228">
        <w:t>DEFINICIONES</w:t>
      </w:r>
      <w:bookmarkEnd w:id="6"/>
    </w:p>
    <w:p w:rsidR="00190CFC" w:rsidRDefault="00190CFC" w:rsidP="005049AA">
      <w:pPr>
        <w:pStyle w:val="EstiloEstiloconectorNegritaNegrita"/>
        <w:numPr>
          <w:ilvl w:val="0"/>
          <w:numId w:val="29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DCD:</w:t>
      </w:r>
      <w:r>
        <w:rPr>
          <w:rFonts w:cs="Arial"/>
          <w:lang w:val="es-ES_tradnl"/>
        </w:rPr>
        <w:t xml:space="preserve"> Departamento de </w:t>
      </w:r>
      <w:r>
        <w:rPr>
          <w:lang w:val="es-ES_tradnl"/>
        </w:rPr>
        <w:t>Gestión</w:t>
      </w:r>
      <w:r>
        <w:rPr>
          <w:rFonts w:cs="Arial"/>
          <w:lang w:val="es-ES_tradnl"/>
        </w:rPr>
        <w:t xml:space="preserve"> de Documentos</w:t>
      </w:r>
    </w:p>
    <w:p w:rsidR="00190CFC" w:rsidRPr="00620A3C" w:rsidRDefault="00190CFC" w:rsidP="005049AA">
      <w:pPr>
        <w:pStyle w:val="EstiloEstiloconectorNegritaNegrita"/>
        <w:numPr>
          <w:ilvl w:val="0"/>
          <w:numId w:val="29"/>
        </w:numPr>
        <w:spacing w:after="120" w:afterAutospacing="0" w:line="276" w:lineRule="auto"/>
        <w:ind w:right="-2"/>
        <w:rPr>
          <w:rFonts w:cs="Arial"/>
          <w:lang w:val="es-ES_tradnl"/>
        </w:rPr>
      </w:pPr>
      <w:r>
        <w:rPr>
          <w:rFonts w:cs="Arial"/>
          <w:b/>
          <w:lang w:val="es-ES_tradnl"/>
        </w:rPr>
        <w:t>IT:</w:t>
      </w:r>
      <w:r>
        <w:rPr>
          <w:rFonts w:cs="Arial"/>
          <w:lang w:val="es-ES_tradnl"/>
        </w:rPr>
        <w:t xml:space="preserve"> Departamento de Sistema</w:t>
      </w:r>
      <w:r w:rsidRPr="004C3962">
        <w:rPr>
          <w:rFonts w:cs="Arial"/>
          <w:lang w:val="es-ES_tradnl"/>
        </w:rPr>
        <w:t>s</w:t>
      </w:r>
      <w:r>
        <w:rPr>
          <w:rFonts w:cs="Arial"/>
          <w:lang w:val="es-ES_tradnl"/>
        </w:rPr>
        <w:t xml:space="preserve"> de Información</w:t>
      </w:r>
    </w:p>
    <w:p w:rsidR="00190CFC" w:rsidRDefault="00940320" w:rsidP="005049AA">
      <w:pPr>
        <w:pStyle w:val="EstiloEstiloconectorNegritaNegrita"/>
        <w:numPr>
          <w:ilvl w:val="0"/>
          <w:numId w:val="29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0F4E9" wp14:editId="7FA04171">
                <wp:simplePos x="0" y="0"/>
                <wp:positionH relativeFrom="column">
                  <wp:posOffset>-757555</wp:posOffset>
                </wp:positionH>
                <wp:positionV relativeFrom="paragraph">
                  <wp:posOffset>59690</wp:posOffset>
                </wp:positionV>
                <wp:extent cx="628650" cy="381000"/>
                <wp:effectExtent l="0" t="0" r="19050" b="19050"/>
                <wp:wrapNone/>
                <wp:docPr id="2" name="2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0320" w:rsidRPr="00940320" w:rsidRDefault="00940320" w:rsidP="00940320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2 Triángulo isósceles" o:spid="_x0000_s1026" type="#_x0000_t5" style="position:absolute;left:0;text-align:left;margin-left:-59.65pt;margin-top:4.7pt;width:49.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" filled="f" strokecolor="#243f60 [1604]" strokeweight=".25pt">
                <v:textbox>
                  <w:txbxContent>
                    <w:p w:rsidR="00940320" w:rsidRPr="00940320" w:rsidRDefault="00940320" w:rsidP="00940320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90CFC">
        <w:rPr>
          <w:rFonts w:cs="Arial"/>
          <w:b/>
          <w:lang w:val="es-ES_tradnl"/>
        </w:rPr>
        <w:t>JCD:</w:t>
      </w:r>
      <w:r w:rsidR="00190CFC">
        <w:rPr>
          <w:rFonts w:cs="Arial"/>
          <w:lang w:val="es-ES_tradnl"/>
        </w:rPr>
        <w:t xml:space="preserve"> Jefe Departamento </w:t>
      </w:r>
      <w:r w:rsidR="00190CFC">
        <w:rPr>
          <w:lang w:val="es-ES_tradnl"/>
        </w:rPr>
        <w:t>Gestión</w:t>
      </w:r>
      <w:r w:rsidR="00190CFC">
        <w:rPr>
          <w:rFonts w:cs="Arial"/>
          <w:lang w:val="es-ES_tradnl"/>
        </w:rPr>
        <w:t xml:space="preserve"> de Documentos</w:t>
      </w:r>
    </w:p>
    <w:p w:rsidR="00A32272" w:rsidRPr="00DE4957" w:rsidRDefault="00A32272" w:rsidP="005049AA">
      <w:pPr>
        <w:pStyle w:val="EstiloEstiloconectorNegritaNegrita"/>
        <w:numPr>
          <w:ilvl w:val="0"/>
          <w:numId w:val="29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JP:</w:t>
      </w:r>
      <w:r>
        <w:rPr>
          <w:rFonts w:cs="Arial"/>
          <w:lang w:val="es-ES_tradnl"/>
        </w:rPr>
        <w:t xml:space="preserve"> Jefe de Proyecto</w:t>
      </w:r>
    </w:p>
    <w:p w:rsidR="00190CFC" w:rsidRPr="00620A3C" w:rsidRDefault="00190CFC" w:rsidP="005049AA">
      <w:pPr>
        <w:pStyle w:val="EstiloEstiloconectorNegritaNegrita"/>
        <w:numPr>
          <w:ilvl w:val="0"/>
          <w:numId w:val="29"/>
        </w:numPr>
        <w:spacing w:after="120" w:afterAutospacing="0" w:line="276" w:lineRule="auto"/>
        <w:ind w:right="-2"/>
        <w:rPr>
          <w:rFonts w:cs="Arial"/>
          <w:lang w:val="es-ES_tradnl"/>
        </w:rPr>
      </w:pPr>
      <w:r>
        <w:rPr>
          <w:rFonts w:cs="Arial"/>
          <w:b/>
          <w:lang w:val="es-ES_tradnl"/>
        </w:rPr>
        <w:t xml:space="preserve">RCD: </w:t>
      </w:r>
      <w:r>
        <w:rPr>
          <w:lang w:val="es-ES_tradnl"/>
        </w:rPr>
        <w:t>Responsable de Gestión de Documentos del Proyecto</w:t>
      </w:r>
    </w:p>
    <w:p w:rsidR="00190CFC" w:rsidRPr="00620A3C" w:rsidRDefault="00190CFC" w:rsidP="005049AA">
      <w:pPr>
        <w:pStyle w:val="EstiloEstiloconectorNegritaNegrita"/>
        <w:numPr>
          <w:ilvl w:val="0"/>
          <w:numId w:val="29"/>
        </w:numPr>
        <w:spacing w:after="120" w:afterAutospacing="0" w:line="276" w:lineRule="auto"/>
        <w:ind w:right="-2"/>
        <w:rPr>
          <w:rFonts w:cs="Arial"/>
          <w:lang w:val="es-ES_tradnl"/>
        </w:rPr>
      </w:pPr>
      <w:r w:rsidRPr="00260691">
        <w:rPr>
          <w:rFonts w:cs="Arial"/>
          <w:b/>
          <w:lang w:val="es-ES_tradnl"/>
        </w:rPr>
        <w:t>SGD</w:t>
      </w:r>
      <w:r>
        <w:rPr>
          <w:rFonts w:cs="Arial"/>
          <w:szCs w:val="22"/>
        </w:rPr>
        <w:t xml:space="preserve">: Sistema de Gestión de Documentos: </w:t>
      </w:r>
      <w:proofErr w:type="spellStart"/>
      <w:r>
        <w:rPr>
          <w:rFonts w:cs="Arial"/>
          <w:szCs w:val="22"/>
        </w:rPr>
        <w:t>Documentum</w:t>
      </w:r>
      <w:proofErr w:type="spellEnd"/>
      <w:r>
        <w:rPr>
          <w:rFonts w:cs="Arial"/>
          <w:szCs w:val="22"/>
        </w:rPr>
        <w:t xml:space="preserve"> </w:t>
      </w:r>
    </w:p>
    <w:p w:rsidR="00190CFC" w:rsidRPr="00C10FF9" w:rsidRDefault="00190CFC" w:rsidP="005049AA">
      <w:pPr>
        <w:pStyle w:val="EstiloEstiloconectorNegritaNegrita"/>
        <w:numPr>
          <w:ilvl w:val="0"/>
          <w:numId w:val="29"/>
        </w:numPr>
        <w:spacing w:before="120" w:beforeAutospacing="0" w:after="120" w:afterAutospacing="0" w:line="276" w:lineRule="auto"/>
        <w:contextualSpacing/>
        <w:rPr>
          <w:rFonts w:cs="Arial"/>
          <w:b/>
          <w:lang w:val="es-ES_tradnl"/>
        </w:rPr>
      </w:pPr>
      <w:r w:rsidRPr="00C10FF9">
        <w:rPr>
          <w:rFonts w:cs="Arial"/>
          <w:b/>
          <w:lang w:val="es-ES_tradnl"/>
        </w:rPr>
        <w:t>W:</w:t>
      </w:r>
      <w:r>
        <w:rPr>
          <w:rFonts w:cs="Arial"/>
          <w:b/>
          <w:lang w:val="es-ES_tradnl"/>
        </w:rPr>
        <w:t>\DATOSP</w:t>
      </w:r>
      <w:r w:rsidRPr="00C10FF9">
        <w:rPr>
          <w:rFonts w:cs="Arial"/>
          <w:b/>
          <w:lang w:val="es-ES_tradnl"/>
        </w:rPr>
        <w:t>R</w:t>
      </w:r>
      <w:r>
        <w:rPr>
          <w:rFonts w:cs="Arial"/>
          <w:b/>
          <w:lang w:val="es-ES_tradnl"/>
        </w:rPr>
        <w:t xml:space="preserve">: </w:t>
      </w:r>
      <w:r>
        <w:rPr>
          <w:rFonts w:cs="Arial"/>
          <w:lang w:val="es-ES_tradnl"/>
        </w:rPr>
        <w:t xml:space="preserve">Servidor donde se crean carpetas compartidas para los proyectos, con el objetivo de volcar información del mismo. </w:t>
      </w:r>
    </w:p>
    <w:p w:rsidR="00190CFC" w:rsidRPr="00F65228" w:rsidRDefault="00190CFC" w:rsidP="00690404">
      <w:pPr>
        <w:pStyle w:val="EstiloEstiloconectorNegritaNegrita"/>
        <w:numPr>
          <w:ilvl w:val="0"/>
          <w:numId w:val="0"/>
        </w:numPr>
        <w:spacing w:after="120" w:afterAutospacing="0" w:line="276" w:lineRule="auto"/>
        <w:ind w:left="714" w:right="-2"/>
        <w:rPr>
          <w:rFonts w:cs="Arial"/>
          <w:sz w:val="20"/>
          <w:lang w:val="es-ES_tradnl"/>
        </w:rPr>
      </w:pPr>
    </w:p>
    <w:p w:rsidR="00190CFC" w:rsidRPr="00F65228" w:rsidRDefault="00190CFC" w:rsidP="00690404">
      <w:pPr>
        <w:pStyle w:val="Estilo4"/>
        <w:jc w:val="both"/>
      </w:pPr>
      <w:bookmarkStart w:id="7" w:name="_Toc4487109"/>
      <w:r w:rsidRPr="00F65228">
        <w:t>DOCUMENTOS DE REFERENCIA</w:t>
      </w:r>
      <w:bookmarkEnd w:id="7"/>
    </w:p>
    <w:p w:rsidR="00190CFC" w:rsidRDefault="00190CFC" w:rsidP="00456058">
      <w:pPr>
        <w:pStyle w:val="Textoindependiente"/>
        <w:numPr>
          <w:ilvl w:val="0"/>
          <w:numId w:val="28"/>
        </w:numPr>
        <w:spacing w:line="276" w:lineRule="auto"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PR-13</w:t>
      </w:r>
    </w:p>
    <w:p w:rsidR="00190CFC" w:rsidRPr="008E29FD" w:rsidRDefault="00190CFC" w:rsidP="00456058">
      <w:pPr>
        <w:pStyle w:val="Textoindependiente"/>
        <w:numPr>
          <w:ilvl w:val="0"/>
          <w:numId w:val="28"/>
        </w:numPr>
        <w:spacing w:line="276" w:lineRule="auto"/>
        <w:jc w:val="both"/>
        <w:rPr>
          <w:rFonts w:cs="Arial"/>
          <w:i/>
          <w:szCs w:val="22"/>
          <w:lang w:val="es-ES_tradnl"/>
        </w:rPr>
      </w:pPr>
      <w:r>
        <w:rPr>
          <w:rFonts w:cs="Arial"/>
          <w:szCs w:val="22"/>
          <w:lang w:val="es-ES_tradnl"/>
        </w:rPr>
        <w:t>Instrucciones de Trabajo de Gestión de Documentos</w:t>
      </w:r>
    </w:p>
    <w:p w:rsidR="00190CFC" w:rsidRPr="00F65228" w:rsidRDefault="00190CFC" w:rsidP="00690404">
      <w:pPr>
        <w:pStyle w:val="Textoindependiente"/>
        <w:spacing w:line="276" w:lineRule="auto"/>
        <w:ind w:right="-2"/>
        <w:jc w:val="both"/>
        <w:rPr>
          <w:rFonts w:cs="Arial"/>
          <w:sz w:val="20"/>
          <w:lang w:val="es-ES_tradnl"/>
        </w:rPr>
      </w:pPr>
    </w:p>
    <w:p w:rsidR="00190CFC" w:rsidRPr="00827561" w:rsidRDefault="00827561" w:rsidP="00690404">
      <w:pPr>
        <w:pStyle w:val="Estilo4"/>
        <w:jc w:val="both"/>
        <w:rPr>
          <w:rFonts w:ascii="Arial Negrita" w:hAnsi="Arial Negrita"/>
        </w:rPr>
      </w:pPr>
      <w:bookmarkStart w:id="8" w:name="_Toc4487110"/>
      <w:r>
        <w:rPr>
          <w:rFonts w:ascii="Arial Negrita" w:hAnsi="Arial Negrita"/>
        </w:rPr>
        <w:t>INICIO</w:t>
      </w:r>
      <w:r w:rsidR="00190CFC" w:rsidRPr="00827561">
        <w:rPr>
          <w:rFonts w:ascii="Arial Negrita" w:hAnsi="Arial Negrita"/>
        </w:rPr>
        <w:t xml:space="preserve"> DE PROYECTO</w:t>
      </w:r>
      <w:bookmarkEnd w:id="8"/>
    </w:p>
    <w:p w:rsidR="00190CFC" w:rsidRDefault="00C62087" w:rsidP="00690404">
      <w:pPr>
        <w:pStyle w:val="Textoindependiente"/>
        <w:spacing w:line="276" w:lineRule="auto"/>
        <w:jc w:val="both"/>
        <w:rPr>
          <w:rFonts w:cs="Arial"/>
          <w:szCs w:val="22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FB9219" wp14:editId="6B20ACA9">
                <wp:simplePos x="0" y="0"/>
                <wp:positionH relativeFrom="column">
                  <wp:posOffset>-824230</wp:posOffset>
                </wp:positionH>
                <wp:positionV relativeFrom="paragraph">
                  <wp:posOffset>24765</wp:posOffset>
                </wp:positionV>
                <wp:extent cx="628650" cy="381000"/>
                <wp:effectExtent l="0" t="0" r="19050" b="19050"/>
                <wp:wrapNone/>
                <wp:docPr id="6" name="6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2087" w:rsidRPr="00940320" w:rsidRDefault="00C62087" w:rsidP="00C62087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Triángulo isósceles" o:spid="_x0000_s1027" type="#_x0000_t5" style="position:absolute;left:0;text-align:left;margin-left:-64.9pt;margin-top:1.95pt;width:49.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" filled="f" strokecolor="#385d8a" strokeweight=".25pt">
                <v:textbox>
                  <w:txbxContent>
                    <w:p w:rsidR="00C62087" w:rsidRPr="00940320" w:rsidRDefault="00C62087" w:rsidP="00C62087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90CFC">
        <w:rPr>
          <w:rFonts w:cs="Arial"/>
          <w:szCs w:val="22"/>
        </w:rPr>
        <w:t>Una vez que se ha adjudicado un proyecto a Intecsa-Industrial</w:t>
      </w:r>
      <w:r w:rsidR="00A32272">
        <w:rPr>
          <w:rFonts w:cs="Arial"/>
          <w:szCs w:val="22"/>
        </w:rPr>
        <w:t>/</w:t>
      </w:r>
      <w:proofErr w:type="spellStart"/>
      <w:r w:rsidR="00A32272">
        <w:rPr>
          <w:rFonts w:cs="Arial"/>
          <w:szCs w:val="22"/>
        </w:rPr>
        <w:t>Initec</w:t>
      </w:r>
      <w:proofErr w:type="spellEnd"/>
      <w:r w:rsidR="00190CFC">
        <w:rPr>
          <w:rFonts w:cs="Arial"/>
          <w:szCs w:val="22"/>
        </w:rPr>
        <w:t>, el JDC nomina a un RCD y, junto con el JP asignan los recursos necesarios para el desarrollo del trabajo, teniendo en cuenta las particularidades del proyecto y las horas asignadas a la disciplina. Las actividades a desarrollar para poder comenzar se detallan a continuación, y se realizarán de acuerdo a las Instrucciones de Trabajo del Departamento salvo que el proyecto demande otras necesidades.</w:t>
      </w:r>
    </w:p>
    <w:p w:rsidR="00190CFC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Lectura concienzuda del Contrato. Caso de no haber sido incluidos en la distribución del mismo, es obligatorio solicitarlo y distribuirlo a otras dos personas del Departamento con objeto de tener la idea más amplia y clara posible del alcance del proyecto en general, y de nuestra disciplina en particular.</w:t>
      </w:r>
    </w:p>
    <w:p w:rsidR="00190CFC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Reunión de alineamiento de las lecturas realizadas, elevando al JP las dudas o interpretaciones que hayan surgido, con el fin conseguir una directriz clara y única.</w:t>
      </w:r>
    </w:p>
    <w:p w:rsidR="00190CFC" w:rsidRPr="008E2F25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>
        <w:rPr>
          <w:rFonts w:cs="Arial"/>
          <w:color w:val="000000"/>
          <w:szCs w:val="22"/>
        </w:rPr>
        <w:t>Resumir las obligaciones y responsabilidades de DCD asegurándose de que son conocidas por todos los integrantes del equipo durante el tiempo que dura la ejecución del proyecto.</w:t>
      </w:r>
    </w:p>
    <w:p w:rsidR="00190CFC" w:rsidRPr="00761AF6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 w:rsidRPr="0006785D">
        <w:rPr>
          <w:rFonts w:cs="Arial"/>
          <w:szCs w:val="22"/>
        </w:rPr>
        <w:t>Solicitar</w:t>
      </w:r>
      <w:r>
        <w:rPr>
          <w:rFonts w:cs="Arial"/>
          <w:szCs w:val="22"/>
        </w:rPr>
        <w:t xml:space="preserve"> a IT</w:t>
      </w:r>
      <w:r w:rsidRPr="0006785D">
        <w:rPr>
          <w:rFonts w:cs="Arial"/>
          <w:szCs w:val="22"/>
        </w:rPr>
        <w:t xml:space="preserve"> la creación de la estructura del proyecto en </w:t>
      </w:r>
      <w:proofErr w:type="spellStart"/>
      <w:r w:rsidRPr="0006785D">
        <w:rPr>
          <w:rFonts w:cs="Arial"/>
          <w:szCs w:val="22"/>
        </w:rPr>
        <w:t>Documentum</w:t>
      </w:r>
      <w:proofErr w:type="spellEnd"/>
      <w:r>
        <w:rPr>
          <w:rFonts w:cs="Arial"/>
          <w:szCs w:val="22"/>
        </w:rPr>
        <w:t>.</w:t>
      </w:r>
    </w:p>
    <w:p w:rsidR="0024380E" w:rsidRPr="004A0DA1" w:rsidRDefault="00F17F35" w:rsidP="0024380E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5CDF5D" wp14:editId="04F1A1FE">
                <wp:simplePos x="0" y="0"/>
                <wp:positionH relativeFrom="column">
                  <wp:posOffset>-757555</wp:posOffset>
                </wp:positionH>
                <wp:positionV relativeFrom="paragraph">
                  <wp:posOffset>124460</wp:posOffset>
                </wp:positionV>
                <wp:extent cx="628650" cy="381000"/>
                <wp:effectExtent l="0" t="0" r="19050" b="19050"/>
                <wp:wrapNone/>
                <wp:docPr id="9" name="9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17F35" w:rsidRPr="00940320" w:rsidRDefault="00F17F35" w:rsidP="00F17F35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9 Triángulo isósceles" o:spid="_x0000_s1028" type="#_x0000_t5" style="position:absolute;left:0;text-align:left;margin-left:-59.65pt;margin-top:9.8pt;width:49.5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" filled="f" strokecolor="#385d8a" strokeweight=".25pt">
                <v:textbox>
                  <w:txbxContent>
                    <w:p w:rsidR="00F17F35" w:rsidRPr="00940320" w:rsidRDefault="00F17F35" w:rsidP="00F17F35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90CFC" w:rsidRPr="0036661D">
        <w:rPr>
          <w:rFonts w:cs="Arial"/>
          <w:szCs w:val="22"/>
        </w:rPr>
        <w:t xml:space="preserve">Solicitar a IT la apertura de </w:t>
      </w:r>
      <w:r w:rsidR="00190CFC">
        <w:rPr>
          <w:rFonts w:cs="Arial"/>
          <w:szCs w:val="22"/>
        </w:rPr>
        <w:t>los buzones</w:t>
      </w:r>
      <w:r w:rsidR="00190CFC" w:rsidRPr="0036661D">
        <w:rPr>
          <w:rFonts w:cs="Arial"/>
          <w:szCs w:val="22"/>
        </w:rPr>
        <w:t xml:space="preserve"> de correo electrónico</w:t>
      </w:r>
      <w:r w:rsidR="00190CFC">
        <w:rPr>
          <w:rFonts w:cs="Arial"/>
          <w:szCs w:val="22"/>
        </w:rPr>
        <w:t xml:space="preserve"> para el proyecto</w:t>
      </w:r>
      <w:r w:rsidR="00190CFC" w:rsidRPr="0036661D">
        <w:rPr>
          <w:rFonts w:cs="Arial"/>
          <w:szCs w:val="22"/>
        </w:rPr>
        <w:t xml:space="preserve">. </w:t>
      </w:r>
    </w:p>
    <w:p w:rsidR="004A0DA1" w:rsidRPr="0024380E" w:rsidRDefault="004A0DA1" w:rsidP="0024380E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>
        <w:rPr>
          <w:rFonts w:cs="Arial"/>
          <w:szCs w:val="22"/>
        </w:rPr>
        <w:t>Solicitar a IT la apertura del Proyecto en el programa de COORDINACION</w:t>
      </w:r>
    </w:p>
    <w:p w:rsidR="0024380E" w:rsidRPr="0028486A" w:rsidRDefault="0024380E" w:rsidP="0024380E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>
        <w:rPr>
          <w:rFonts w:cs="Arial"/>
          <w:szCs w:val="22"/>
        </w:rPr>
        <w:lastRenderedPageBreak/>
        <w:t xml:space="preserve">Registro en </w:t>
      </w:r>
      <w:proofErr w:type="spellStart"/>
      <w:r>
        <w:rPr>
          <w:rFonts w:cs="Arial"/>
          <w:szCs w:val="22"/>
        </w:rPr>
        <w:t>Docum.sql</w:t>
      </w:r>
      <w:proofErr w:type="spellEnd"/>
      <w:r>
        <w:rPr>
          <w:rFonts w:cs="Arial"/>
          <w:szCs w:val="22"/>
        </w:rPr>
        <w:t xml:space="preserve"> de los documentos que tienen que ser emitidos por DCD y de los necesarios para la imputación de horas de cada actividad a desarrollar, una vez conocida la asignación horaria a la disciplina.</w:t>
      </w:r>
    </w:p>
    <w:p w:rsidR="00190CFC" w:rsidRPr="00902993" w:rsidRDefault="00940320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61826" wp14:editId="36294BD0">
                <wp:simplePos x="0" y="0"/>
                <wp:positionH relativeFrom="column">
                  <wp:posOffset>-738505</wp:posOffset>
                </wp:positionH>
                <wp:positionV relativeFrom="paragraph">
                  <wp:posOffset>427355</wp:posOffset>
                </wp:positionV>
                <wp:extent cx="628650" cy="381000"/>
                <wp:effectExtent l="0" t="0" r="19050" b="19050"/>
                <wp:wrapNone/>
                <wp:docPr id="3" name="3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0320" w:rsidRPr="00940320" w:rsidRDefault="00940320" w:rsidP="00940320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 Triángulo isósceles" o:spid="_x0000_s1028" type="#_x0000_t5" style="position:absolute;left:0;text-align:left;margin-left:-58.15pt;margin-top:33.65pt;width:49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" filled="f" strokecolor="#385d8a" strokeweight=".25pt">
                <v:textbox>
                  <w:txbxContent>
                    <w:p w:rsidR="00940320" w:rsidRPr="00940320" w:rsidRDefault="00940320" w:rsidP="00940320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90CFC">
        <w:rPr>
          <w:rFonts w:cs="Arial"/>
          <w:szCs w:val="22"/>
        </w:rPr>
        <w:t>Importación de las listas de documentos de las diferentes disciplinas que participan en el proyecto.</w:t>
      </w:r>
    </w:p>
    <w:p w:rsidR="00190CFC" w:rsidRPr="00FA45EC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 w:rsidRPr="0036661D">
        <w:rPr>
          <w:rFonts w:cs="Arial"/>
          <w:szCs w:val="22"/>
        </w:rPr>
        <w:t>Elaboración de las plantillas</w:t>
      </w:r>
      <w:r>
        <w:rPr>
          <w:rFonts w:cs="Arial"/>
          <w:szCs w:val="22"/>
        </w:rPr>
        <w:t xml:space="preserve"> </w:t>
      </w:r>
      <w:r w:rsidRPr="0036661D">
        <w:rPr>
          <w:rFonts w:cs="Arial"/>
          <w:szCs w:val="22"/>
        </w:rPr>
        <w:t>necesarias para la distribución de documentos</w:t>
      </w:r>
      <w:r w:rsidR="005C6B8A">
        <w:rPr>
          <w:rFonts w:cs="Arial"/>
          <w:szCs w:val="22"/>
        </w:rPr>
        <w:t xml:space="preserve"> (CTI, CTV, </w:t>
      </w:r>
      <w:proofErr w:type="spellStart"/>
      <w:r w:rsidR="005C6B8A">
        <w:rPr>
          <w:rFonts w:cs="Arial"/>
          <w:szCs w:val="22"/>
        </w:rPr>
        <w:t>Transmitals</w:t>
      </w:r>
      <w:proofErr w:type="spellEnd"/>
      <w:r w:rsidR="005C6B8A">
        <w:rPr>
          <w:rFonts w:cs="Arial"/>
          <w:szCs w:val="22"/>
        </w:rPr>
        <w:t>,…)</w:t>
      </w:r>
      <w:r w:rsidRPr="0036661D">
        <w:rPr>
          <w:rFonts w:cs="Arial"/>
          <w:szCs w:val="22"/>
        </w:rPr>
        <w:t xml:space="preserve">. Una vez hechas deben ser enviadas a IT para </w:t>
      </w:r>
      <w:r>
        <w:rPr>
          <w:rFonts w:cs="Arial"/>
          <w:szCs w:val="22"/>
        </w:rPr>
        <w:t>su</w:t>
      </w:r>
      <w:r w:rsidRPr="0036661D">
        <w:rPr>
          <w:rFonts w:cs="Arial"/>
          <w:szCs w:val="22"/>
        </w:rPr>
        <w:t xml:space="preserve"> publicación en el directorio correspondiente del GID. </w:t>
      </w:r>
    </w:p>
    <w:p w:rsidR="00190CFC" w:rsidRPr="00260691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 w:rsidRPr="00260691">
        <w:rPr>
          <w:rFonts w:cs="Arial"/>
          <w:szCs w:val="22"/>
        </w:rPr>
        <w:t xml:space="preserve">Distribución de la Matriz </w:t>
      </w:r>
      <w:r>
        <w:rPr>
          <w:rFonts w:cs="Arial"/>
          <w:szCs w:val="22"/>
        </w:rPr>
        <w:t>de documentos de ingeniería con objeto de controlar, registrar e implementar los comentarios de cada disciplina.</w:t>
      </w:r>
    </w:p>
    <w:p w:rsidR="00190CFC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color w:val="000000"/>
          <w:szCs w:val="22"/>
        </w:rPr>
      </w:pPr>
      <w:r>
        <w:rPr>
          <w:rFonts w:cs="Arial"/>
          <w:color w:val="000000"/>
          <w:szCs w:val="22"/>
        </w:rPr>
        <w:t>Particularización de las instrucciones de trabajo de DCD necesarias para el desarrollo del proyecto.</w:t>
      </w:r>
    </w:p>
    <w:p w:rsidR="00190CFC" w:rsidRPr="0024380E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szCs w:val="22"/>
        </w:rPr>
      </w:pPr>
      <w:r w:rsidRPr="00387DD0">
        <w:rPr>
          <w:rFonts w:cs="Arial"/>
          <w:color w:val="000000"/>
          <w:szCs w:val="22"/>
        </w:rPr>
        <w:t>Redacción de las especificaciones de proyecto especialmente las relativas a la documentación de Proveedores / Subcontratistas y a la documentación y entrega final.</w:t>
      </w:r>
    </w:p>
    <w:p w:rsidR="0024380E" w:rsidRPr="00387DD0" w:rsidRDefault="0024380E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C81229" wp14:editId="506D54CF">
                <wp:simplePos x="0" y="0"/>
                <wp:positionH relativeFrom="column">
                  <wp:posOffset>-662305</wp:posOffset>
                </wp:positionH>
                <wp:positionV relativeFrom="paragraph">
                  <wp:posOffset>62230</wp:posOffset>
                </wp:positionV>
                <wp:extent cx="628650" cy="381000"/>
                <wp:effectExtent l="0" t="0" r="19050" b="19050"/>
                <wp:wrapNone/>
                <wp:docPr id="7" name="7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4380E" w:rsidRPr="00940320" w:rsidRDefault="0024380E" w:rsidP="0024380E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Triángulo isósceles" o:spid="_x0000_s1029" type="#_x0000_t5" style="position:absolute;left:0;text-align:left;margin-left:-52.15pt;margin-top:4.9pt;width:49.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" filled="f" strokecolor="#385d8a" strokeweight=".25pt">
                <v:textbox>
                  <w:txbxContent>
                    <w:p w:rsidR="0024380E" w:rsidRPr="00940320" w:rsidRDefault="0024380E" w:rsidP="0024380E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color w:val="000000"/>
          <w:szCs w:val="22"/>
        </w:rPr>
        <w:t xml:space="preserve">Proponer, preparar y realizar presentación ilustrativa de la dinámica de trabajo a seguir por todos los participantes, en la gestión de documentación para el proyecto. La presentación realizada se publicará en </w:t>
      </w:r>
      <w:proofErr w:type="spellStart"/>
      <w:r>
        <w:rPr>
          <w:rFonts w:cs="Arial"/>
          <w:color w:val="000000"/>
          <w:szCs w:val="22"/>
        </w:rPr>
        <w:t>Documentum</w:t>
      </w:r>
      <w:proofErr w:type="spellEnd"/>
      <w:r>
        <w:rPr>
          <w:rFonts w:cs="Arial"/>
          <w:color w:val="000000"/>
          <w:szCs w:val="22"/>
        </w:rPr>
        <w:t>, en formatos del proyecto, siendo distribuida a los participantes por mail con enlace al documento.</w:t>
      </w:r>
    </w:p>
    <w:p w:rsidR="00190CFC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El archivo de los originales debe respetar la misma estructura que el SGD.</w:t>
      </w:r>
    </w:p>
    <w:p w:rsidR="00190CFC" w:rsidRDefault="00190CFC" w:rsidP="00690404">
      <w:pPr>
        <w:pStyle w:val="Textoindependiente"/>
        <w:numPr>
          <w:ilvl w:val="0"/>
          <w:numId w:val="26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Establecer en el GID los parámetros necesarios para que los procesos se realicen del modo más automático posible. Esto es:</w:t>
      </w:r>
    </w:p>
    <w:p w:rsidR="00190CFC" w:rsidRDefault="0024380E" w:rsidP="00690404">
      <w:pPr>
        <w:pStyle w:val="Textoindependiente"/>
        <w:numPr>
          <w:ilvl w:val="0"/>
          <w:numId w:val="27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B64517" wp14:editId="6C857744">
                <wp:simplePos x="0" y="0"/>
                <wp:positionH relativeFrom="column">
                  <wp:posOffset>-738505</wp:posOffset>
                </wp:positionH>
                <wp:positionV relativeFrom="paragraph">
                  <wp:posOffset>226060</wp:posOffset>
                </wp:positionV>
                <wp:extent cx="628650" cy="381000"/>
                <wp:effectExtent l="0" t="0" r="19050" b="19050"/>
                <wp:wrapNone/>
                <wp:docPr id="8" name="8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4380E" w:rsidRPr="00940320" w:rsidRDefault="0024380E" w:rsidP="0024380E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Triángulo isósceles" o:spid="_x0000_s1030" type="#_x0000_t5" style="position:absolute;left:0;text-align:left;margin-left:-58.15pt;margin-top:17.8pt;width:49.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" filled="f" strokecolor="#385d8a" strokeweight=".25pt">
                <v:textbox>
                  <w:txbxContent>
                    <w:p w:rsidR="0024380E" w:rsidRPr="00940320" w:rsidRDefault="0024380E" w:rsidP="0024380E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90CFC">
        <w:rPr>
          <w:rFonts w:cs="Arial"/>
          <w:szCs w:val="22"/>
        </w:rPr>
        <w:t xml:space="preserve">Numeración automática de </w:t>
      </w:r>
      <w:proofErr w:type="spellStart"/>
      <w:r w:rsidR="00190CFC" w:rsidRPr="004640D8">
        <w:rPr>
          <w:rFonts w:cs="Arial"/>
          <w:i/>
          <w:szCs w:val="22"/>
        </w:rPr>
        <w:t>transmittals</w:t>
      </w:r>
      <w:proofErr w:type="spellEnd"/>
    </w:p>
    <w:p w:rsidR="00190CFC" w:rsidRDefault="00190CFC" w:rsidP="00690404">
      <w:pPr>
        <w:pStyle w:val="Textoindependiente"/>
        <w:numPr>
          <w:ilvl w:val="0"/>
          <w:numId w:val="27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Notificación de cambios en los documentos de ingeniería a los proveedores (añadiendo el directorio</w:t>
      </w:r>
      <w:r w:rsidR="00B914DD">
        <w:rPr>
          <w:rFonts w:cs="Arial"/>
          <w:szCs w:val="22"/>
        </w:rPr>
        <w:t xml:space="preserve"> que contiene la documentación técnica que afecta al Pedido (</w:t>
      </w:r>
      <w:r>
        <w:rPr>
          <w:rFonts w:cs="Arial"/>
          <w:szCs w:val="22"/>
        </w:rPr>
        <w:t>MR DOCUMENTS)</w:t>
      </w:r>
    </w:p>
    <w:p w:rsidR="00190CFC" w:rsidRDefault="00190CFC" w:rsidP="00690404">
      <w:pPr>
        <w:pStyle w:val="Textoindependiente"/>
        <w:numPr>
          <w:ilvl w:val="0"/>
          <w:numId w:val="27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Seleccionar, en caso de que haya más de uno, los números de proyecto que participan en una misma secuencia automática de </w:t>
      </w:r>
      <w:proofErr w:type="spellStart"/>
      <w:r w:rsidRPr="004640D8">
        <w:rPr>
          <w:rFonts w:cs="Arial"/>
          <w:i/>
          <w:szCs w:val="22"/>
        </w:rPr>
        <w:t>transmittals</w:t>
      </w:r>
      <w:proofErr w:type="spellEnd"/>
      <w:r>
        <w:rPr>
          <w:rFonts w:cs="Arial"/>
          <w:szCs w:val="22"/>
        </w:rPr>
        <w:t>.</w:t>
      </w:r>
    </w:p>
    <w:p w:rsidR="00190CFC" w:rsidRDefault="00190CFC" w:rsidP="00690404">
      <w:pPr>
        <w:pStyle w:val="Textoindependiente"/>
        <w:numPr>
          <w:ilvl w:val="0"/>
          <w:numId w:val="27"/>
        </w:numPr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Importar, si procede, los tipos documentales del cliente.</w:t>
      </w:r>
    </w:p>
    <w:p w:rsidR="00B914DD" w:rsidRPr="00B914DD" w:rsidRDefault="00FF4ADF" w:rsidP="000C78C4">
      <w:pPr>
        <w:pStyle w:val="Textoindependiente"/>
        <w:numPr>
          <w:ilvl w:val="0"/>
          <w:numId w:val="27"/>
        </w:numPr>
        <w:spacing w:line="276" w:lineRule="auto"/>
        <w:jc w:val="both"/>
        <w:rPr>
          <w:rFonts w:cs="Arial"/>
          <w:sz w:val="20"/>
        </w:rPr>
      </w:pPr>
      <w:r>
        <w:t xml:space="preserve">definir la carpeta en la que se encontrarán los documentos de vendedor/subcontratista para el </w:t>
      </w:r>
      <w:proofErr w:type="spellStart"/>
      <w:r>
        <w:t>importer</w:t>
      </w:r>
      <w:proofErr w:type="spellEnd"/>
      <w:r>
        <w:rPr>
          <w:rFonts w:cs="Arial"/>
          <w:noProof/>
          <w:szCs w:val="22"/>
        </w:rPr>
        <w:t xml:space="preserve"> </w:t>
      </w:r>
    </w:p>
    <w:p w:rsidR="00190CFC" w:rsidRPr="00F65228" w:rsidRDefault="00940320" w:rsidP="00B914DD">
      <w:pPr>
        <w:pStyle w:val="Textoindependiente"/>
        <w:spacing w:line="276" w:lineRule="auto"/>
        <w:ind w:left="360"/>
        <w:jc w:val="both"/>
        <w:rPr>
          <w:rFonts w:cs="Arial"/>
          <w:sz w:val="20"/>
        </w:rPr>
      </w:pPr>
      <w:r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8CCB06" wp14:editId="0D5574AF">
                <wp:simplePos x="0" y="0"/>
                <wp:positionH relativeFrom="column">
                  <wp:posOffset>-738505</wp:posOffset>
                </wp:positionH>
                <wp:positionV relativeFrom="paragraph">
                  <wp:posOffset>17780</wp:posOffset>
                </wp:positionV>
                <wp:extent cx="628650" cy="381000"/>
                <wp:effectExtent l="0" t="0" r="19050" b="19050"/>
                <wp:wrapNone/>
                <wp:docPr id="4" name="4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0320" w:rsidRPr="00940320" w:rsidRDefault="00940320" w:rsidP="00940320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Triángulo isósceles" o:spid="_x0000_s1031" type="#_x0000_t5" style="position:absolute;left:0;text-align:left;margin-left:-58.15pt;margin-top:1.4pt;width:49.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" filled="f" strokecolor="#385d8a" strokeweight=".25pt">
                <v:textbox>
                  <w:txbxContent>
                    <w:p w:rsidR="00940320" w:rsidRPr="00940320" w:rsidRDefault="00940320" w:rsidP="00940320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p w:rsidR="00190CFC" w:rsidRPr="00536BB4" w:rsidRDefault="00190CFC" w:rsidP="00690404">
      <w:pPr>
        <w:pStyle w:val="Estilo4"/>
        <w:jc w:val="both"/>
        <w:rPr>
          <w:caps/>
        </w:rPr>
      </w:pPr>
      <w:bookmarkStart w:id="9" w:name="_Toc4487111"/>
      <w:r w:rsidRPr="00536BB4">
        <w:rPr>
          <w:caps/>
        </w:rPr>
        <w:t>DISTRIBUCION PRESUPUESTO</w:t>
      </w:r>
      <w:bookmarkEnd w:id="9"/>
    </w:p>
    <w:p w:rsidR="00190CFC" w:rsidRDefault="00190CFC" w:rsidP="00690404">
      <w:pPr>
        <w:pStyle w:val="Textoindependiente"/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Una vez asignado presupuesto para la actividad, debe repartirse éste  creando la estructura en </w:t>
      </w:r>
      <w:proofErr w:type="spellStart"/>
      <w:r>
        <w:rPr>
          <w:rFonts w:cs="Arial"/>
          <w:szCs w:val="22"/>
        </w:rPr>
        <w:t>Docum.SQL</w:t>
      </w:r>
      <w:proofErr w:type="spellEnd"/>
      <w:r>
        <w:rPr>
          <w:rFonts w:cs="Arial"/>
          <w:szCs w:val="22"/>
        </w:rPr>
        <w:t xml:space="preserve"> necesaria para la imputación horaria y su control.</w:t>
      </w:r>
    </w:p>
    <w:p w:rsidR="00190CFC" w:rsidRDefault="00190CFC" w:rsidP="00690404">
      <w:pPr>
        <w:pStyle w:val="Textoindependiente"/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Los documentos que hay que crear y su significado está indicado en el anexo I de esta Instrucción de Trabajo</w:t>
      </w:r>
      <w:r w:rsidR="00B914DD">
        <w:rPr>
          <w:rFonts w:cs="Arial"/>
          <w:szCs w:val="22"/>
        </w:rPr>
        <w:t>.</w:t>
      </w:r>
    </w:p>
    <w:p w:rsidR="0024380E" w:rsidRDefault="00190CFC" w:rsidP="00690404">
      <w:pPr>
        <w:pStyle w:val="Textoindependiente"/>
        <w:spacing w:line="276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Los documentos en el anexo referido, pueden ampliarse (manteniendo la numeración en los documentos registrados en el </w:t>
      </w:r>
      <w:r w:rsidR="00B914DD">
        <w:rPr>
          <w:rFonts w:cs="Arial"/>
          <w:szCs w:val="22"/>
        </w:rPr>
        <w:t>mismo</w:t>
      </w:r>
      <w:r>
        <w:rPr>
          <w:rFonts w:cs="Arial"/>
          <w:szCs w:val="22"/>
        </w:rPr>
        <w:t>), en función de las necesidades del Proyecto con el objetivo de conseguir un control de horas que permita tanto soporte para valorar y emitir Ordenes de Cambio, como conocer las desviaciones sobre los presupuestos asignados y estimar las horas pendientes para terminar.</w:t>
      </w:r>
    </w:p>
    <w:p w:rsidR="00F65228" w:rsidRDefault="00F65228" w:rsidP="00690404">
      <w:pPr>
        <w:pStyle w:val="Textoindependiente"/>
        <w:spacing w:line="276" w:lineRule="auto"/>
        <w:jc w:val="both"/>
        <w:rPr>
          <w:rFonts w:cs="Arial"/>
          <w:szCs w:val="22"/>
        </w:rPr>
        <w:sectPr w:rsidR="00F65228" w:rsidSect="004A0DA1">
          <w:headerReference w:type="first" r:id="rId11"/>
          <w:pgSz w:w="11906" w:h="16838" w:code="9"/>
          <w:pgMar w:top="1418" w:right="707" w:bottom="567" w:left="1418" w:header="720" w:footer="1128" w:gutter="0"/>
          <w:cols w:space="720"/>
          <w:titlePg/>
          <w:docGrid w:linePitch="299"/>
        </w:sectPr>
      </w:pPr>
    </w:p>
    <w:bookmarkStart w:id="10" w:name="_Toc4487112"/>
    <w:p w:rsidR="00E042D3" w:rsidRPr="00A424AF" w:rsidRDefault="00940320" w:rsidP="00E042D3">
      <w:pPr>
        <w:pStyle w:val="Estilo4"/>
        <w:jc w:val="both"/>
        <w:rPr>
          <w:rFonts w:ascii="Arial Negrita" w:hAnsi="Arial Negrita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119E42" wp14:editId="1BF10A58">
                <wp:simplePos x="0" y="0"/>
                <wp:positionH relativeFrom="column">
                  <wp:posOffset>8489950</wp:posOffset>
                </wp:positionH>
                <wp:positionV relativeFrom="paragraph">
                  <wp:posOffset>-39370</wp:posOffset>
                </wp:positionV>
                <wp:extent cx="628650" cy="381000"/>
                <wp:effectExtent l="0" t="0" r="19050" b="19050"/>
                <wp:wrapNone/>
                <wp:docPr id="5" name="5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81000"/>
                        </a:xfrm>
                        <a:prstGeom prst="triangle">
                          <a:avLst/>
                        </a:prstGeom>
                        <a:noFill/>
                        <a:ln w="3175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40320" w:rsidRPr="00940320" w:rsidRDefault="00940320" w:rsidP="00940320">
                            <w:pPr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940320">
                              <w:rPr>
                                <w:rFonts w:ascii="Verdana" w:hAnsi="Verdana"/>
                                <w:color w:val="000000" w:themeColor="text1"/>
                                <w:sz w:val="14"/>
                                <w:szCs w:val="1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Triángulo isósceles" o:spid="_x0000_s1032" type="#_x0000_t5" style="position:absolute;left:0;text-align:left;margin-left:668.5pt;margin-top:-3.1pt;width:49.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" filled="f" strokecolor="#385d8a" strokeweight=".25pt">
                <v:textbox>
                  <w:txbxContent>
                    <w:p w:rsidR="00940320" w:rsidRPr="00940320" w:rsidRDefault="00940320" w:rsidP="00940320">
                      <w:pPr>
                        <w:jc w:val="center"/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</w:pPr>
                      <w:r w:rsidRPr="00940320">
                        <w:rPr>
                          <w:rFonts w:ascii="Verdana" w:hAnsi="Verdana"/>
                          <w:color w:val="000000" w:themeColor="text1"/>
                          <w:sz w:val="14"/>
                          <w:szCs w:val="1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A424AF" w:rsidRPr="00A424AF">
        <w:rPr>
          <w:rFonts w:ascii="Arial Negrita" w:hAnsi="Arial Negrita"/>
        </w:rPr>
        <w:t>ANEXO I</w:t>
      </w:r>
      <w:r w:rsidR="00E042D3" w:rsidRPr="00A424AF">
        <w:rPr>
          <w:rFonts w:ascii="Arial Negrita" w:hAnsi="Arial Negrita"/>
        </w:rPr>
        <w:t>: ITEMS IMPUTACIÓN HORARIA</w:t>
      </w:r>
      <w:bookmarkEnd w:id="10"/>
    </w:p>
    <w:tbl>
      <w:tblPr>
        <w:tblStyle w:val="Tablaconcuadrcula"/>
        <w:tblW w:w="15310" w:type="dxa"/>
        <w:tblInd w:w="-318" w:type="dxa"/>
        <w:tblLook w:val="04A0" w:firstRow="1" w:lastRow="0" w:firstColumn="1" w:lastColumn="0" w:noHBand="0" w:noVBand="1"/>
      </w:tblPr>
      <w:tblGrid>
        <w:gridCol w:w="993"/>
        <w:gridCol w:w="108"/>
        <w:gridCol w:w="1832"/>
        <w:gridCol w:w="65"/>
        <w:gridCol w:w="1964"/>
        <w:gridCol w:w="80"/>
        <w:gridCol w:w="2188"/>
        <w:gridCol w:w="66"/>
        <w:gridCol w:w="6011"/>
        <w:gridCol w:w="19"/>
        <w:gridCol w:w="1984"/>
      </w:tblGrid>
      <w:tr w:rsidR="00B914DD" w:rsidRPr="00F57AC7" w:rsidTr="00E042D3">
        <w:trPr>
          <w:trHeight w:val="498"/>
        </w:trPr>
        <w:tc>
          <w:tcPr>
            <w:tcW w:w="11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proofErr w:type="spellStart"/>
            <w:r>
              <w:rPr>
                <w:rFonts w:cs="Arial"/>
                <w:b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183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2109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Documento</w:t>
            </w:r>
          </w:p>
        </w:tc>
        <w:tc>
          <w:tcPr>
            <w:tcW w:w="225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Descripció</w:t>
            </w:r>
            <w:r w:rsidRPr="00F57AC7">
              <w:rPr>
                <w:rFonts w:cs="Arial"/>
                <w:b/>
                <w:sz w:val="18"/>
                <w:szCs w:val="18"/>
              </w:rPr>
              <w:t>n</w:t>
            </w:r>
          </w:p>
        </w:tc>
        <w:tc>
          <w:tcPr>
            <w:tcW w:w="60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Concepto a incluir</w:t>
            </w:r>
          </w:p>
        </w:tc>
        <w:tc>
          <w:tcPr>
            <w:tcW w:w="200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C62087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Regularidad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1200</w:t>
            </w:r>
          </w:p>
        </w:tc>
        <w:tc>
          <w:tcPr>
            <w:tcW w:w="1832" w:type="dxa"/>
            <w:tcBorders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General Gestión de Documentos</w:t>
            </w:r>
          </w:p>
        </w:tc>
        <w:tc>
          <w:tcPr>
            <w:tcW w:w="210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Nºproyecto-1200-01</w:t>
            </w:r>
          </w:p>
        </w:tc>
        <w:tc>
          <w:tcPr>
            <w:tcW w:w="2254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 xml:space="preserve">Gestión </w:t>
            </w:r>
          </w:p>
        </w:tc>
        <w:tc>
          <w:tcPr>
            <w:tcW w:w="6011" w:type="dxa"/>
            <w:tcBorders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</w:t>
            </w:r>
            <w:r w:rsidRPr="00DF44AB">
              <w:rPr>
                <w:rFonts w:cs="Arial"/>
                <w:sz w:val="18"/>
                <w:szCs w:val="18"/>
              </w:rPr>
              <w:t xml:space="preserve">esponsable de </w:t>
            </w:r>
            <w:r>
              <w:rPr>
                <w:rFonts w:cs="Arial"/>
                <w:sz w:val="18"/>
                <w:szCs w:val="18"/>
              </w:rPr>
              <w:t>C</w:t>
            </w:r>
            <w:r w:rsidRPr="00DF44AB">
              <w:rPr>
                <w:rFonts w:cs="Arial"/>
                <w:sz w:val="18"/>
                <w:szCs w:val="18"/>
              </w:rPr>
              <w:t>uenta</w:t>
            </w:r>
            <w:r>
              <w:rPr>
                <w:rFonts w:cs="Arial"/>
                <w:sz w:val="18"/>
                <w:szCs w:val="18"/>
              </w:rPr>
              <w:t>: Tiempo  invertido</w:t>
            </w:r>
            <w:r w:rsidRPr="00DF44AB">
              <w:rPr>
                <w:rFonts w:cs="Arial"/>
                <w:sz w:val="18"/>
                <w:szCs w:val="18"/>
              </w:rPr>
              <w:t xml:space="preserve"> en gestionar y coordinar el Proyecto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</w:t>
            </w:r>
            <w:bookmarkStart w:id="11" w:name="_GoBack"/>
            <w:r w:rsidRPr="00DF44AB">
              <w:rPr>
                <w:rFonts w:cs="Arial"/>
                <w:sz w:val="18"/>
                <w:szCs w:val="18"/>
              </w:rPr>
              <w:t>y</w:t>
            </w:r>
            <w:bookmarkEnd w:id="11"/>
            <w:r w:rsidRPr="00DF44AB">
              <w:rPr>
                <w:rFonts w:cs="Arial"/>
                <w:sz w:val="18"/>
                <w:szCs w:val="18"/>
              </w:rPr>
              <w:t>ecto-1200-0</w:t>
            </w:r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Incidencias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Únicamente horas no productivas por incidencias informáticas. 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Nºproyecto-1200-0</w:t>
            </w:r>
            <w:r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Compras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 xml:space="preserve">Gestión y control de la </w:t>
            </w:r>
            <w:r>
              <w:rPr>
                <w:rFonts w:cs="Arial"/>
                <w:sz w:val="18"/>
                <w:szCs w:val="18"/>
              </w:rPr>
              <w:t>documentación de compras</w:t>
            </w:r>
            <w:r w:rsidRPr="00DF44AB">
              <w:rPr>
                <w:rFonts w:cs="Arial"/>
                <w:sz w:val="18"/>
                <w:szCs w:val="18"/>
              </w:rPr>
              <w:t xml:space="preserve">: </w:t>
            </w:r>
            <w:r>
              <w:rPr>
                <w:rFonts w:cs="Arial"/>
                <w:sz w:val="18"/>
                <w:szCs w:val="18"/>
              </w:rPr>
              <w:t>Pedidos y Suplementos, Informes de Inspección, Autorizaciones de Envío, recomendaciones</w:t>
            </w:r>
            <w:proofErr w:type="gramStart"/>
            <w:r>
              <w:rPr>
                <w:rFonts w:cs="Arial"/>
                <w:sz w:val="18"/>
                <w:szCs w:val="18"/>
              </w:rPr>
              <w:t>, …</w:t>
            </w:r>
            <w:proofErr w:type="gramEnd"/>
            <w:r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5C6B8A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Nºproyecto-1200-06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Correspondencia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Gestión y control de la correspondencia oficial del Proyecto: Cartas, mail, etc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Nºproyecto-1200-07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Documentación Administrativa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Gestión y control de documentos administrativos del Proyecto: Actas, Preguntas al cliente, etc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8D665B">
        <w:tc>
          <w:tcPr>
            <w:tcW w:w="1101" w:type="dxa"/>
            <w:gridSpan w:val="2"/>
            <w:tcBorders>
              <w:top w:val="nil"/>
              <w:bottom w:val="triple" w:sz="4" w:space="0" w:color="auto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Nºproyecto-1200-</w:t>
            </w:r>
            <w:r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Otras Disciplinas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Trabajos realizados como soporte a otras disciplinas, añadiendo en observaciones las siglas de disciplina beneficiada, por ejemplo ayuda prestada a MECÁNICA, tendría en observaciones </w:t>
            </w:r>
            <w:r w:rsidRPr="00504836">
              <w:rPr>
                <w:rFonts w:cs="Arial"/>
                <w:b/>
                <w:sz w:val="18"/>
                <w:szCs w:val="18"/>
              </w:rPr>
              <w:t>ME,</w:t>
            </w:r>
            <w:r>
              <w:rPr>
                <w:rFonts w:cs="Arial"/>
                <w:sz w:val="18"/>
                <w:szCs w:val="18"/>
              </w:rPr>
              <w:t xml:space="preserve"> salvo cuando se trate de </w:t>
            </w:r>
            <w:r w:rsidRPr="00504836">
              <w:rPr>
                <w:rFonts w:cs="Arial"/>
                <w:b/>
                <w:sz w:val="18"/>
                <w:szCs w:val="18"/>
              </w:rPr>
              <w:t>SITE</w:t>
            </w:r>
            <w:r>
              <w:rPr>
                <w:rFonts w:cs="Arial"/>
                <w:sz w:val="18"/>
                <w:szCs w:val="18"/>
              </w:rPr>
              <w:t xml:space="preserve"> que se definirá con todas las letras.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Default="00B914DD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8D665B">
        <w:tc>
          <w:tcPr>
            <w:tcW w:w="1101" w:type="dxa"/>
            <w:gridSpan w:val="2"/>
            <w:tcBorders>
              <w:top w:val="triple" w:sz="4" w:space="0" w:color="auto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1205</w:t>
            </w:r>
          </w:p>
        </w:tc>
        <w:tc>
          <w:tcPr>
            <w:tcW w:w="1832" w:type="dxa"/>
            <w:tcBorders>
              <w:top w:val="triple" w:sz="4" w:space="0" w:color="auto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Documentos de Ingeniería</w:t>
            </w:r>
          </w:p>
        </w:tc>
        <w:tc>
          <w:tcPr>
            <w:tcW w:w="2109" w:type="dxa"/>
            <w:gridSpan w:val="3"/>
            <w:tcBorders>
              <w:top w:val="trip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Nºproyecto-1205-01</w:t>
            </w:r>
          </w:p>
        </w:tc>
        <w:tc>
          <w:tcPr>
            <w:tcW w:w="2254" w:type="dxa"/>
            <w:gridSpan w:val="2"/>
            <w:tcBorders>
              <w:top w:val="trip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Gestión</w:t>
            </w:r>
            <w:r w:rsidRPr="00DF44AB">
              <w:rPr>
                <w:rFonts w:cs="Arial"/>
                <w:sz w:val="18"/>
                <w:szCs w:val="18"/>
              </w:rPr>
              <w:t xml:space="preserve"> Documentación</w:t>
            </w:r>
          </w:p>
        </w:tc>
        <w:tc>
          <w:tcPr>
            <w:tcW w:w="6011" w:type="dxa"/>
            <w:tcBorders>
              <w:top w:val="triple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Horas invertidas en la gestión y emisión de documentación de Ingeniería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top w:val="triple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Nºproyecto-1205-02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 xml:space="preserve">Archivo 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Horas dedicadas al mantenimiento de archivo, últimas ediciones y superados (si procede)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E042D3">
        <w:tc>
          <w:tcPr>
            <w:tcW w:w="1101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Nºproyecto-1205-0</w:t>
            </w:r>
            <w:r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Activación Ingeniería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Dedicación</w:t>
            </w:r>
            <w:r w:rsidRPr="00DF44AB">
              <w:rPr>
                <w:rFonts w:cs="Arial"/>
                <w:sz w:val="18"/>
                <w:szCs w:val="18"/>
              </w:rPr>
              <w:t xml:space="preserve"> a la activación en la emisión de documentación de Ingeniería: especialistas, grupo de proyecto o cliente, licenciantes y socios si los hubiera</w:t>
            </w:r>
            <w:r>
              <w:rPr>
                <w:rFonts w:cs="Arial"/>
                <w:sz w:val="18"/>
                <w:szCs w:val="18"/>
              </w:rPr>
              <w:t>, bien de forma activa o a través de la emisión de Informes para su realización por terceros.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8D665B">
        <w:tc>
          <w:tcPr>
            <w:tcW w:w="110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109" w:type="dxa"/>
            <w:gridSpan w:val="3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05</w:t>
            </w:r>
            <w:r w:rsidRPr="00DF44A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2254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Formación Ingeniería</w:t>
            </w:r>
          </w:p>
        </w:tc>
        <w:tc>
          <w:tcPr>
            <w:tcW w:w="601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Horas de emisor y receptor en la formación de gestión en la documentación de Ingeniería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03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B914DD" w:rsidRPr="00DF44AB" w:rsidTr="008D665B">
        <w:tc>
          <w:tcPr>
            <w:tcW w:w="99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F57AC7">
              <w:rPr>
                <w:rFonts w:cs="Arial"/>
                <w:b/>
                <w:sz w:val="18"/>
                <w:szCs w:val="18"/>
              </w:rPr>
              <w:lastRenderedPageBreak/>
              <w:t>Item</w:t>
            </w:r>
            <w:proofErr w:type="spellEnd"/>
          </w:p>
        </w:tc>
        <w:tc>
          <w:tcPr>
            <w:tcW w:w="200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6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Documento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Descripció</w:t>
            </w:r>
            <w:r w:rsidRPr="00F57AC7">
              <w:rPr>
                <w:rFonts w:cs="Arial"/>
                <w:b/>
                <w:sz w:val="18"/>
                <w:szCs w:val="18"/>
              </w:rPr>
              <w:t>n</w:t>
            </w:r>
          </w:p>
        </w:tc>
        <w:tc>
          <w:tcPr>
            <w:tcW w:w="6096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Concepto a incluir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C62087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Regularidad</w:t>
            </w:r>
          </w:p>
        </w:tc>
      </w:tr>
      <w:tr w:rsidR="00E042D3" w:rsidRPr="00DF44AB" w:rsidTr="008D665B">
        <w:tc>
          <w:tcPr>
            <w:tcW w:w="993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1210</w:t>
            </w:r>
          </w:p>
        </w:tc>
        <w:tc>
          <w:tcPr>
            <w:tcW w:w="20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Documentos de Vendedores</w:t>
            </w:r>
          </w:p>
        </w:tc>
        <w:tc>
          <w:tcPr>
            <w:tcW w:w="19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Nºproyecto-1210-01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 xml:space="preserve">Gestión </w:t>
            </w:r>
            <w:r>
              <w:rPr>
                <w:rFonts w:cs="Arial"/>
                <w:sz w:val="18"/>
                <w:szCs w:val="18"/>
              </w:rPr>
              <w:t>D</w:t>
            </w:r>
            <w:r w:rsidRPr="00DF44AB">
              <w:rPr>
                <w:rFonts w:cs="Arial"/>
                <w:sz w:val="18"/>
                <w:szCs w:val="18"/>
              </w:rPr>
              <w:t>ocumentación</w:t>
            </w:r>
          </w:p>
        </w:tc>
        <w:tc>
          <w:tcPr>
            <w:tcW w:w="60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 xml:space="preserve">Horas dedicadas a la gestión de la documentación de Proveedor, recepción, tramitación y </w:t>
            </w:r>
            <w:r>
              <w:rPr>
                <w:rFonts w:cs="Arial"/>
                <w:sz w:val="18"/>
                <w:szCs w:val="18"/>
              </w:rPr>
              <w:t>devolución al Proveedor / Subcontratista y Cliente, L</w:t>
            </w:r>
            <w:r w:rsidRPr="00DF44AB">
              <w:rPr>
                <w:rFonts w:cs="Arial"/>
                <w:sz w:val="18"/>
                <w:szCs w:val="18"/>
              </w:rPr>
              <w:t>icenciante o socio si procede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E042D3">
        <w:tc>
          <w:tcPr>
            <w:tcW w:w="993" w:type="dxa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Nºproyecto-1210-02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Reuniones Proveedores</w:t>
            </w:r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Reuniones con Proveedores /Subcontratistas (KOM), de activación y en general cualquier reunión relacionada con la documentación de terceros.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E042D3">
        <w:tc>
          <w:tcPr>
            <w:tcW w:w="993" w:type="dxa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Nºproyecto-1210-0</w:t>
            </w:r>
            <w:r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Activación Vendedores</w:t>
            </w:r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Horas dedicadas a la activación de documentación de Proveedor y Subcontratista, tanto interna como externa: Especialistas, proveedores, subcontratistas o cliente y licenciante, si procede</w:t>
            </w:r>
            <w:r>
              <w:rPr>
                <w:rFonts w:cs="Arial"/>
                <w:sz w:val="18"/>
                <w:szCs w:val="18"/>
              </w:rPr>
              <w:t>, bien de forma activa o a través de la emisión de Informes para su realización por terceros.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D665B">
        <w:tc>
          <w:tcPr>
            <w:tcW w:w="993" w:type="dxa"/>
            <w:tcBorders>
              <w:top w:val="nil"/>
              <w:bottom w:val="triple" w:sz="4" w:space="0" w:color="auto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nil"/>
              <w:left w:val="single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Nºproyecto-1210-</w:t>
            </w:r>
            <w:r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Formación</w:t>
            </w:r>
            <w:r w:rsidRPr="00DF44AB">
              <w:rPr>
                <w:rFonts w:cs="Arial"/>
                <w:sz w:val="18"/>
                <w:szCs w:val="18"/>
              </w:rPr>
              <w:t xml:space="preserve"> Vendedores</w:t>
            </w:r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Horas de emisor y receptor en la formación de gestión en la documentación de Proveedores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8D665B">
        <w:tc>
          <w:tcPr>
            <w:tcW w:w="993" w:type="dxa"/>
            <w:tcBorders>
              <w:top w:val="triple" w:sz="4" w:space="0" w:color="auto"/>
              <w:bottom w:val="trip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1220</w:t>
            </w:r>
          </w:p>
        </w:tc>
        <w:tc>
          <w:tcPr>
            <w:tcW w:w="2005" w:type="dxa"/>
            <w:gridSpan w:val="3"/>
            <w:tcBorders>
              <w:top w:val="triple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Libros de Proyecto</w:t>
            </w:r>
          </w:p>
        </w:tc>
        <w:tc>
          <w:tcPr>
            <w:tcW w:w="1964" w:type="dxa"/>
            <w:tcBorders>
              <w:top w:val="triple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Nºproyecto-1220</w:t>
            </w:r>
            <w:r w:rsidRPr="00DF44A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01</w:t>
            </w:r>
          </w:p>
        </w:tc>
        <w:tc>
          <w:tcPr>
            <w:tcW w:w="2268" w:type="dxa"/>
            <w:gridSpan w:val="2"/>
            <w:tcBorders>
              <w:top w:val="triple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Libro Proyecto</w:t>
            </w:r>
          </w:p>
        </w:tc>
        <w:tc>
          <w:tcPr>
            <w:tcW w:w="6096" w:type="dxa"/>
            <w:gridSpan w:val="3"/>
            <w:tcBorders>
              <w:top w:val="triple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Trabajos relacionados con la formación de libro electrónico y en papel:</w:t>
            </w:r>
          </w:p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Preparación de índices y sus revisiones y las horas invertidas en la agrupación de documentación, separación y organización de archivos y documentos.</w:t>
            </w:r>
          </w:p>
        </w:tc>
        <w:tc>
          <w:tcPr>
            <w:tcW w:w="1984" w:type="dxa"/>
            <w:tcBorders>
              <w:top w:val="triple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D665B">
        <w:trPr>
          <w:trHeight w:val="816"/>
        </w:trPr>
        <w:tc>
          <w:tcPr>
            <w:tcW w:w="993" w:type="dxa"/>
            <w:tcBorders>
              <w:top w:val="triple" w:sz="4" w:space="0" w:color="auto"/>
              <w:bottom w:val="trip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1230</w:t>
            </w:r>
          </w:p>
        </w:tc>
        <w:tc>
          <w:tcPr>
            <w:tcW w:w="2005" w:type="dxa"/>
            <w:gridSpan w:val="3"/>
            <w:tcBorders>
              <w:top w:val="triple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Libro resumen de Proyecto</w:t>
            </w:r>
          </w:p>
        </w:tc>
        <w:tc>
          <w:tcPr>
            <w:tcW w:w="1964" w:type="dxa"/>
            <w:tcBorders>
              <w:top w:val="triple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Nºproyecto-1230-01</w:t>
            </w:r>
          </w:p>
        </w:tc>
        <w:tc>
          <w:tcPr>
            <w:tcW w:w="2268" w:type="dxa"/>
            <w:gridSpan w:val="2"/>
            <w:tcBorders>
              <w:top w:val="triple" w:sz="4" w:space="0" w:color="auto"/>
              <w:left w:val="dotted" w:sz="4" w:space="0" w:color="auto"/>
              <w:bottom w:val="trip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Metadatos</w:t>
            </w:r>
          </w:p>
        </w:tc>
        <w:tc>
          <w:tcPr>
            <w:tcW w:w="6096" w:type="dxa"/>
            <w:gridSpan w:val="3"/>
            <w:tcBorders>
              <w:top w:val="triple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Preparación de las tablas de metadatos: organización, cumplimentación o coordinación de la recogida de información para su realización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triple" w:sz="4" w:space="0" w:color="auto"/>
              <w:left w:val="dotted" w:sz="4" w:space="0" w:color="auto"/>
              <w:bottom w:val="triple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  <w:tr w:rsidR="00E042D3" w:rsidRPr="00DF44AB" w:rsidTr="008D665B">
        <w:tc>
          <w:tcPr>
            <w:tcW w:w="993" w:type="dxa"/>
            <w:tcBorders>
              <w:top w:val="triple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1250</w:t>
            </w:r>
          </w:p>
        </w:tc>
        <w:tc>
          <w:tcPr>
            <w:tcW w:w="2005" w:type="dxa"/>
            <w:gridSpan w:val="3"/>
            <w:tcBorders>
              <w:top w:val="triple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Soporte Gestión Documentos</w:t>
            </w:r>
          </w:p>
        </w:tc>
        <w:tc>
          <w:tcPr>
            <w:tcW w:w="1964" w:type="dxa"/>
            <w:tcBorders>
              <w:top w:val="trip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</w:t>
            </w:r>
            <w:r>
              <w:rPr>
                <w:rFonts w:cs="Arial"/>
                <w:sz w:val="18"/>
                <w:szCs w:val="18"/>
              </w:rPr>
              <w:t>1250-01</w:t>
            </w:r>
          </w:p>
        </w:tc>
        <w:tc>
          <w:tcPr>
            <w:tcW w:w="2268" w:type="dxa"/>
            <w:gridSpan w:val="2"/>
            <w:tcBorders>
              <w:top w:val="trip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Ingeniería</w:t>
            </w:r>
          </w:p>
        </w:tc>
        <w:tc>
          <w:tcPr>
            <w:tcW w:w="6096" w:type="dxa"/>
            <w:gridSpan w:val="3"/>
            <w:tcBorders>
              <w:top w:val="triple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(*) Dedicación a resolver dudas y problemas en GID Ingeniería: Gestión, Informes,…</w:t>
            </w:r>
          </w:p>
        </w:tc>
        <w:tc>
          <w:tcPr>
            <w:tcW w:w="1984" w:type="dxa"/>
            <w:tcBorders>
              <w:top w:val="triple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D665B">
        <w:trPr>
          <w:trHeight w:val="625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</w:t>
            </w:r>
            <w:r>
              <w:rPr>
                <w:rFonts w:cs="Arial"/>
                <w:sz w:val="18"/>
                <w:szCs w:val="18"/>
              </w:rPr>
              <w:t>1250-02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Proveedores</w:t>
            </w:r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(*) Dedicación a resolver dudas y problemas en GID Proveedores: Gestión, Informes, correos “non </w:t>
            </w:r>
            <w:proofErr w:type="spellStart"/>
            <w:r>
              <w:rPr>
                <w:rFonts w:cs="Arial"/>
                <w:sz w:val="18"/>
                <w:szCs w:val="18"/>
              </w:rPr>
              <w:t>reply</w:t>
            </w:r>
            <w:proofErr w:type="spellEnd"/>
            <w:r>
              <w:rPr>
                <w:rFonts w:cs="Arial"/>
                <w:sz w:val="18"/>
                <w:szCs w:val="18"/>
              </w:rPr>
              <w:t>”,…</w:t>
            </w:r>
          </w:p>
        </w:tc>
        <w:tc>
          <w:tcPr>
            <w:tcW w:w="1984" w:type="dxa"/>
            <w:tcBorders>
              <w:top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D665B"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-03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Activación</w:t>
            </w:r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(*) Dedicación a resolver dudas y problemas en GID Activación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D665B"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-0</w:t>
            </w:r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Documentum</w:t>
            </w:r>
            <w:proofErr w:type="spellEnd"/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(*) Dedicación a resolver dudas y problemas en </w:t>
            </w:r>
            <w:proofErr w:type="spellStart"/>
            <w:r>
              <w:rPr>
                <w:rFonts w:cs="Arial"/>
                <w:sz w:val="18"/>
                <w:szCs w:val="18"/>
              </w:rPr>
              <w:t>Documentum</w:t>
            </w:r>
            <w:proofErr w:type="spellEnd"/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D665B">
        <w:tc>
          <w:tcPr>
            <w:tcW w:w="993" w:type="dxa"/>
            <w:tcBorders>
              <w:top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top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-0</w:t>
            </w:r>
            <w:r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Buzones</w:t>
            </w:r>
          </w:p>
        </w:tc>
        <w:tc>
          <w:tcPr>
            <w:tcW w:w="6096" w:type="dxa"/>
            <w:gridSpan w:val="3"/>
            <w:tcBorders>
              <w:top w:val="dotted" w:sz="4" w:space="0" w:color="auto"/>
              <w:lef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(*) Dedicación a resolver dudas y problemas con los Buzones y Mail Store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</w:tbl>
    <w:p w:rsidR="00E042D3" w:rsidRDefault="00E042D3" w:rsidP="00E042D3">
      <w:r>
        <w:br w:type="page"/>
      </w:r>
    </w:p>
    <w:tbl>
      <w:tblPr>
        <w:tblStyle w:val="Tablaconcuadrcula"/>
        <w:tblW w:w="15310" w:type="dxa"/>
        <w:tblInd w:w="-318" w:type="dxa"/>
        <w:tblLook w:val="04A0" w:firstRow="1" w:lastRow="0" w:firstColumn="1" w:lastColumn="0" w:noHBand="0" w:noVBand="1"/>
      </w:tblPr>
      <w:tblGrid>
        <w:gridCol w:w="959"/>
        <w:gridCol w:w="2019"/>
        <w:gridCol w:w="1984"/>
        <w:gridCol w:w="2268"/>
        <w:gridCol w:w="6096"/>
        <w:gridCol w:w="1984"/>
      </w:tblGrid>
      <w:tr w:rsidR="00E042D3" w:rsidRPr="00DF44AB" w:rsidTr="0024380E">
        <w:tc>
          <w:tcPr>
            <w:tcW w:w="9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F57AC7">
              <w:rPr>
                <w:rFonts w:cs="Arial"/>
                <w:b/>
                <w:sz w:val="18"/>
                <w:szCs w:val="18"/>
              </w:rPr>
              <w:lastRenderedPageBreak/>
              <w:t>Item</w:t>
            </w:r>
            <w:proofErr w:type="spellEnd"/>
          </w:p>
        </w:tc>
        <w:tc>
          <w:tcPr>
            <w:tcW w:w="201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Documento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Descripció</w:t>
            </w:r>
            <w:r w:rsidRPr="00F57AC7">
              <w:rPr>
                <w:rFonts w:cs="Arial"/>
                <w:b/>
                <w:sz w:val="18"/>
                <w:szCs w:val="18"/>
              </w:rPr>
              <w:t>n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:rsidR="00E042D3" w:rsidRPr="00F57AC7" w:rsidRDefault="00E042D3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 w:rsidRPr="00F57AC7">
              <w:rPr>
                <w:rFonts w:cs="Arial"/>
                <w:b/>
                <w:sz w:val="18"/>
                <w:szCs w:val="18"/>
              </w:rPr>
              <w:t>Concepto a incluir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E042D3" w:rsidRPr="00F57AC7" w:rsidRDefault="00C62087" w:rsidP="00811CAD">
            <w:pPr>
              <w:spacing w:before="120" w:after="120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Regularidad</w:t>
            </w:r>
          </w:p>
        </w:tc>
      </w:tr>
      <w:tr w:rsidR="00E042D3" w:rsidRPr="00DF44AB" w:rsidTr="0024380E">
        <w:tc>
          <w:tcPr>
            <w:tcW w:w="95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1250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-0</w:t>
            </w:r>
            <w:r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Brava</w:t>
            </w:r>
          </w:p>
        </w:tc>
        <w:tc>
          <w:tcPr>
            <w:tcW w:w="60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(*) Dedicación a resolver dudas y problemas en </w:t>
            </w:r>
            <w:proofErr w:type="spellStart"/>
            <w:r>
              <w:rPr>
                <w:rFonts w:cs="Arial"/>
                <w:sz w:val="18"/>
                <w:szCs w:val="18"/>
              </w:rPr>
              <w:t>Comments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Brava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11CAD">
        <w:tc>
          <w:tcPr>
            <w:tcW w:w="959" w:type="dxa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07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FF4ADF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Coordinación</w:t>
            </w:r>
          </w:p>
        </w:tc>
        <w:tc>
          <w:tcPr>
            <w:tcW w:w="60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(*) Dedicación a resolver dudas y problemas con el programa de Coordinación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11CAD">
        <w:tc>
          <w:tcPr>
            <w:tcW w:w="959" w:type="dxa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Normativa</w:t>
            </w:r>
          </w:p>
        </w:tc>
        <w:tc>
          <w:tcPr>
            <w:tcW w:w="60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Emisión de Procedimientos e Instrucciones de Trabajo del Departamento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11CAD">
        <w:tc>
          <w:tcPr>
            <w:tcW w:w="959" w:type="dxa"/>
            <w:tcBorders>
              <w:top w:val="nil"/>
              <w:bottom w:val="nil"/>
              <w:right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19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50</w:t>
            </w:r>
            <w:r w:rsidRPr="00DF44A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11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Comunes</w:t>
            </w:r>
          </w:p>
        </w:tc>
        <w:tc>
          <w:tcPr>
            <w:tcW w:w="6096" w:type="dxa"/>
            <w:tcBorders>
              <w:top w:val="dotted" w:sz="4" w:space="0" w:color="auto"/>
              <w:left w:val="dotted" w:sz="4" w:space="0" w:color="auto"/>
              <w:bottom w:val="nil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Reuniones de </w:t>
            </w:r>
            <w:proofErr w:type="spellStart"/>
            <w:r>
              <w:rPr>
                <w:rFonts w:cs="Arial"/>
                <w:sz w:val="18"/>
                <w:szCs w:val="18"/>
              </w:rPr>
              <w:t>ActualizaciónTecnológica</w:t>
            </w:r>
            <w:proofErr w:type="spellEnd"/>
            <w:r>
              <w:rPr>
                <w:rFonts w:cs="Arial"/>
                <w:sz w:val="18"/>
                <w:szCs w:val="18"/>
              </w:rPr>
              <w:t>, añadiendo en Observaciones ACT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nil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Siempre</w:t>
            </w:r>
          </w:p>
        </w:tc>
      </w:tr>
      <w:tr w:rsidR="00E042D3" w:rsidRPr="00DF44AB" w:rsidTr="00811CAD">
        <w:tc>
          <w:tcPr>
            <w:tcW w:w="959" w:type="dxa"/>
            <w:tcBorders>
              <w:top w:val="nil"/>
              <w:bottom w:val="nil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019" w:type="dxa"/>
            <w:tcBorders>
              <w:top w:val="nil"/>
              <w:bottom w:val="nil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6096" w:type="dxa"/>
            <w:tcBorders>
              <w:top w:val="nil"/>
              <w:left w:val="dotted" w:sz="4" w:space="0" w:color="auto"/>
              <w:bottom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Dedicación a </w:t>
            </w:r>
            <w:proofErr w:type="spellStart"/>
            <w:r>
              <w:rPr>
                <w:rFonts w:cs="Arial"/>
                <w:sz w:val="18"/>
                <w:szCs w:val="18"/>
              </w:rPr>
              <w:t>I+D+i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si no existe OT habilitada. En observaciones se incluirá la palabra clave adoptada por cada equipo de trabajo.</w:t>
            </w:r>
          </w:p>
        </w:tc>
        <w:tc>
          <w:tcPr>
            <w:tcW w:w="1984" w:type="dxa"/>
            <w:tcBorders>
              <w:top w:val="nil"/>
              <w:left w:val="dotted" w:sz="4" w:space="0" w:color="auto"/>
              <w:bottom w:val="dotted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</w:tr>
      <w:tr w:rsidR="008D665B" w:rsidRPr="00DF44AB" w:rsidTr="008D665B">
        <w:trPr>
          <w:trHeight w:val="1187"/>
        </w:trPr>
        <w:tc>
          <w:tcPr>
            <w:tcW w:w="959" w:type="dxa"/>
            <w:tcBorders>
              <w:top w:val="nil"/>
              <w:bottom w:val="triple" w:sz="4" w:space="0" w:color="auto"/>
            </w:tcBorders>
          </w:tcPr>
          <w:p w:rsidR="008D665B" w:rsidRPr="00DF44AB" w:rsidRDefault="008D665B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</w:p>
        </w:tc>
        <w:tc>
          <w:tcPr>
            <w:tcW w:w="14351" w:type="dxa"/>
            <w:gridSpan w:val="5"/>
            <w:tcBorders>
              <w:top w:val="nil"/>
              <w:bottom w:val="triple" w:sz="4" w:space="0" w:color="auto"/>
            </w:tcBorders>
          </w:tcPr>
          <w:p w:rsidR="008D665B" w:rsidRDefault="008D665B" w:rsidP="00811CAD">
            <w:pPr>
              <w:tabs>
                <w:tab w:val="left" w:pos="459"/>
              </w:tabs>
              <w:spacing w:before="120" w:after="120"/>
              <w:ind w:left="459" w:hanging="283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(*)</w:t>
            </w:r>
            <w:r>
              <w:rPr>
                <w:rFonts w:cs="Arial"/>
                <w:sz w:val="18"/>
                <w:szCs w:val="18"/>
              </w:rPr>
              <w:tab/>
              <w:t xml:space="preserve">La imputación en estos conceptos se realizara a partes iguales entre los proyectos activos en el momento en que se produzca la incidencia por las personas que participen en su resolución. </w:t>
            </w:r>
          </w:p>
          <w:p w:rsidR="008D665B" w:rsidRDefault="008D665B" w:rsidP="00811CAD">
            <w:pPr>
              <w:tabs>
                <w:tab w:val="left" w:pos="459"/>
              </w:tabs>
              <w:spacing w:before="120" w:after="120"/>
              <w:ind w:left="459" w:hanging="283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El tiempo invertido en la localización en cada proyecto de los datos erróneos, si fuera necesario, será </w:t>
            </w:r>
            <w:proofErr w:type="gramStart"/>
            <w:r>
              <w:rPr>
                <w:rFonts w:cs="Arial"/>
                <w:sz w:val="18"/>
                <w:szCs w:val="18"/>
              </w:rPr>
              <w:t>soportada</w:t>
            </w:r>
            <w:proofErr w:type="gramEnd"/>
            <w:r>
              <w:rPr>
                <w:rFonts w:cs="Arial"/>
                <w:sz w:val="18"/>
                <w:szCs w:val="18"/>
              </w:rPr>
              <w:t xml:space="preserve"> por ese proyecto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</w:tr>
      <w:tr w:rsidR="00E042D3" w:rsidRPr="00DF44AB" w:rsidTr="008D665B">
        <w:trPr>
          <w:trHeight w:val="796"/>
        </w:trPr>
        <w:tc>
          <w:tcPr>
            <w:tcW w:w="959" w:type="dxa"/>
            <w:tcBorders>
              <w:top w:val="triple" w:sz="4" w:space="0" w:color="auto"/>
              <w:bottom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1290</w:t>
            </w:r>
          </w:p>
        </w:tc>
        <w:tc>
          <w:tcPr>
            <w:tcW w:w="2019" w:type="dxa"/>
            <w:tcBorders>
              <w:top w:val="triple" w:sz="4" w:space="0" w:color="auto"/>
              <w:bottom w:val="sing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Control de Documentos PMT</w:t>
            </w:r>
          </w:p>
        </w:tc>
        <w:tc>
          <w:tcPr>
            <w:tcW w:w="1984" w:type="dxa"/>
            <w:tcBorders>
              <w:top w:val="trip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Nºproyecto-12</w:t>
            </w:r>
            <w:r>
              <w:rPr>
                <w:rFonts w:cs="Arial"/>
                <w:sz w:val="18"/>
                <w:szCs w:val="18"/>
              </w:rPr>
              <w:t>90</w:t>
            </w:r>
            <w:r w:rsidRPr="00DF44AB">
              <w:rPr>
                <w:rFonts w:cs="Arial"/>
                <w:sz w:val="18"/>
                <w:szCs w:val="18"/>
              </w:rPr>
              <w:t>-</w:t>
            </w:r>
            <w:r>
              <w:rPr>
                <w:rFonts w:cs="Arial"/>
                <w:sz w:val="18"/>
                <w:szCs w:val="18"/>
              </w:rPr>
              <w:t>01</w:t>
            </w:r>
          </w:p>
        </w:tc>
        <w:tc>
          <w:tcPr>
            <w:tcW w:w="2268" w:type="dxa"/>
            <w:tcBorders>
              <w:top w:val="trip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DF44AB">
              <w:rPr>
                <w:rFonts w:cs="Arial"/>
                <w:sz w:val="18"/>
                <w:szCs w:val="18"/>
              </w:rPr>
              <w:t>Control de Documentos PMT</w:t>
            </w:r>
          </w:p>
        </w:tc>
        <w:tc>
          <w:tcPr>
            <w:tcW w:w="6096" w:type="dxa"/>
            <w:tcBorders>
              <w:top w:val="triple" w:sz="4" w:space="0" w:color="auto"/>
              <w:left w:val="dotted" w:sz="4" w:space="0" w:color="auto"/>
              <w:bottom w:val="single" w:sz="4" w:space="0" w:color="auto"/>
            </w:tcBorders>
          </w:tcPr>
          <w:p w:rsidR="00E042D3" w:rsidRPr="00DF44AB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Horas del equipo de documentación integrado en el cliente</w:t>
            </w:r>
            <w:r w:rsidR="00325AA4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984" w:type="dxa"/>
            <w:tcBorders>
              <w:top w:val="triple" w:sz="4" w:space="0" w:color="auto"/>
              <w:left w:val="dotted" w:sz="4" w:space="0" w:color="auto"/>
              <w:bottom w:val="single" w:sz="4" w:space="0" w:color="auto"/>
            </w:tcBorders>
          </w:tcPr>
          <w:p w:rsidR="00E042D3" w:rsidRDefault="00E042D3" w:rsidP="00811CAD">
            <w:pPr>
              <w:spacing w:before="120" w:after="1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Cuando proceda</w:t>
            </w:r>
          </w:p>
        </w:tc>
      </w:tr>
    </w:tbl>
    <w:p w:rsidR="00E042D3" w:rsidRPr="009A3DD4" w:rsidRDefault="00E042D3" w:rsidP="00E042D3">
      <w:pPr>
        <w:rPr>
          <w:rFonts w:cs="Arial"/>
        </w:rPr>
      </w:pPr>
    </w:p>
    <w:bookmarkEnd w:id="4"/>
    <w:bookmarkEnd w:id="5"/>
    <w:p w:rsidR="00190CFC" w:rsidRDefault="00190CFC" w:rsidP="00690404">
      <w:pPr>
        <w:pStyle w:val="Textoindependiente"/>
        <w:spacing w:line="276" w:lineRule="auto"/>
        <w:jc w:val="both"/>
        <w:rPr>
          <w:rFonts w:cs="Arial"/>
          <w:szCs w:val="22"/>
        </w:rPr>
      </w:pPr>
    </w:p>
    <w:sectPr w:rsidR="00190CFC" w:rsidSect="00F65228">
      <w:headerReference w:type="default" r:id="rId12"/>
      <w:headerReference w:type="first" r:id="rId13"/>
      <w:footerReference w:type="first" r:id="rId14"/>
      <w:pgSz w:w="16838" w:h="11906" w:orient="landscape" w:code="9"/>
      <w:pgMar w:top="1418" w:right="1418" w:bottom="566" w:left="1135" w:header="720" w:footer="112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C57" w:rsidRDefault="00863C57">
      <w:r>
        <w:separator/>
      </w:r>
    </w:p>
  </w:endnote>
  <w:endnote w:type="continuationSeparator" w:id="0">
    <w:p w:rsidR="00863C57" w:rsidRDefault="00863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Negrita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2D3" w:rsidRDefault="00E042D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C57" w:rsidRDefault="00863C57">
      <w:r>
        <w:separator/>
      </w:r>
    </w:p>
  </w:footnote>
  <w:footnote w:type="continuationSeparator" w:id="0">
    <w:p w:rsidR="00863C57" w:rsidRDefault="00863C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12"/>
      <w:gridCol w:w="709"/>
      <w:gridCol w:w="425"/>
      <w:gridCol w:w="709"/>
      <w:gridCol w:w="425"/>
      <w:gridCol w:w="567"/>
      <w:gridCol w:w="425"/>
    </w:tblGrid>
    <w:tr w:rsidR="00D94E24" w:rsidTr="00811CAD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D94E24" w:rsidRDefault="00D94E24" w:rsidP="00811CAD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42140BC1" wp14:editId="1613D42A">
                <wp:extent cx="1737360" cy="502920"/>
                <wp:effectExtent l="0" t="0" r="0" b="0"/>
                <wp:docPr id="19" name="Imagen 19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2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D94E24" w:rsidRDefault="00D94E24" w:rsidP="00811CAD">
          <w:pPr>
            <w:jc w:val="center"/>
            <w:rPr>
              <w:b/>
            </w:rPr>
          </w:pPr>
          <w:r>
            <w:rPr>
              <w:b/>
            </w:rPr>
            <w:t>INICIO DE PROYECTO</w:t>
          </w:r>
        </w:p>
      </w:tc>
      <w:tc>
        <w:tcPr>
          <w:tcW w:w="326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D94E24" w:rsidRPr="00425DDA" w:rsidRDefault="00D94E24" w:rsidP="00811CAD">
          <w:pPr>
            <w:jc w:val="center"/>
            <w:rPr>
              <w:b/>
            </w:rPr>
          </w:pPr>
          <w:r>
            <w:rPr>
              <w:b/>
            </w:rPr>
            <w:t>IT-CD-10-E</w:t>
          </w:r>
        </w:p>
      </w:tc>
    </w:tr>
    <w:tr w:rsidR="00D94E24" w:rsidTr="00811CAD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D94E24" w:rsidRDefault="00D94E24" w:rsidP="00811CAD">
          <w:pPr>
            <w:pStyle w:val="Encabezado"/>
            <w:rPr>
              <w:sz w:val="22"/>
            </w:rPr>
          </w:pPr>
        </w:p>
      </w:tc>
      <w:tc>
        <w:tcPr>
          <w:tcW w:w="4112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D94E24" w:rsidRDefault="00D94E24" w:rsidP="00811CAD">
          <w:pPr>
            <w:pStyle w:val="Encabezado"/>
            <w:rPr>
              <w:sz w:val="22"/>
            </w:rPr>
          </w:pP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D94E24" w:rsidRDefault="00D94E24" w:rsidP="00811CAD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D94E24" w:rsidRDefault="004862EA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D94E24" w:rsidRDefault="00D94E24" w:rsidP="00811CAD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D94E24" w:rsidRDefault="00D94E2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4</w:t>
          </w:r>
          <w:r>
            <w:rPr>
              <w:sz w:val="22"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D94E24" w:rsidRDefault="00D94E24" w:rsidP="00811CAD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D94E24" w:rsidRDefault="00D94E2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</w:tr>
  </w:tbl>
  <w:p w:rsidR="00D94E24" w:rsidRDefault="00D94E24" w:rsidP="00D94E24">
    <w:pPr>
      <w:pStyle w:val="Encabezado"/>
    </w:pPr>
  </w:p>
  <w:p w:rsidR="008E78F4" w:rsidRPr="00D94E24" w:rsidRDefault="008E78F4" w:rsidP="00D94E2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12"/>
      <w:gridCol w:w="709"/>
      <w:gridCol w:w="425"/>
      <w:gridCol w:w="709"/>
      <w:gridCol w:w="425"/>
      <w:gridCol w:w="567"/>
      <w:gridCol w:w="425"/>
    </w:tblGrid>
    <w:tr w:rsidR="00536BB4" w:rsidTr="00811CAD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536BB4" w:rsidRDefault="00536BB4" w:rsidP="00811CAD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70755C81" wp14:editId="616AB813">
                <wp:extent cx="1737360" cy="502920"/>
                <wp:effectExtent l="0" t="0" r="0" b="0"/>
                <wp:docPr id="11" name="Imagen 11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2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536BB4" w:rsidRDefault="00536BB4" w:rsidP="00811CAD">
          <w:pPr>
            <w:jc w:val="center"/>
            <w:rPr>
              <w:b/>
            </w:rPr>
          </w:pPr>
          <w:r>
            <w:rPr>
              <w:b/>
            </w:rPr>
            <w:t>INICIO DE PROYECTO</w:t>
          </w:r>
        </w:p>
      </w:tc>
      <w:tc>
        <w:tcPr>
          <w:tcW w:w="326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536BB4" w:rsidRPr="00425DDA" w:rsidRDefault="00536BB4" w:rsidP="00811CAD">
          <w:pPr>
            <w:jc w:val="center"/>
            <w:rPr>
              <w:b/>
            </w:rPr>
          </w:pPr>
          <w:r>
            <w:rPr>
              <w:b/>
            </w:rPr>
            <w:t>IT-CD-10-E</w:t>
          </w:r>
        </w:p>
      </w:tc>
    </w:tr>
    <w:tr w:rsidR="00536BB4" w:rsidTr="00811CAD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</w:p>
      </w:tc>
      <w:tc>
        <w:tcPr>
          <w:tcW w:w="4112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</w:tr>
  </w:tbl>
  <w:p w:rsidR="008E78F4" w:rsidRDefault="008E78F4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12"/>
      <w:gridCol w:w="709"/>
      <w:gridCol w:w="425"/>
      <w:gridCol w:w="709"/>
      <w:gridCol w:w="425"/>
      <w:gridCol w:w="567"/>
      <w:gridCol w:w="425"/>
    </w:tblGrid>
    <w:tr w:rsidR="00762327" w:rsidTr="00811CAD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762327" w:rsidRDefault="00762327" w:rsidP="00811CAD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1452EB87" wp14:editId="4C2243ED">
                <wp:extent cx="1737360" cy="502920"/>
                <wp:effectExtent l="0" t="0" r="0" b="0"/>
                <wp:docPr id="1" name="Imagen 1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2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762327" w:rsidRDefault="00762327" w:rsidP="00811CAD">
          <w:pPr>
            <w:jc w:val="center"/>
            <w:rPr>
              <w:b/>
            </w:rPr>
          </w:pPr>
          <w:r>
            <w:rPr>
              <w:b/>
            </w:rPr>
            <w:t>INICIO DE PROYECTO</w:t>
          </w:r>
        </w:p>
      </w:tc>
      <w:tc>
        <w:tcPr>
          <w:tcW w:w="326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762327" w:rsidRPr="00425DDA" w:rsidRDefault="00762327" w:rsidP="00811CAD">
          <w:pPr>
            <w:jc w:val="center"/>
            <w:rPr>
              <w:b/>
            </w:rPr>
          </w:pPr>
          <w:r>
            <w:rPr>
              <w:b/>
            </w:rPr>
            <w:t>IT-CD-10-E</w:t>
          </w:r>
        </w:p>
      </w:tc>
    </w:tr>
    <w:tr w:rsidR="00762327" w:rsidTr="00811CAD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</w:p>
      </w:tc>
      <w:tc>
        <w:tcPr>
          <w:tcW w:w="4112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762327" w:rsidRDefault="00762327" w:rsidP="00811CAD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2</w:t>
          </w:r>
          <w:r>
            <w:rPr>
              <w:sz w:val="22"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762327" w:rsidRDefault="00762327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</w:tr>
  </w:tbl>
  <w:p w:rsidR="00762327" w:rsidRDefault="00762327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168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9073"/>
      <w:gridCol w:w="709"/>
      <w:gridCol w:w="425"/>
      <w:gridCol w:w="851"/>
      <w:gridCol w:w="425"/>
      <w:gridCol w:w="359"/>
      <w:gridCol w:w="491"/>
    </w:tblGrid>
    <w:tr w:rsidR="008D665B" w:rsidTr="004862EA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8D665B" w:rsidRDefault="008D665B" w:rsidP="00811CAD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394FAAFA" wp14:editId="405F13DC">
                <wp:extent cx="1737360" cy="502920"/>
                <wp:effectExtent l="0" t="0" r="0" b="0"/>
                <wp:docPr id="21" name="Imagen 21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3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8D665B" w:rsidRDefault="008D665B" w:rsidP="00811CAD">
          <w:pPr>
            <w:jc w:val="center"/>
            <w:rPr>
              <w:b/>
            </w:rPr>
          </w:pPr>
          <w:r>
            <w:rPr>
              <w:b/>
            </w:rPr>
            <w:t>INICIO DE PROYECTO</w:t>
          </w:r>
        </w:p>
      </w:tc>
      <w:tc>
        <w:tcPr>
          <w:tcW w:w="326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8D665B" w:rsidRPr="00425DDA" w:rsidRDefault="008D665B" w:rsidP="00811CAD">
          <w:pPr>
            <w:jc w:val="center"/>
            <w:rPr>
              <w:b/>
            </w:rPr>
          </w:pPr>
          <w:r>
            <w:rPr>
              <w:b/>
            </w:rPr>
            <w:t>IT-CD-10-E</w:t>
          </w:r>
        </w:p>
      </w:tc>
    </w:tr>
    <w:tr w:rsidR="008D665B" w:rsidTr="004862EA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</w:p>
      </w:tc>
      <w:tc>
        <w:tcPr>
          <w:tcW w:w="9073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D665B" w:rsidRDefault="008D665B" w:rsidP="00811CAD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851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  <w:tc>
        <w:tcPr>
          <w:tcW w:w="35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4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8D665B" w:rsidRDefault="008D665B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</w:tr>
  </w:tbl>
  <w:p w:rsidR="008D665B" w:rsidRPr="00D94E24" w:rsidRDefault="008D665B" w:rsidP="00D94E24">
    <w:pPr>
      <w:pStyle w:val="Encabezad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168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9073"/>
      <w:gridCol w:w="709"/>
      <w:gridCol w:w="359"/>
      <w:gridCol w:w="917"/>
      <w:gridCol w:w="425"/>
      <w:gridCol w:w="359"/>
      <w:gridCol w:w="491"/>
    </w:tblGrid>
    <w:tr w:rsidR="00536BB4" w:rsidTr="004862EA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:rsidR="00536BB4" w:rsidRDefault="00536BB4" w:rsidP="00811CAD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69136168" wp14:editId="278CB89C">
                <wp:extent cx="1737360" cy="502920"/>
                <wp:effectExtent l="0" t="0" r="0" b="0"/>
                <wp:docPr id="12" name="Imagen 1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73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3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536BB4" w:rsidRDefault="00536BB4" w:rsidP="00811CAD">
          <w:pPr>
            <w:jc w:val="center"/>
            <w:rPr>
              <w:b/>
            </w:rPr>
          </w:pPr>
          <w:r>
            <w:rPr>
              <w:b/>
            </w:rPr>
            <w:t>INICIO DE PROYECTO</w:t>
          </w:r>
        </w:p>
      </w:tc>
      <w:tc>
        <w:tcPr>
          <w:tcW w:w="3260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536BB4" w:rsidRPr="00425DDA" w:rsidRDefault="00536BB4" w:rsidP="00811CAD">
          <w:pPr>
            <w:jc w:val="center"/>
            <w:rPr>
              <w:b/>
            </w:rPr>
          </w:pPr>
          <w:r>
            <w:rPr>
              <w:b/>
            </w:rPr>
            <w:t>IT-CD-10-E</w:t>
          </w:r>
        </w:p>
      </w:tc>
    </w:tr>
    <w:tr w:rsidR="00E042D3" w:rsidTr="004862EA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</w:p>
      </w:tc>
      <w:tc>
        <w:tcPr>
          <w:tcW w:w="9073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35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91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5</w:t>
          </w:r>
          <w:r>
            <w:rPr>
              <w:sz w:val="22"/>
            </w:rPr>
            <w:fldChar w:fldCharType="end"/>
          </w:r>
        </w:p>
      </w:tc>
      <w:tc>
        <w:tcPr>
          <w:tcW w:w="35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4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536BB4" w:rsidRDefault="00536BB4" w:rsidP="00811CAD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827561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</w:tr>
  </w:tbl>
  <w:p w:rsidR="00536BB4" w:rsidRDefault="00536BB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24DC7"/>
    <w:multiLevelType w:val="multilevel"/>
    <w:tmpl w:val="6A64FA5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23233C9D"/>
    <w:multiLevelType w:val="multilevel"/>
    <w:tmpl w:val="2D02FE66"/>
    <w:lvl w:ilvl="0">
      <w:start w:val="1"/>
      <w:numFmt w:val="decimal"/>
      <w:pStyle w:val="Estilo4"/>
      <w:lvlText w:val="%1."/>
      <w:lvlJc w:val="left"/>
      <w:pPr>
        <w:ind w:left="432" w:hanging="432"/>
      </w:pPr>
    </w:lvl>
    <w:lvl w:ilvl="1">
      <w:start w:val="1"/>
      <w:numFmt w:val="decimal"/>
      <w:pStyle w:val="Estilo5"/>
      <w:lvlText w:val="%1.%2"/>
      <w:lvlJc w:val="left"/>
      <w:pPr>
        <w:ind w:left="7948" w:hanging="576"/>
      </w:pPr>
    </w:lvl>
    <w:lvl w:ilvl="2">
      <w:start w:val="1"/>
      <w:numFmt w:val="decimal"/>
      <w:pStyle w:val="Estilo6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3AFA4F10"/>
    <w:multiLevelType w:val="multilevel"/>
    <w:tmpl w:val="D034D884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">
    <w:nsid w:val="3EA86FAD"/>
    <w:multiLevelType w:val="hybridMultilevel"/>
    <w:tmpl w:val="366C4894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4">
    <w:nsid w:val="40484F3A"/>
    <w:multiLevelType w:val="hybridMultilevel"/>
    <w:tmpl w:val="4628FFB8"/>
    <w:lvl w:ilvl="0" w:tplc="DAF4407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70A60DE0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1592EF5"/>
    <w:multiLevelType w:val="hybridMultilevel"/>
    <w:tmpl w:val="328462A8"/>
    <w:lvl w:ilvl="0" w:tplc="DAF4407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7A2C34"/>
    <w:multiLevelType w:val="hybridMultilevel"/>
    <w:tmpl w:val="F67EEF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5F17636"/>
    <w:multiLevelType w:val="hybridMultilevel"/>
    <w:tmpl w:val="A294946C"/>
    <w:lvl w:ilvl="0" w:tplc="DAF4407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9366A40"/>
    <w:multiLevelType w:val="hybridMultilevel"/>
    <w:tmpl w:val="10421B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0A60DE0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B38336D"/>
    <w:multiLevelType w:val="hybridMultilevel"/>
    <w:tmpl w:val="E8C46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BD1A03"/>
    <w:multiLevelType w:val="hybridMultilevel"/>
    <w:tmpl w:val="6AA22AA8"/>
    <w:lvl w:ilvl="0" w:tplc="F46A3C1A">
      <w:start w:val="1"/>
      <w:numFmt w:val="bullet"/>
      <w:pStyle w:val="Punto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0CDF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3005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DC7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C04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6082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00DB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4ED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A5CA9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28526D8"/>
    <w:multiLevelType w:val="hybridMultilevel"/>
    <w:tmpl w:val="1952AD40"/>
    <w:lvl w:ilvl="0" w:tplc="0C0A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9E06781"/>
    <w:multiLevelType w:val="hybridMultilevel"/>
    <w:tmpl w:val="89A892DE"/>
    <w:lvl w:ilvl="0" w:tplc="0C0A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3"/>
  </w:num>
  <w:num w:numId="5">
    <w:abstractNumId w:val="1"/>
  </w:num>
  <w:num w:numId="6">
    <w:abstractNumId w:val="1"/>
  </w:num>
  <w:num w:numId="7">
    <w:abstractNumId w:val="6"/>
  </w:num>
  <w:num w:numId="8">
    <w:abstractNumId w:val="2"/>
  </w:num>
  <w:num w:numId="9">
    <w:abstractNumId w:val="1"/>
  </w:num>
  <w:num w:numId="10">
    <w:abstractNumId w:val="10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0"/>
  </w:num>
  <w:num w:numId="16">
    <w:abstractNumId w:val="10"/>
  </w:num>
  <w:num w:numId="17">
    <w:abstractNumId w:val="10"/>
  </w:num>
  <w:num w:numId="18">
    <w:abstractNumId w:val="11"/>
  </w:num>
  <w:num w:numId="19">
    <w:abstractNumId w:val="1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0"/>
  </w:num>
  <w:num w:numId="25">
    <w:abstractNumId w:val="8"/>
  </w:num>
  <w:num w:numId="26">
    <w:abstractNumId w:val="7"/>
  </w:num>
  <w:num w:numId="27">
    <w:abstractNumId w:val="9"/>
  </w:num>
  <w:num w:numId="28">
    <w:abstractNumId w:val="5"/>
  </w:num>
  <w:num w:numId="2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4EEA"/>
    <w:rsid w:val="00005E0F"/>
    <w:rsid w:val="00016F27"/>
    <w:rsid w:val="00017501"/>
    <w:rsid w:val="00020A9C"/>
    <w:rsid w:val="00022AB8"/>
    <w:rsid w:val="000266EF"/>
    <w:rsid w:val="0003397E"/>
    <w:rsid w:val="000362E8"/>
    <w:rsid w:val="00036F26"/>
    <w:rsid w:val="00040803"/>
    <w:rsid w:val="00052494"/>
    <w:rsid w:val="00075BC8"/>
    <w:rsid w:val="00082DD9"/>
    <w:rsid w:val="00092A1A"/>
    <w:rsid w:val="00092DCB"/>
    <w:rsid w:val="00094D85"/>
    <w:rsid w:val="00096BF2"/>
    <w:rsid w:val="000A32AB"/>
    <w:rsid w:val="000A5A2D"/>
    <w:rsid w:val="000B0D58"/>
    <w:rsid w:val="000B33C5"/>
    <w:rsid w:val="000B418D"/>
    <w:rsid w:val="000B58CB"/>
    <w:rsid w:val="000C4E41"/>
    <w:rsid w:val="000C7895"/>
    <w:rsid w:val="000C78C4"/>
    <w:rsid w:val="000D3881"/>
    <w:rsid w:val="000D4A0F"/>
    <w:rsid w:val="000D6ADB"/>
    <w:rsid w:val="000D76B5"/>
    <w:rsid w:val="000E1E4E"/>
    <w:rsid w:val="000E5A1A"/>
    <w:rsid w:val="000E6312"/>
    <w:rsid w:val="000F1389"/>
    <w:rsid w:val="000F48A4"/>
    <w:rsid w:val="00102D32"/>
    <w:rsid w:val="00103EDB"/>
    <w:rsid w:val="001114B5"/>
    <w:rsid w:val="001115EE"/>
    <w:rsid w:val="00112FFA"/>
    <w:rsid w:val="00114B0E"/>
    <w:rsid w:val="00122FD2"/>
    <w:rsid w:val="001259A0"/>
    <w:rsid w:val="001404FF"/>
    <w:rsid w:val="00144A61"/>
    <w:rsid w:val="00145CAF"/>
    <w:rsid w:val="00160E5A"/>
    <w:rsid w:val="00164B67"/>
    <w:rsid w:val="00165F48"/>
    <w:rsid w:val="00174009"/>
    <w:rsid w:val="00185B15"/>
    <w:rsid w:val="00190CFC"/>
    <w:rsid w:val="00191FAE"/>
    <w:rsid w:val="00192493"/>
    <w:rsid w:val="00193A75"/>
    <w:rsid w:val="00194C97"/>
    <w:rsid w:val="001B79EC"/>
    <w:rsid w:val="001C5527"/>
    <w:rsid w:val="001C6953"/>
    <w:rsid w:val="001D4A54"/>
    <w:rsid w:val="001E0178"/>
    <w:rsid w:val="001E3B5E"/>
    <w:rsid w:val="001E62D1"/>
    <w:rsid w:val="001E77BD"/>
    <w:rsid w:val="001F0DBE"/>
    <w:rsid w:val="001F7CB2"/>
    <w:rsid w:val="002036F7"/>
    <w:rsid w:val="0020431C"/>
    <w:rsid w:val="002052F5"/>
    <w:rsid w:val="00206C2C"/>
    <w:rsid w:val="00207420"/>
    <w:rsid w:val="002109D4"/>
    <w:rsid w:val="00217699"/>
    <w:rsid w:val="00224C79"/>
    <w:rsid w:val="00225D16"/>
    <w:rsid w:val="00227A3C"/>
    <w:rsid w:val="00230C16"/>
    <w:rsid w:val="002365E5"/>
    <w:rsid w:val="002404D4"/>
    <w:rsid w:val="00240891"/>
    <w:rsid w:val="00242C31"/>
    <w:rsid w:val="0024380E"/>
    <w:rsid w:val="00244320"/>
    <w:rsid w:val="002505F9"/>
    <w:rsid w:val="002510E0"/>
    <w:rsid w:val="002510FF"/>
    <w:rsid w:val="00253E2B"/>
    <w:rsid w:val="002553F9"/>
    <w:rsid w:val="0026212E"/>
    <w:rsid w:val="00262603"/>
    <w:rsid w:val="00266A56"/>
    <w:rsid w:val="00266E24"/>
    <w:rsid w:val="00271EB1"/>
    <w:rsid w:val="0027576A"/>
    <w:rsid w:val="00290EBF"/>
    <w:rsid w:val="002A082A"/>
    <w:rsid w:val="002C4F38"/>
    <w:rsid w:val="002D6554"/>
    <w:rsid w:val="002D6A31"/>
    <w:rsid w:val="002E1831"/>
    <w:rsid w:val="002F020D"/>
    <w:rsid w:val="002F3C66"/>
    <w:rsid w:val="003022FE"/>
    <w:rsid w:val="00303779"/>
    <w:rsid w:val="003103C4"/>
    <w:rsid w:val="00325AA4"/>
    <w:rsid w:val="00331EBA"/>
    <w:rsid w:val="0033452D"/>
    <w:rsid w:val="0034299D"/>
    <w:rsid w:val="003446D8"/>
    <w:rsid w:val="00360252"/>
    <w:rsid w:val="00372CA5"/>
    <w:rsid w:val="00373496"/>
    <w:rsid w:val="00376D96"/>
    <w:rsid w:val="00383A90"/>
    <w:rsid w:val="003917BA"/>
    <w:rsid w:val="003924C0"/>
    <w:rsid w:val="003936E8"/>
    <w:rsid w:val="003963A5"/>
    <w:rsid w:val="0039663F"/>
    <w:rsid w:val="003A7584"/>
    <w:rsid w:val="003B1E31"/>
    <w:rsid w:val="003B6351"/>
    <w:rsid w:val="003B7CF7"/>
    <w:rsid w:val="003C3768"/>
    <w:rsid w:val="003D097E"/>
    <w:rsid w:val="003D0B01"/>
    <w:rsid w:val="003D35DA"/>
    <w:rsid w:val="003F16D3"/>
    <w:rsid w:val="003F2B00"/>
    <w:rsid w:val="003F7F0C"/>
    <w:rsid w:val="00415558"/>
    <w:rsid w:val="004230F4"/>
    <w:rsid w:val="00425DDA"/>
    <w:rsid w:val="00426123"/>
    <w:rsid w:val="00430D71"/>
    <w:rsid w:val="00434EBD"/>
    <w:rsid w:val="00442F84"/>
    <w:rsid w:val="004432F8"/>
    <w:rsid w:val="00443E7E"/>
    <w:rsid w:val="004453DB"/>
    <w:rsid w:val="00447D72"/>
    <w:rsid w:val="00456058"/>
    <w:rsid w:val="004560AC"/>
    <w:rsid w:val="00456858"/>
    <w:rsid w:val="00456F7E"/>
    <w:rsid w:val="00463A81"/>
    <w:rsid w:val="0046593B"/>
    <w:rsid w:val="004727D4"/>
    <w:rsid w:val="00484EAD"/>
    <w:rsid w:val="004857C8"/>
    <w:rsid w:val="004862EA"/>
    <w:rsid w:val="0049053F"/>
    <w:rsid w:val="004A081F"/>
    <w:rsid w:val="004A0DA1"/>
    <w:rsid w:val="004A1D19"/>
    <w:rsid w:val="004A6E1C"/>
    <w:rsid w:val="004A7792"/>
    <w:rsid w:val="004B1E8F"/>
    <w:rsid w:val="004C4FF6"/>
    <w:rsid w:val="004D4548"/>
    <w:rsid w:val="004E1BC7"/>
    <w:rsid w:val="004E4DEA"/>
    <w:rsid w:val="00501156"/>
    <w:rsid w:val="005049AA"/>
    <w:rsid w:val="00504A7F"/>
    <w:rsid w:val="00507945"/>
    <w:rsid w:val="00511520"/>
    <w:rsid w:val="005124F9"/>
    <w:rsid w:val="0051371B"/>
    <w:rsid w:val="00514FA2"/>
    <w:rsid w:val="005245BF"/>
    <w:rsid w:val="00535410"/>
    <w:rsid w:val="00535E0D"/>
    <w:rsid w:val="00536A57"/>
    <w:rsid w:val="00536BB4"/>
    <w:rsid w:val="00540968"/>
    <w:rsid w:val="00544B42"/>
    <w:rsid w:val="00550C9B"/>
    <w:rsid w:val="00552BDD"/>
    <w:rsid w:val="00567EBC"/>
    <w:rsid w:val="005741A5"/>
    <w:rsid w:val="005A39F3"/>
    <w:rsid w:val="005A4DCA"/>
    <w:rsid w:val="005B1EFA"/>
    <w:rsid w:val="005B6BA8"/>
    <w:rsid w:val="005B7D04"/>
    <w:rsid w:val="005C5649"/>
    <w:rsid w:val="005C6B8A"/>
    <w:rsid w:val="005C6FCD"/>
    <w:rsid w:val="005C7659"/>
    <w:rsid w:val="005D24D2"/>
    <w:rsid w:val="005D4968"/>
    <w:rsid w:val="005D7BBE"/>
    <w:rsid w:val="005E217C"/>
    <w:rsid w:val="005E5A51"/>
    <w:rsid w:val="005E6661"/>
    <w:rsid w:val="005E7A19"/>
    <w:rsid w:val="005F1560"/>
    <w:rsid w:val="005F188E"/>
    <w:rsid w:val="005F1C8D"/>
    <w:rsid w:val="005F306F"/>
    <w:rsid w:val="005F4BF6"/>
    <w:rsid w:val="005F7288"/>
    <w:rsid w:val="00600C6E"/>
    <w:rsid w:val="006121BD"/>
    <w:rsid w:val="006126BA"/>
    <w:rsid w:val="00613A17"/>
    <w:rsid w:val="00616791"/>
    <w:rsid w:val="00617577"/>
    <w:rsid w:val="0062077D"/>
    <w:rsid w:val="00626001"/>
    <w:rsid w:val="00636D8C"/>
    <w:rsid w:val="00646F39"/>
    <w:rsid w:val="00647647"/>
    <w:rsid w:val="00651E38"/>
    <w:rsid w:val="0066697A"/>
    <w:rsid w:val="00670D3A"/>
    <w:rsid w:val="00673453"/>
    <w:rsid w:val="00673E29"/>
    <w:rsid w:val="00675892"/>
    <w:rsid w:val="00680AA8"/>
    <w:rsid w:val="006846C9"/>
    <w:rsid w:val="00690404"/>
    <w:rsid w:val="006905E6"/>
    <w:rsid w:val="00690AD0"/>
    <w:rsid w:val="00692902"/>
    <w:rsid w:val="00693B2C"/>
    <w:rsid w:val="006A29B7"/>
    <w:rsid w:val="006A7EE1"/>
    <w:rsid w:val="006B1C32"/>
    <w:rsid w:val="006B6552"/>
    <w:rsid w:val="006B7A55"/>
    <w:rsid w:val="006C0A32"/>
    <w:rsid w:val="006C3279"/>
    <w:rsid w:val="006C664F"/>
    <w:rsid w:val="006D082E"/>
    <w:rsid w:val="006D09E7"/>
    <w:rsid w:val="006D396E"/>
    <w:rsid w:val="006D70DE"/>
    <w:rsid w:val="006E3900"/>
    <w:rsid w:val="006F0728"/>
    <w:rsid w:val="0070015B"/>
    <w:rsid w:val="00700DAD"/>
    <w:rsid w:val="007028BF"/>
    <w:rsid w:val="007159D0"/>
    <w:rsid w:val="00723838"/>
    <w:rsid w:val="007245CB"/>
    <w:rsid w:val="007323D9"/>
    <w:rsid w:val="007334E0"/>
    <w:rsid w:val="00734023"/>
    <w:rsid w:val="00735202"/>
    <w:rsid w:val="00735FBB"/>
    <w:rsid w:val="007373A5"/>
    <w:rsid w:val="00742258"/>
    <w:rsid w:val="00742A38"/>
    <w:rsid w:val="00742FB9"/>
    <w:rsid w:val="007445A8"/>
    <w:rsid w:val="00754DED"/>
    <w:rsid w:val="00755587"/>
    <w:rsid w:val="00760C6B"/>
    <w:rsid w:val="00760EA5"/>
    <w:rsid w:val="00762327"/>
    <w:rsid w:val="007670D0"/>
    <w:rsid w:val="007821DA"/>
    <w:rsid w:val="00793673"/>
    <w:rsid w:val="00797ED5"/>
    <w:rsid w:val="007A4240"/>
    <w:rsid w:val="007B1B20"/>
    <w:rsid w:val="007B785F"/>
    <w:rsid w:val="007C0178"/>
    <w:rsid w:val="007C0C35"/>
    <w:rsid w:val="007C3D2F"/>
    <w:rsid w:val="007C46BE"/>
    <w:rsid w:val="007C4FEA"/>
    <w:rsid w:val="007D2C0B"/>
    <w:rsid w:val="007E6610"/>
    <w:rsid w:val="007F3D8F"/>
    <w:rsid w:val="007F70DA"/>
    <w:rsid w:val="007F72CD"/>
    <w:rsid w:val="00803D6A"/>
    <w:rsid w:val="008041EC"/>
    <w:rsid w:val="008042E8"/>
    <w:rsid w:val="00804C67"/>
    <w:rsid w:val="008056C3"/>
    <w:rsid w:val="00822524"/>
    <w:rsid w:val="00822DD9"/>
    <w:rsid w:val="00825CED"/>
    <w:rsid w:val="00827561"/>
    <w:rsid w:val="00830A96"/>
    <w:rsid w:val="00830D88"/>
    <w:rsid w:val="00836EFA"/>
    <w:rsid w:val="00844443"/>
    <w:rsid w:val="008616AB"/>
    <w:rsid w:val="00862338"/>
    <w:rsid w:val="00863C57"/>
    <w:rsid w:val="00863E02"/>
    <w:rsid w:val="00874DA3"/>
    <w:rsid w:val="008752ED"/>
    <w:rsid w:val="00875618"/>
    <w:rsid w:val="0089364A"/>
    <w:rsid w:val="00896823"/>
    <w:rsid w:val="008A6148"/>
    <w:rsid w:val="008A66A5"/>
    <w:rsid w:val="008B2072"/>
    <w:rsid w:val="008C07AC"/>
    <w:rsid w:val="008C2016"/>
    <w:rsid w:val="008C21EE"/>
    <w:rsid w:val="008D0759"/>
    <w:rsid w:val="008D3CCD"/>
    <w:rsid w:val="008D665B"/>
    <w:rsid w:val="008D6DE4"/>
    <w:rsid w:val="008E78F4"/>
    <w:rsid w:val="008E7DB6"/>
    <w:rsid w:val="008F2191"/>
    <w:rsid w:val="00901288"/>
    <w:rsid w:val="009030B3"/>
    <w:rsid w:val="00904022"/>
    <w:rsid w:val="00906A23"/>
    <w:rsid w:val="009129D5"/>
    <w:rsid w:val="00914AC6"/>
    <w:rsid w:val="009201F2"/>
    <w:rsid w:val="009203FE"/>
    <w:rsid w:val="00923F98"/>
    <w:rsid w:val="00925670"/>
    <w:rsid w:val="00932761"/>
    <w:rsid w:val="009371B4"/>
    <w:rsid w:val="00940320"/>
    <w:rsid w:val="0094246E"/>
    <w:rsid w:val="00942C77"/>
    <w:rsid w:val="009447E0"/>
    <w:rsid w:val="00952CEC"/>
    <w:rsid w:val="0095362F"/>
    <w:rsid w:val="009545BA"/>
    <w:rsid w:val="009632E2"/>
    <w:rsid w:val="009639CD"/>
    <w:rsid w:val="00964539"/>
    <w:rsid w:val="00966643"/>
    <w:rsid w:val="0097090E"/>
    <w:rsid w:val="009774DB"/>
    <w:rsid w:val="00977D5B"/>
    <w:rsid w:val="0098587E"/>
    <w:rsid w:val="00986103"/>
    <w:rsid w:val="0098739F"/>
    <w:rsid w:val="00990DAB"/>
    <w:rsid w:val="00996FB4"/>
    <w:rsid w:val="009A0A3D"/>
    <w:rsid w:val="009A3C76"/>
    <w:rsid w:val="009A6D8F"/>
    <w:rsid w:val="009B5AB6"/>
    <w:rsid w:val="009B608A"/>
    <w:rsid w:val="009C107F"/>
    <w:rsid w:val="009E067A"/>
    <w:rsid w:val="009E10FC"/>
    <w:rsid w:val="00A014EA"/>
    <w:rsid w:val="00A01BA5"/>
    <w:rsid w:val="00A07012"/>
    <w:rsid w:val="00A1110D"/>
    <w:rsid w:val="00A12682"/>
    <w:rsid w:val="00A142BD"/>
    <w:rsid w:val="00A149B2"/>
    <w:rsid w:val="00A31A4B"/>
    <w:rsid w:val="00A32272"/>
    <w:rsid w:val="00A32F08"/>
    <w:rsid w:val="00A34789"/>
    <w:rsid w:val="00A424AF"/>
    <w:rsid w:val="00A459A0"/>
    <w:rsid w:val="00A55D0E"/>
    <w:rsid w:val="00A70437"/>
    <w:rsid w:val="00A76350"/>
    <w:rsid w:val="00A800C5"/>
    <w:rsid w:val="00A915EF"/>
    <w:rsid w:val="00AA4339"/>
    <w:rsid w:val="00AA6EB0"/>
    <w:rsid w:val="00AB3F6D"/>
    <w:rsid w:val="00AC2A58"/>
    <w:rsid w:val="00AD2927"/>
    <w:rsid w:val="00AD63B0"/>
    <w:rsid w:val="00AE2AEC"/>
    <w:rsid w:val="00AE2BD5"/>
    <w:rsid w:val="00AE74D1"/>
    <w:rsid w:val="00AF0344"/>
    <w:rsid w:val="00B034A3"/>
    <w:rsid w:val="00B04D2C"/>
    <w:rsid w:val="00B1160F"/>
    <w:rsid w:val="00B11741"/>
    <w:rsid w:val="00B1238C"/>
    <w:rsid w:val="00B155A9"/>
    <w:rsid w:val="00B17B62"/>
    <w:rsid w:val="00B32B3B"/>
    <w:rsid w:val="00B4021B"/>
    <w:rsid w:val="00B4116E"/>
    <w:rsid w:val="00B414C9"/>
    <w:rsid w:val="00B47AA5"/>
    <w:rsid w:val="00B51E8E"/>
    <w:rsid w:val="00B54C6A"/>
    <w:rsid w:val="00B560EF"/>
    <w:rsid w:val="00B654B7"/>
    <w:rsid w:val="00B6772E"/>
    <w:rsid w:val="00B8109C"/>
    <w:rsid w:val="00B82B89"/>
    <w:rsid w:val="00B84109"/>
    <w:rsid w:val="00B853E5"/>
    <w:rsid w:val="00B914DD"/>
    <w:rsid w:val="00B9602B"/>
    <w:rsid w:val="00B97463"/>
    <w:rsid w:val="00BA1F34"/>
    <w:rsid w:val="00BA529E"/>
    <w:rsid w:val="00BB0EC8"/>
    <w:rsid w:val="00BB15CB"/>
    <w:rsid w:val="00BB5153"/>
    <w:rsid w:val="00BC14A9"/>
    <w:rsid w:val="00BE0042"/>
    <w:rsid w:val="00BF47C0"/>
    <w:rsid w:val="00BF5C77"/>
    <w:rsid w:val="00C05DFF"/>
    <w:rsid w:val="00C116B8"/>
    <w:rsid w:val="00C1696E"/>
    <w:rsid w:val="00C2487E"/>
    <w:rsid w:val="00C25D34"/>
    <w:rsid w:val="00C26895"/>
    <w:rsid w:val="00C26D42"/>
    <w:rsid w:val="00C322ED"/>
    <w:rsid w:val="00C34A9A"/>
    <w:rsid w:val="00C375B4"/>
    <w:rsid w:val="00C41AEC"/>
    <w:rsid w:val="00C467A0"/>
    <w:rsid w:val="00C50480"/>
    <w:rsid w:val="00C513C5"/>
    <w:rsid w:val="00C53F15"/>
    <w:rsid w:val="00C62087"/>
    <w:rsid w:val="00C74C11"/>
    <w:rsid w:val="00C765B1"/>
    <w:rsid w:val="00C8037E"/>
    <w:rsid w:val="00C83361"/>
    <w:rsid w:val="00C87251"/>
    <w:rsid w:val="00C9608B"/>
    <w:rsid w:val="00CA3AF2"/>
    <w:rsid w:val="00CA79AC"/>
    <w:rsid w:val="00CB3330"/>
    <w:rsid w:val="00CB3A4F"/>
    <w:rsid w:val="00CB443F"/>
    <w:rsid w:val="00CD00CB"/>
    <w:rsid w:val="00CD238A"/>
    <w:rsid w:val="00CD6438"/>
    <w:rsid w:val="00CE0241"/>
    <w:rsid w:val="00CE1BB1"/>
    <w:rsid w:val="00CE6AFD"/>
    <w:rsid w:val="00CF1473"/>
    <w:rsid w:val="00CF3718"/>
    <w:rsid w:val="00D00EAD"/>
    <w:rsid w:val="00D10092"/>
    <w:rsid w:val="00D26041"/>
    <w:rsid w:val="00D2758A"/>
    <w:rsid w:val="00D3344B"/>
    <w:rsid w:val="00D402FE"/>
    <w:rsid w:val="00D43CC4"/>
    <w:rsid w:val="00D44E16"/>
    <w:rsid w:val="00D77836"/>
    <w:rsid w:val="00D81792"/>
    <w:rsid w:val="00D935ED"/>
    <w:rsid w:val="00D94C07"/>
    <w:rsid w:val="00D94E24"/>
    <w:rsid w:val="00DB2159"/>
    <w:rsid w:val="00DB774E"/>
    <w:rsid w:val="00DC122E"/>
    <w:rsid w:val="00DD6156"/>
    <w:rsid w:val="00DD6C0F"/>
    <w:rsid w:val="00DD7966"/>
    <w:rsid w:val="00DE24A5"/>
    <w:rsid w:val="00DE7B25"/>
    <w:rsid w:val="00E03923"/>
    <w:rsid w:val="00E042D3"/>
    <w:rsid w:val="00E04651"/>
    <w:rsid w:val="00E05A68"/>
    <w:rsid w:val="00E05E5C"/>
    <w:rsid w:val="00E06EE5"/>
    <w:rsid w:val="00E13C70"/>
    <w:rsid w:val="00E168A3"/>
    <w:rsid w:val="00E175C4"/>
    <w:rsid w:val="00E17C0C"/>
    <w:rsid w:val="00E25683"/>
    <w:rsid w:val="00E43A50"/>
    <w:rsid w:val="00E46454"/>
    <w:rsid w:val="00E61621"/>
    <w:rsid w:val="00E61F16"/>
    <w:rsid w:val="00E6236E"/>
    <w:rsid w:val="00E64275"/>
    <w:rsid w:val="00E651A1"/>
    <w:rsid w:val="00E7759C"/>
    <w:rsid w:val="00E77CFC"/>
    <w:rsid w:val="00E9121F"/>
    <w:rsid w:val="00E97D23"/>
    <w:rsid w:val="00EA1CCE"/>
    <w:rsid w:val="00EB07FF"/>
    <w:rsid w:val="00EB6C42"/>
    <w:rsid w:val="00EB715D"/>
    <w:rsid w:val="00EC1C85"/>
    <w:rsid w:val="00EC543A"/>
    <w:rsid w:val="00EC5C1B"/>
    <w:rsid w:val="00ED42B8"/>
    <w:rsid w:val="00ED5980"/>
    <w:rsid w:val="00EE478C"/>
    <w:rsid w:val="00EE4E45"/>
    <w:rsid w:val="00EF078E"/>
    <w:rsid w:val="00EF2B41"/>
    <w:rsid w:val="00EF4D1F"/>
    <w:rsid w:val="00F0674A"/>
    <w:rsid w:val="00F07AE2"/>
    <w:rsid w:val="00F11FF2"/>
    <w:rsid w:val="00F13F7D"/>
    <w:rsid w:val="00F15447"/>
    <w:rsid w:val="00F17F35"/>
    <w:rsid w:val="00F205BA"/>
    <w:rsid w:val="00F23312"/>
    <w:rsid w:val="00F315B5"/>
    <w:rsid w:val="00F31F7B"/>
    <w:rsid w:val="00F4014D"/>
    <w:rsid w:val="00F46BCF"/>
    <w:rsid w:val="00F47A2E"/>
    <w:rsid w:val="00F65228"/>
    <w:rsid w:val="00F66C1B"/>
    <w:rsid w:val="00F70682"/>
    <w:rsid w:val="00F715A4"/>
    <w:rsid w:val="00F771B8"/>
    <w:rsid w:val="00F862D1"/>
    <w:rsid w:val="00FA05C4"/>
    <w:rsid w:val="00FA667C"/>
    <w:rsid w:val="00FB277D"/>
    <w:rsid w:val="00FB4BA7"/>
    <w:rsid w:val="00FB5C67"/>
    <w:rsid w:val="00FC42CC"/>
    <w:rsid w:val="00FC7721"/>
    <w:rsid w:val="00FF0323"/>
    <w:rsid w:val="00FF4ADF"/>
    <w:rsid w:val="00FF5971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numPr>
        <w:numId w:val="1"/>
      </w:numPr>
      <w:jc w:val="both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5D4968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ind w:left="709" w:hanging="709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5D4968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Ttulo1"/>
    <w:link w:val="Estilo4Car"/>
    <w:qFormat/>
    <w:rsid w:val="00F65228"/>
    <w:pPr>
      <w:numPr>
        <w:numId w:val="2"/>
      </w:numPr>
      <w:tabs>
        <w:tab w:val="left" w:pos="624"/>
      </w:tabs>
      <w:jc w:val="left"/>
    </w:pPr>
    <w:rPr>
      <w:rFonts w:cs="Arial"/>
      <w:bCs/>
      <w:kern w:val="32"/>
      <w:sz w:val="2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2"/>
      </w:numPr>
      <w:spacing w:before="100" w:beforeAutospacing="1" w:after="100" w:afterAutospacing="1" w:line="360" w:lineRule="auto"/>
      <w:ind w:left="576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F65228"/>
    <w:rPr>
      <w:rFonts w:ascii="Arial" w:hAnsi="Arial" w:cs="Arial"/>
      <w:b/>
      <w:bCs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2"/>
      </w:numPr>
      <w:spacing w:before="100" w:beforeAutospacing="1" w:after="100" w:afterAutospacing="1" w:line="360" w:lineRule="auto"/>
      <w:ind w:left="720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customStyle="1" w:styleId="EstiloLetras">
    <w:name w:val="Estilo Letras"/>
    <w:basedOn w:val="Normal"/>
    <w:rsid w:val="00760C6B"/>
    <w:pPr>
      <w:jc w:val="both"/>
    </w:pPr>
    <w:rPr>
      <w:rFonts w:ascii="Verdana" w:hAnsi="Verdana"/>
      <w:sz w:val="20"/>
    </w:rPr>
  </w:style>
  <w:style w:type="character" w:styleId="Refdecomentario">
    <w:name w:val="annotation reference"/>
    <w:rsid w:val="00760C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60C6B"/>
    <w:rPr>
      <w:rFonts w:ascii="Times New Roman" w:hAnsi="Times New Roman"/>
      <w:sz w:val="20"/>
    </w:rPr>
  </w:style>
  <w:style w:type="character" w:customStyle="1" w:styleId="TextocomentarioCar">
    <w:name w:val="Texto comentario Car"/>
    <w:link w:val="Textocomentario"/>
    <w:rsid w:val="00760C6B"/>
    <w:rPr>
      <w:lang w:val="es-ES" w:eastAsia="es-ES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60C6B"/>
    <w:pPr>
      <w:numPr>
        <w:numId w:val="4"/>
      </w:numPr>
      <w:spacing w:before="100" w:beforeAutospacing="1" w:after="100" w:afterAutospacing="1" w:line="360" w:lineRule="auto"/>
      <w:jc w:val="both"/>
    </w:pPr>
    <w:rPr>
      <w:bCs/>
    </w:rPr>
  </w:style>
  <w:style w:type="character" w:customStyle="1" w:styleId="EstiloEstiloconectorNegritaNegritaCarCar">
    <w:name w:val="Estilo Estilo conector + Negrita + Negrita Car Car"/>
    <w:link w:val="EstiloEstiloconectorNegritaNegrita"/>
    <w:rsid w:val="00760C6B"/>
    <w:rPr>
      <w:rFonts w:ascii="Arial" w:hAnsi="Arial"/>
      <w:bCs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7012"/>
    <w:rPr>
      <w:rFonts w:ascii="Arial" w:hAnsi="Arial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7012"/>
    <w:rPr>
      <w:rFonts w:ascii="Arial" w:hAnsi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EB6C42"/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6A29B7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90C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90CFC"/>
    <w:rPr>
      <w:rFonts w:ascii="Arial" w:hAnsi="Arial"/>
      <w:sz w:val="22"/>
    </w:rPr>
  </w:style>
  <w:style w:type="table" w:styleId="Tablaconcuadrcula">
    <w:name w:val="Table Grid"/>
    <w:basedOn w:val="Tablanormal"/>
    <w:uiPriority w:val="59"/>
    <w:rsid w:val="00E042D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numPr>
        <w:numId w:val="1"/>
      </w:numPr>
      <w:jc w:val="both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5D4968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ind w:left="709" w:hanging="709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5D4968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Ttulo1"/>
    <w:link w:val="Estilo4Car"/>
    <w:qFormat/>
    <w:rsid w:val="00F65228"/>
    <w:pPr>
      <w:numPr>
        <w:numId w:val="2"/>
      </w:numPr>
      <w:tabs>
        <w:tab w:val="left" w:pos="624"/>
      </w:tabs>
      <w:jc w:val="left"/>
    </w:pPr>
    <w:rPr>
      <w:rFonts w:cs="Arial"/>
      <w:bCs/>
      <w:kern w:val="32"/>
      <w:sz w:val="2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2"/>
      </w:numPr>
      <w:spacing w:before="100" w:beforeAutospacing="1" w:after="100" w:afterAutospacing="1" w:line="360" w:lineRule="auto"/>
      <w:ind w:left="576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F65228"/>
    <w:rPr>
      <w:rFonts w:ascii="Arial" w:hAnsi="Arial" w:cs="Arial"/>
      <w:b/>
      <w:bCs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2"/>
      </w:numPr>
      <w:spacing w:before="100" w:beforeAutospacing="1" w:after="100" w:afterAutospacing="1" w:line="360" w:lineRule="auto"/>
      <w:ind w:left="720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customStyle="1" w:styleId="EstiloLetras">
    <w:name w:val="Estilo Letras"/>
    <w:basedOn w:val="Normal"/>
    <w:rsid w:val="00760C6B"/>
    <w:pPr>
      <w:jc w:val="both"/>
    </w:pPr>
    <w:rPr>
      <w:rFonts w:ascii="Verdana" w:hAnsi="Verdana"/>
      <w:sz w:val="20"/>
    </w:rPr>
  </w:style>
  <w:style w:type="character" w:styleId="Refdecomentario">
    <w:name w:val="annotation reference"/>
    <w:rsid w:val="00760C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60C6B"/>
    <w:rPr>
      <w:rFonts w:ascii="Times New Roman" w:hAnsi="Times New Roman"/>
      <w:sz w:val="20"/>
    </w:rPr>
  </w:style>
  <w:style w:type="character" w:customStyle="1" w:styleId="TextocomentarioCar">
    <w:name w:val="Texto comentario Car"/>
    <w:link w:val="Textocomentario"/>
    <w:rsid w:val="00760C6B"/>
    <w:rPr>
      <w:lang w:val="es-ES" w:eastAsia="es-ES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60C6B"/>
    <w:pPr>
      <w:numPr>
        <w:numId w:val="4"/>
      </w:numPr>
      <w:spacing w:before="100" w:beforeAutospacing="1" w:after="100" w:afterAutospacing="1" w:line="360" w:lineRule="auto"/>
      <w:jc w:val="both"/>
    </w:pPr>
    <w:rPr>
      <w:bCs/>
    </w:rPr>
  </w:style>
  <w:style w:type="character" w:customStyle="1" w:styleId="EstiloEstiloconectorNegritaNegritaCarCar">
    <w:name w:val="Estilo Estilo conector + Negrita + Negrita Car Car"/>
    <w:link w:val="EstiloEstiloconectorNegritaNegrita"/>
    <w:rsid w:val="00760C6B"/>
    <w:rPr>
      <w:rFonts w:ascii="Arial" w:hAnsi="Arial"/>
      <w:bCs/>
      <w:sz w:val="22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07012"/>
    <w:rPr>
      <w:rFonts w:ascii="Arial" w:hAnsi="Arial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07012"/>
    <w:rPr>
      <w:rFonts w:ascii="Arial" w:hAnsi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EB6C42"/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6A29B7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90C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90CFC"/>
    <w:rPr>
      <w:rFonts w:ascii="Arial" w:hAnsi="Arial"/>
      <w:sz w:val="22"/>
    </w:rPr>
  </w:style>
  <w:style w:type="table" w:styleId="Tablaconcuadrcula">
    <w:name w:val="Table Grid"/>
    <w:basedOn w:val="Tablanormal"/>
    <w:uiPriority w:val="59"/>
    <w:rsid w:val="00E042D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4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D4006-B598-4EAA-A360-50F670F07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7</TotalTime>
  <Pages>7</Pages>
  <Words>1628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PR-35</vt:lpstr>
    </vt:vector>
  </TitlesOfParts>
  <Company>Intecsa UHDE Industrial, S.A.</Company>
  <LinksUpToDate>false</LinksUpToDate>
  <CharactersWithSpaces>10563</CharactersWithSpaces>
  <SharedDoc>false</SharedDoc>
  <HLinks>
    <vt:vector size="138" baseType="variant">
      <vt:variant>
        <vt:i4>1703987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_Toc506199959</vt:lpwstr>
      </vt:variant>
      <vt:variant>
        <vt:i4>1703987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_Toc506199958</vt:lpwstr>
      </vt:variant>
      <vt:variant>
        <vt:i4>1703987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_Toc506199957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_Toc506199956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_Toc506199955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_Toc506199954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_Toc506199953</vt:lpwstr>
      </vt:variant>
      <vt:variant>
        <vt:i4>1703987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_Toc506199952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_Toc506199951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_Toc506199950</vt:lpwstr>
      </vt:variant>
      <vt:variant>
        <vt:i4>1769523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_Toc506199949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_Toc506199948</vt:lpwstr>
      </vt:variant>
      <vt:variant>
        <vt:i4>1769523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_Toc506199947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_Toc506199946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_Toc506199945</vt:lpwstr>
      </vt:variant>
      <vt:variant>
        <vt:i4>1769523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_Toc506199944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_Toc506199943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_Toc506199942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_Toc506199941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_Toc506199940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_Toc506199939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_Toc506199938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_Toc506199937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PR-35</dc:title>
  <dc:creator>JGC</dc:creator>
  <cp:keywords>Ed. 07 - V04</cp:keywords>
  <dc:description>Revisión General PR-35</dc:description>
  <cp:lastModifiedBy>Verdu Bueno , María Fernanda</cp:lastModifiedBy>
  <cp:revision>3</cp:revision>
  <cp:lastPrinted>2019-05-10T11:13:00Z</cp:lastPrinted>
  <dcterms:created xsi:type="dcterms:W3CDTF">2019-05-07T13:48:00Z</dcterms:created>
  <dcterms:modified xsi:type="dcterms:W3CDTF">2019-05-10T11:16:00Z</dcterms:modified>
  <cp:category>Procedimiento</cp:category>
</cp:coreProperties>
</file>