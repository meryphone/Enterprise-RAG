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D7418" w14:textId="77777777" w:rsidR="00B5187E" w:rsidRDefault="00B5187E" w:rsidP="00EB1734">
      <w:pPr>
        <w:spacing w:line="360" w:lineRule="auto"/>
        <w:rPr>
          <w:rFonts w:ascii="Arial" w:hAnsi="Arial" w:cs="Arial"/>
          <w:b/>
          <w:sz w:val="22"/>
          <w:szCs w:val="22"/>
          <w:u w:val="single"/>
        </w:rPr>
      </w:pPr>
      <w:r w:rsidRPr="00F96B7E">
        <w:rPr>
          <w:rFonts w:ascii="Arial" w:hAnsi="Arial" w:cs="Arial"/>
          <w:b/>
          <w:sz w:val="22"/>
          <w:szCs w:val="22"/>
          <w:u w:val="single"/>
        </w:rPr>
        <w:t>INDICE</w:t>
      </w:r>
    </w:p>
    <w:p w14:paraId="25BB7A03" w14:textId="77777777" w:rsidR="00B5187E" w:rsidRPr="00F96B7E" w:rsidRDefault="00B5187E" w:rsidP="00B5187E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</w:p>
    <w:p w14:paraId="24448EE5" w14:textId="77777777" w:rsidR="00B5187E" w:rsidRPr="00C02B9C" w:rsidRDefault="00B5187E" w:rsidP="00B5187E">
      <w:pPr>
        <w:numPr>
          <w:ilvl w:val="0"/>
          <w:numId w:val="4"/>
        </w:numPr>
        <w:spacing w:before="120" w:line="360" w:lineRule="auto"/>
        <w:ind w:left="714" w:right="227" w:hanging="357"/>
        <w:jc w:val="both"/>
        <w:outlineLvl w:val="0"/>
        <w:rPr>
          <w:rFonts w:ascii="Arial" w:hAnsi="Arial" w:cs="Arial"/>
          <w:sz w:val="22"/>
          <w:szCs w:val="22"/>
        </w:rPr>
      </w:pPr>
      <w:r w:rsidRPr="00C02B9C">
        <w:rPr>
          <w:rFonts w:ascii="Arial" w:hAnsi="Arial" w:cs="Arial"/>
          <w:b/>
          <w:sz w:val="22"/>
          <w:szCs w:val="22"/>
        </w:rPr>
        <w:t>OBJETO</w:t>
      </w:r>
    </w:p>
    <w:p w14:paraId="752ABDCE" w14:textId="77777777" w:rsidR="00B5187E" w:rsidRPr="00C02B9C" w:rsidRDefault="00B5187E" w:rsidP="00B5187E">
      <w:pPr>
        <w:numPr>
          <w:ilvl w:val="0"/>
          <w:numId w:val="4"/>
        </w:numPr>
        <w:spacing w:before="120" w:line="360" w:lineRule="auto"/>
        <w:ind w:left="714" w:right="227" w:hanging="357"/>
        <w:jc w:val="both"/>
        <w:outlineLvl w:val="0"/>
        <w:rPr>
          <w:rFonts w:ascii="Arial" w:hAnsi="Arial" w:cs="Arial"/>
          <w:b/>
          <w:sz w:val="22"/>
          <w:szCs w:val="22"/>
        </w:rPr>
      </w:pPr>
      <w:r w:rsidRPr="00C02B9C">
        <w:rPr>
          <w:rFonts w:ascii="Arial" w:hAnsi="Arial" w:cs="Arial"/>
          <w:b/>
          <w:sz w:val="22"/>
          <w:szCs w:val="22"/>
        </w:rPr>
        <w:t>DEFINICIONES</w:t>
      </w:r>
    </w:p>
    <w:p w14:paraId="03C08725" w14:textId="77777777" w:rsidR="00B5187E" w:rsidRDefault="00B5187E" w:rsidP="00B5187E">
      <w:pPr>
        <w:numPr>
          <w:ilvl w:val="0"/>
          <w:numId w:val="4"/>
        </w:numPr>
        <w:spacing w:before="120" w:line="360" w:lineRule="auto"/>
        <w:ind w:left="714" w:right="227" w:hanging="357"/>
        <w:jc w:val="both"/>
        <w:outlineLvl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REQUISITOS PARA LA FIRMA</w:t>
      </w:r>
    </w:p>
    <w:p w14:paraId="0C0D3AEF" w14:textId="77777777" w:rsidR="00C16BF1" w:rsidRDefault="00C16BF1" w:rsidP="00C16BF1">
      <w:pPr>
        <w:pStyle w:val="Prrafodelista"/>
        <w:numPr>
          <w:ilvl w:val="0"/>
          <w:numId w:val="4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VERIFICACIÓN Y CONTROL DE FORMATOS</w:t>
      </w:r>
    </w:p>
    <w:p w14:paraId="729AA7E8" w14:textId="77777777" w:rsidR="00C16BF1" w:rsidRDefault="00C16BF1" w:rsidP="00C16BF1">
      <w:pPr>
        <w:pStyle w:val="Prrafodelista"/>
        <w:spacing w:before="120" w:line="360" w:lineRule="auto"/>
        <w:ind w:right="227"/>
        <w:jc w:val="both"/>
        <w:outlineLvl w:val="0"/>
        <w:rPr>
          <w:rFonts w:ascii="Arial" w:hAnsi="Arial" w:cs="Arial"/>
          <w:b/>
          <w:sz w:val="22"/>
          <w:szCs w:val="22"/>
        </w:rPr>
      </w:pPr>
    </w:p>
    <w:p w14:paraId="32285B41" w14:textId="77777777" w:rsidR="00C16BF1" w:rsidRPr="00772998" w:rsidRDefault="00C16BF1" w:rsidP="00C16BF1">
      <w:pPr>
        <w:pStyle w:val="Prrafodelista"/>
        <w:numPr>
          <w:ilvl w:val="1"/>
          <w:numId w:val="4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b/>
          <w:sz w:val="22"/>
          <w:szCs w:val="22"/>
        </w:rPr>
      </w:pPr>
      <w:r w:rsidRPr="00772998">
        <w:rPr>
          <w:rFonts w:ascii="Arial" w:hAnsi="Arial" w:cs="Arial"/>
          <w:b/>
          <w:sz w:val="22"/>
          <w:szCs w:val="22"/>
        </w:rPr>
        <w:t>DELINEACIÓN</w:t>
      </w:r>
    </w:p>
    <w:p w14:paraId="51419CB6" w14:textId="77777777" w:rsidR="00C16BF1" w:rsidRDefault="00C16BF1" w:rsidP="00C16BF1">
      <w:pPr>
        <w:pStyle w:val="Prrafodelista"/>
        <w:numPr>
          <w:ilvl w:val="1"/>
          <w:numId w:val="4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GESTIÓN DE DOCUMENTOS</w:t>
      </w:r>
    </w:p>
    <w:p w14:paraId="5D25D2A0" w14:textId="77777777" w:rsidR="00C16BF1" w:rsidRPr="00C16BF1" w:rsidRDefault="00C16BF1" w:rsidP="00C16BF1">
      <w:pPr>
        <w:pStyle w:val="Prrafodelista"/>
        <w:spacing w:before="120" w:line="360" w:lineRule="auto"/>
        <w:ind w:left="1428" w:right="227"/>
        <w:jc w:val="both"/>
        <w:outlineLvl w:val="0"/>
        <w:rPr>
          <w:rFonts w:ascii="Arial" w:hAnsi="Arial" w:cs="Arial"/>
          <w:b/>
          <w:sz w:val="22"/>
          <w:szCs w:val="22"/>
        </w:rPr>
      </w:pPr>
    </w:p>
    <w:p w14:paraId="0F0E1C2B" w14:textId="77777777" w:rsidR="006477DA" w:rsidRPr="00B5187E" w:rsidRDefault="006477DA" w:rsidP="006477DA">
      <w:pPr>
        <w:pStyle w:val="Prrafodelista"/>
        <w:numPr>
          <w:ilvl w:val="0"/>
          <w:numId w:val="4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PROCESO DE</w:t>
      </w:r>
      <w:r w:rsidRPr="00B5187E">
        <w:rPr>
          <w:rFonts w:ascii="Arial" w:hAnsi="Arial" w:cs="Arial"/>
          <w:b/>
          <w:sz w:val="22"/>
          <w:szCs w:val="22"/>
        </w:rPr>
        <w:t xml:space="preserve"> FIRMA</w:t>
      </w:r>
    </w:p>
    <w:p w14:paraId="2B5B6182" w14:textId="77777777" w:rsidR="006477DA" w:rsidRPr="00C02B9C" w:rsidRDefault="006477DA" w:rsidP="00B5187E">
      <w:pPr>
        <w:numPr>
          <w:ilvl w:val="0"/>
          <w:numId w:val="4"/>
        </w:numPr>
        <w:spacing w:before="120" w:line="360" w:lineRule="auto"/>
        <w:ind w:left="714" w:right="227" w:hanging="357"/>
        <w:jc w:val="both"/>
        <w:outlineLvl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DIAGRAMA DE FLUJO</w:t>
      </w:r>
      <w:r w:rsidR="00184AB5">
        <w:rPr>
          <w:rFonts w:ascii="Arial" w:hAnsi="Arial" w:cs="Arial"/>
          <w:b/>
          <w:sz w:val="22"/>
          <w:szCs w:val="22"/>
        </w:rPr>
        <w:t xml:space="preserve"> DE LA FIRMA DIGITAL</w:t>
      </w:r>
    </w:p>
    <w:p w14:paraId="6BB8816E" w14:textId="77777777" w:rsidR="00F609A1" w:rsidRDefault="00F609A1">
      <w:pPr>
        <w:ind w:right="-2"/>
        <w:rPr>
          <w:rFonts w:ascii="Arial" w:hAnsi="Arial"/>
          <w:sz w:val="22"/>
        </w:rPr>
      </w:pPr>
    </w:p>
    <w:p w14:paraId="204A448F" w14:textId="77777777" w:rsidR="00F609A1" w:rsidRDefault="00F609A1">
      <w:pPr>
        <w:ind w:right="83"/>
        <w:rPr>
          <w:rFonts w:ascii="Arial" w:hAnsi="Arial"/>
          <w:sz w:val="22"/>
        </w:rPr>
        <w:sectPr w:rsidR="00F609A1" w:rsidSect="00EB742C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1418" w:right="851" w:bottom="3686" w:left="1701" w:header="454" w:footer="284" w:gutter="0"/>
          <w:cols w:space="720"/>
        </w:sectPr>
      </w:pPr>
    </w:p>
    <w:p w14:paraId="5C34F57E" w14:textId="77777777" w:rsidR="00B5187E" w:rsidRPr="00B5187E" w:rsidRDefault="00B5187E" w:rsidP="00B5187E">
      <w:pPr>
        <w:pStyle w:val="Prrafodelista"/>
        <w:numPr>
          <w:ilvl w:val="0"/>
          <w:numId w:val="5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  <w:r w:rsidRPr="00B5187E">
        <w:rPr>
          <w:rFonts w:ascii="Arial" w:hAnsi="Arial" w:cs="Arial"/>
          <w:b/>
          <w:sz w:val="22"/>
          <w:szCs w:val="22"/>
        </w:rPr>
        <w:lastRenderedPageBreak/>
        <w:t>OBJETO</w:t>
      </w:r>
    </w:p>
    <w:p w14:paraId="76BAD0EA" w14:textId="77777777" w:rsidR="00B5187E" w:rsidRPr="00B5187E" w:rsidRDefault="00B5187E" w:rsidP="00B5187E">
      <w:pPr>
        <w:spacing w:before="120" w:line="360" w:lineRule="auto"/>
        <w:ind w:left="406" w:right="227"/>
        <w:jc w:val="both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siguiente documento tiene por objeto establecer los pasos a seguir para la revisión, aprobación y firma de planos de ingeniería a través de un </w:t>
      </w:r>
      <w:r w:rsidR="00F6070D">
        <w:rPr>
          <w:rFonts w:ascii="Arial" w:hAnsi="Arial" w:cs="Arial"/>
          <w:i/>
          <w:sz w:val="22"/>
          <w:szCs w:val="22"/>
        </w:rPr>
        <w:t>W</w:t>
      </w:r>
      <w:r w:rsidRPr="00B5187E">
        <w:rPr>
          <w:rFonts w:ascii="Arial" w:hAnsi="Arial" w:cs="Arial"/>
          <w:i/>
          <w:sz w:val="22"/>
          <w:szCs w:val="22"/>
        </w:rPr>
        <w:t>orkflow</w:t>
      </w:r>
      <w:r>
        <w:rPr>
          <w:rFonts w:ascii="Arial" w:hAnsi="Arial" w:cs="Arial"/>
          <w:sz w:val="22"/>
          <w:szCs w:val="22"/>
        </w:rPr>
        <w:t>.</w:t>
      </w:r>
    </w:p>
    <w:p w14:paraId="77EDA1A8" w14:textId="77777777" w:rsidR="00B5187E" w:rsidRDefault="00B5187E">
      <w:pPr>
        <w:ind w:right="-58"/>
        <w:rPr>
          <w:rFonts w:ascii="Arial" w:hAnsi="Arial"/>
          <w:sz w:val="22"/>
        </w:rPr>
      </w:pPr>
    </w:p>
    <w:p w14:paraId="725FA596" w14:textId="77777777" w:rsidR="00B5187E" w:rsidRDefault="00B5187E" w:rsidP="00B5187E">
      <w:pPr>
        <w:pStyle w:val="Prrafodelista"/>
        <w:numPr>
          <w:ilvl w:val="0"/>
          <w:numId w:val="5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b/>
          <w:sz w:val="22"/>
          <w:szCs w:val="22"/>
        </w:rPr>
      </w:pPr>
      <w:r w:rsidRPr="00B5187E">
        <w:rPr>
          <w:rFonts w:ascii="Arial" w:hAnsi="Arial" w:cs="Arial"/>
          <w:b/>
          <w:sz w:val="22"/>
          <w:szCs w:val="22"/>
        </w:rPr>
        <w:t>DEFINICIONES</w:t>
      </w:r>
    </w:p>
    <w:p w14:paraId="5A605990" w14:textId="77777777" w:rsidR="00B24418" w:rsidRPr="00B24418" w:rsidRDefault="00B24418" w:rsidP="00E722AD">
      <w:pPr>
        <w:spacing w:before="120" w:line="360" w:lineRule="auto"/>
        <w:ind w:left="408" w:right="227"/>
        <w:jc w:val="both"/>
        <w:outlineLvl w:val="0"/>
        <w:rPr>
          <w:rFonts w:ascii="Arial" w:hAnsi="Arial" w:cs="Arial"/>
          <w:sz w:val="22"/>
          <w:szCs w:val="22"/>
        </w:rPr>
      </w:pPr>
      <w:r w:rsidRPr="00B24418">
        <w:rPr>
          <w:rFonts w:ascii="Arial" w:hAnsi="Arial" w:cs="Arial"/>
          <w:sz w:val="22"/>
          <w:szCs w:val="22"/>
        </w:rPr>
        <w:t>APP:</w:t>
      </w:r>
      <w:r>
        <w:rPr>
          <w:rFonts w:ascii="Arial" w:hAnsi="Arial" w:cs="Arial"/>
          <w:sz w:val="22"/>
          <w:szCs w:val="22"/>
        </w:rPr>
        <w:t xml:space="preserve"> Persona que aprueba el documento. Posición 4 de las firmas.</w:t>
      </w:r>
    </w:p>
    <w:p w14:paraId="3D58BCB5" w14:textId="77777777" w:rsidR="00B24418" w:rsidRPr="00B24418" w:rsidRDefault="00B24418" w:rsidP="00E722AD">
      <w:pPr>
        <w:spacing w:before="120" w:line="360" w:lineRule="auto"/>
        <w:ind w:left="408" w:right="227"/>
        <w:jc w:val="both"/>
        <w:outlineLvl w:val="0"/>
        <w:rPr>
          <w:rFonts w:ascii="Arial" w:hAnsi="Arial" w:cs="Arial"/>
          <w:sz w:val="22"/>
          <w:szCs w:val="22"/>
        </w:rPr>
      </w:pPr>
      <w:r w:rsidRPr="00B24418">
        <w:rPr>
          <w:rFonts w:ascii="Arial" w:hAnsi="Arial" w:cs="Arial"/>
          <w:sz w:val="22"/>
          <w:szCs w:val="22"/>
        </w:rPr>
        <w:t>CHK:</w:t>
      </w:r>
      <w:r>
        <w:rPr>
          <w:rFonts w:ascii="Arial" w:hAnsi="Arial" w:cs="Arial"/>
          <w:sz w:val="22"/>
          <w:szCs w:val="22"/>
        </w:rPr>
        <w:t xml:space="preserve"> Persona que chequea el documento. Posición 2 de las firmas.</w:t>
      </w:r>
    </w:p>
    <w:p w14:paraId="104C4BF7" w14:textId="77777777" w:rsidR="00EB1734" w:rsidRPr="00B24418" w:rsidRDefault="00EB1734" w:rsidP="00E722AD">
      <w:pPr>
        <w:spacing w:before="120" w:line="360" w:lineRule="auto"/>
        <w:ind w:left="408" w:right="227"/>
        <w:jc w:val="both"/>
        <w:outlineLvl w:val="0"/>
        <w:rPr>
          <w:rFonts w:ascii="Arial" w:hAnsi="Arial" w:cs="Arial"/>
          <w:sz w:val="22"/>
          <w:szCs w:val="22"/>
        </w:rPr>
      </w:pPr>
      <w:r w:rsidRPr="00B24418">
        <w:rPr>
          <w:rFonts w:ascii="Arial" w:hAnsi="Arial" w:cs="Arial"/>
          <w:sz w:val="22"/>
          <w:szCs w:val="22"/>
        </w:rPr>
        <w:t>DCD</w:t>
      </w:r>
      <w:r w:rsidR="00B24418" w:rsidRPr="00B24418">
        <w:rPr>
          <w:rFonts w:ascii="Arial" w:hAnsi="Arial" w:cs="Arial"/>
          <w:sz w:val="22"/>
          <w:szCs w:val="22"/>
        </w:rPr>
        <w:t>:</w:t>
      </w:r>
      <w:r w:rsidR="00B24418">
        <w:rPr>
          <w:rFonts w:ascii="Arial" w:hAnsi="Arial" w:cs="Arial"/>
          <w:sz w:val="22"/>
          <w:szCs w:val="22"/>
        </w:rPr>
        <w:t xml:space="preserve"> Departamento </w:t>
      </w:r>
      <w:r w:rsidR="00772998">
        <w:rPr>
          <w:rFonts w:ascii="Arial" w:hAnsi="Arial" w:cs="Arial"/>
          <w:sz w:val="22"/>
          <w:szCs w:val="22"/>
        </w:rPr>
        <w:t>Gestión</w:t>
      </w:r>
      <w:r w:rsidR="00B24418">
        <w:rPr>
          <w:rFonts w:ascii="Arial" w:hAnsi="Arial" w:cs="Arial"/>
          <w:sz w:val="22"/>
          <w:szCs w:val="22"/>
        </w:rPr>
        <w:t xml:space="preserve"> Documentos</w:t>
      </w:r>
    </w:p>
    <w:p w14:paraId="5A0AFEE6" w14:textId="77777777" w:rsidR="00B24418" w:rsidRPr="00B24418" w:rsidRDefault="00B24418" w:rsidP="00E722AD">
      <w:pPr>
        <w:spacing w:before="120" w:line="360" w:lineRule="auto"/>
        <w:ind w:left="408" w:right="227"/>
        <w:jc w:val="both"/>
        <w:outlineLvl w:val="0"/>
        <w:rPr>
          <w:rFonts w:ascii="Arial" w:hAnsi="Arial" w:cs="Arial"/>
          <w:sz w:val="22"/>
          <w:szCs w:val="22"/>
        </w:rPr>
      </w:pPr>
      <w:r w:rsidRPr="00B24418">
        <w:rPr>
          <w:rFonts w:ascii="Arial" w:hAnsi="Arial" w:cs="Arial"/>
          <w:sz w:val="22"/>
          <w:szCs w:val="22"/>
        </w:rPr>
        <w:t>DRN:</w:t>
      </w:r>
      <w:r>
        <w:rPr>
          <w:rFonts w:ascii="Arial" w:hAnsi="Arial" w:cs="Arial"/>
          <w:sz w:val="22"/>
          <w:szCs w:val="22"/>
        </w:rPr>
        <w:t xml:space="preserve"> Persona que dibuja el documento. Posición 1 de las firmas.</w:t>
      </w:r>
    </w:p>
    <w:p w14:paraId="72E191EC" w14:textId="77777777" w:rsidR="00B24418" w:rsidRDefault="00B24418" w:rsidP="00E722AD">
      <w:pPr>
        <w:spacing w:before="120" w:line="360" w:lineRule="auto"/>
        <w:ind w:left="408" w:right="227"/>
        <w:jc w:val="both"/>
        <w:outlineLvl w:val="0"/>
        <w:rPr>
          <w:rFonts w:ascii="Arial" w:hAnsi="Arial" w:cs="Arial"/>
          <w:sz w:val="22"/>
          <w:szCs w:val="22"/>
        </w:rPr>
      </w:pPr>
      <w:r w:rsidRPr="00B24418">
        <w:rPr>
          <w:rFonts w:ascii="Arial" w:hAnsi="Arial" w:cs="Arial"/>
          <w:sz w:val="22"/>
          <w:szCs w:val="22"/>
        </w:rPr>
        <w:t>ENG:</w:t>
      </w:r>
      <w:r>
        <w:rPr>
          <w:rFonts w:ascii="Arial" w:hAnsi="Arial" w:cs="Arial"/>
          <w:sz w:val="22"/>
          <w:szCs w:val="22"/>
        </w:rPr>
        <w:t xml:space="preserve"> Persona que revisa el documento. Posición 3 de las firmas.</w:t>
      </w:r>
    </w:p>
    <w:p w14:paraId="52A7F8CE" w14:textId="77777777" w:rsidR="00366FD5" w:rsidRPr="00B24418" w:rsidRDefault="00366FD5" w:rsidP="00E722AD">
      <w:pPr>
        <w:spacing w:before="120" w:line="360" w:lineRule="auto"/>
        <w:ind w:left="408" w:right="227"/>
        <w:jc w:val="both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IT: Departamento de Sistemas de Información</w:t>
      </w:r>
    </w:p>
    <w:p w14:paraId="1100CA3C" w14:textId="77777777" w:rsidR="00B5187E" w:rsidRPr="00B24418" w:rsidRDefault="00B5187E" w:rsidP="00E722AD">
      <w:pPr>
        <w:spacing w:before="120" w:line="360" w:lineRule="auto"/>
        <w:ind w:left="408" w:right="227"/>
        <w:jc w:val="both"/>
        <w:outlineLvl w:val="0"/>
        <w:rPr>
          <w:rFonts w:ascii="Arial" w:hAnsi="Arial" w:cs="Arial"/>
          <w:sz w:val="22"/>
          <w:szCs w:val="22"/>
        </w:rPr>
      </w:pPr>
      <w:r w:rsidRPr="00B24418">
        <w:rPr>
          <w:rFonts w:ascii="Arial" w:hAnsi="Arial" w:cs="Arial"/>
          <w:sz w:val="22"/>
          <w:szCs w:val="22"/>
        </w:rPr>
        <w:t>WF</w:t>
      </w:r>
      <w:r w:rsidR="00B24418" w:rsidRPr="00B24418">
        <w:rPr>
          <w:rFonts w:ascii="Arial" w:hAnsi="Arial" w:cs="Arial"/>
          <w:sz w:val="22"/>
          <w:szCs w:val="22"/>
        </w:rPr>
        <w:t xml:space="preserve">: </w:t>
      </w:r>
      <w:r w:rsidR="00B24418" w:rsidRPr="00B24418">
        <w:rPr>
          <w:rFonts w:ascii="Arial" w:hAnsi="Arial" w:cs="Arial"/>
          <w:i/>
          <w:sz w:val="22"/>
          <w:szCs w:val="22"/>
        </w:rPr>
        <w:t>Work</w:t>
      </w:r>
      <w:r w:rsidR="00B24418">
        <w:rPr>
          <w:rFonts w:ascii="Arial" w:hAnsi="Arial" w:cs="Arial"/>
          <w:i/>
          <w:sz w:val="22"/>
          <w:szCs w:val="22"/>
        </w:rPr>
        <w:t>f</w:t>
      </w:r>
      <w:r w:rsidR="00B24418" w:rsidRPr="00B24418">
        <w:rPr>
          <w:rFonts w:ascii="Arial" w:hAnsi="Arial" w:cs="Arial"/>
          <w:i/>
          <w:sz w:val="22"/>
          <w:szCs w:val="22"/>
        </w:rPr>
        <w:t>low</w:t>
      </w:r>
    </w:p>
    <w:p w14:paraId="665B19A4" w14:textId="77777777" w:rsidR="00B5187E" w:rsidRDefault="00B5187E">
      <w:pPr>
        <w:ind w:right="-58"/>
        <w:rPr>
          <w:rFonts w:ascii="Arial" w:hAnsi="Arial"/>
          <w:sz w:val="22"/>
        </w:rPr>
      </w:pPr>
    </w:p>
    <w:p w14:paraId="4FF38B1C" w14:textId="77777777" w:rsidR="00B5187E" w:rsidRPr="00B5187E" w:rsidRDefault="00B5187E" w:rsidP="00B5187E">
      <w:pPr>
        <w:pStyle w:val="Prrafodelista"/>
        <w:numPr>
          <w:ilvl w:val="0"/>
          <w:numId w:val="5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b/>
          <w:sz w:val="22"/>
          <w:szCs w:val="22"/>
        </w:rPr>
      </w:pPr>
      <w:r w:rsidRPr="00B5187E">
        <w:rPr>
          <w:rFonts w:ascii="Arial" w:hAnsi="Arial" w:cs="Arial"/>
          <w:b/>
          <w:sz w:val="22"/>
          <w:szCs w:val="22"/>
        </w:rPr>
        <w:t>REQUISITOS PARA LA FIRMA</w:t>
      </w:r>
    </w:p>
    <w:p w14:paraId="4D2C858A" w14:textId="77777777" w:rsidR="0022288B" w:rsidRPr="005942C2" w:rsidRDefault="0022288B" w:rsidP="00B5187E">
      <w:pPr>
        <w:spacing w:before="120" w:line="360" w:lineRule="auto"/>
        <w:ind w:left="406" w:right="227"/>
        <w:jc w:val="both"/>
        <w:outlineLvl w:val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Antes de comenzar un WF hay que asegurarse de </w:t>
      </w:r>
      <w:r w:rsidRPr="005942C2">
        <w:rPr>
          <w:rFonts w:ascii="Arial" w:hAnsi="Arial" w:cs="Arial"/>
          <w:color w:val="000000" w:themeColor="text1"/>
          <w:sz w:val="22"/>
          <w:szCs w:val="22"/>
        </w:rPr>
        <w:t>que los</w:t>
      </w:r>
      <w:r w:rsidR="001000C4" w:rsidRPr="005942C2">
        <w:rPr>
          <w:rFonts w:ascii="Arial" w:hAnsi="Arial" w:cs="Arial"/>
          <w:color w:val="000000" w:themeColor="text1"/>
          <w:sz w:val="22"/>
          <w:szCs w:val="22"/>
        </w:rPr>
        <w:t xml:space="preserve"> ciclos de aprobación y</w:t>
      </w:r>
      <w:r w:rsidRPr="00594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1000C4" w:rsidRPr="005942C2">
        <w:rPr>
          <w:rFonts w:ascii="Arial" w:hAnsi="Arial" w:cs="Arial"/>
          <w:color w:val="000000" w:themeColor="text1"/>
          <w:sz w:val="22"/>
          <w:szCs w:val="22"/>
        </w:rPr>
        <w:t xml:space="preserve">los </w:t>
      </w:r>
      <w:r w:rsidRPr="005942C2">
        <w:rPr>
          <w:rFonts w:ascii="Arial" w:hAnsi="Arial" w:cs="Arial"/>
          <w:color w:val="000000" w:themeColor="text1"/>
          <w:sz w:val="22"/>
          <w:szCs w:val="22"/>
        </w:rPr>
        <w:t>archivos electrónicos cumplen las condiciones necesarias:</w:t>
      </w:r>
    </w:p>
    <w:p w14:paraId="400BED34" w14:textId="77777777" w:rsidR="001000C4" w:rsidRPr="005942C2" w:rsidRDefault="001000C4" w:rsidP="0065132F">
      <w:pPr>
        <w:pStyle w:val="Prrafodelista"/>
        <w:numPr>
          <w:ilvl w:val="0"/>
          <w:numId w:val="6"/>
        </w:numPr>
        <w:spacing w:line="360" w:lineRule="auto"/>
        <w:ind w:left="765" w:hanging="357"/>
        <w:contextualSpacing w:val="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5942C2">
        <w:rPr>
          <w:rFonts w:ascii="Arial" w:hAnsi="Arial" w:cs="Arial"/>
          <w:color w:val="000000" w:themeColor="text1"/>
          <w:sz w:val="22"/>
          <w:szCs w:val="22"/>
        </w:rPr>
        <w:t xml:space="preserve">Los flujos de firma son definidos por las diferentes disciplinas en función de las personas que vayan a intervenir en el proceso. Una vez determinado quiénes firman y el orden, cada disciplina lo comunicará a DCD, que solicitará a IT tantos </w:t>
      </w:r>
      <w:r w:rsidR="0065132F" w:rsidRPr="005942C2">
        <w:rPr>
          <w:rFonts w:ascii="Arial" w:hAnsi="Arial" w:cs="Arial"/>
          <w:i/>
          <w:color w:val="000000" w:themeColor="text1"/>
          <w:sz w:val="22"/>
          <w:szCs w:val="22"/>
        </w:rPr>
        <w:t>W</w:t>
      </w:r>
      <w:r w:rsidRPr="005942C2">
        <w:rPr>
          <w:rFonts w:ascii="Arial" w:hAnsi="Arial" w:cs="Arial"/>
          <w:i/>
          <w:color w:val="000000" w:themeColor="text1"/>
          <w:sz w:val="22"/>
          <w:szCs w:val="22"/>
        </w:rPr>
        <w:t>orkflo</w:t>
      </w:r>
      <w:r w:rsidR="0065132F" w:rsidRPr="005942C2">
        <w:rPr>
          <w:rFonts w:ascii="Arial" w:hAnsi="Arial" w:cs="Arial"/>
          <w:color w:val="000000" w:themeColor="text1"/>
          <w:sz w:val="22"/>
          <w:szCs w:val="22"/>
        </w:rPr>
        <w:t>w</w:t>
      </w:r>
      <w:r w:rsidRPr="005942C2">
        <w:rPr>
          <w:rFonts w:ascii="Arial" w:hAnsi="Arial" w:cs="Arial"/>
          <w:color w:val="000000" w:themeColor="text1"/>
          <w:sz w:val="22"/>
          <w:szCs w:val="22"/>
        </w:rPr>
        <w:t xml:space="preserve"> como tipos de plano </w:t>
      </w:r>
      <w:r w:rsidR="0065132F" w:rsidRPr="005942C2">
        <w:rPr>
          <w:rFonts w:ascii="Arial" w:hAnsi="Arial" w:cs="Arial"/>
          <w:color w:val="000000" w:themeColor="text1"/>
          <w:sz w:val="22"/>
          <w:szCs w:val="22"/>
        </w:rPr>
        <w:t>y</w:t>
      </w:r>
      <w:r w:rsidRPr="005942C2">
        <w:rPr>
          <w:rFonts w:ascii="Arial" w:hAnsi="Arial" w:cs="Arial"/>
          <w:color w:val="000000" w:themeColor="text1"/>
          <w:sz w:val="22"/>
          <w:szCs w:val="22"/>
        </w:rPr>
        <w:t xml:space="preserve"> firmas distintas haya en el proyecto.</w:t>
      </w:r>
    </w:p>
    <w:p w14:paraId="2497B736" w14:textId="77777777" w:rsidR="0065132F" w:rsidRPr="005942C2" w:rsidRDefault="0065132F" w:rsidP="0065132F">
      <w:pPr>
        <w:pStyle w:val="Prrafodelista"/>
        <w:numPr>
          <w:ilvl w:val="0"/>
          <w:numId w:val="6"/>
        </w:numPr>
        <w:spacing w:line="360" w:lineRule="auto"/>
        <w:ind w:left="765" w:hanging="357"/>
        <w:contextualSpacing w:val="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5942C2">
        <w:rPr>
          <w:rFonts w:ascii="Arial" w:hAnsi="Arial" w:cs="Arial"/>
          <w:color w:val="000000" w:themeColor="text1"/>
          <w:sz w:val="22"/>
          <w:szCs w:val="22"/>
        </w:rPr>
        <w:t>El primer firmante, el de mayor variabilidad, se fija en una propiedad del documento que se selecciona mediante un combo desde Documentum.</w:t>
      </w:r>
    </w:p>
    <w:p w14:paraId="6B5C6BDB" w14:textId="77777777" w:rsidR="0065132F" w:rsidRPr="005942C2" w:rsidRDefault="0065132F" w:rsidP="00973811">
      <w:pPr>
        <w:pStyle w:val="Prrafodelista"/>
        <w:numPr>
          <w:ilvl w:val="0"/>
          <w:numId w:val="6"/>
        </w:numPr>
        <w:spacing w:line="360" w:lineRule="auto"/>
        <w:ind w:left="765" w:hanging="357"/>
        <w:contextualSpacing w:val="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5942C2">
        <w:rPr>
          <w:rFonts w:ascii="Arial" w:hAnsi="Arial" w:cs="Arial"/>
          <w:color w:val="000000" w:themeColor="text1"/>
          <w:sz w:val="22"/>
          <w:szCs w:val="22"/>
        </w:rPr>
        <w:t xml:space="preserve">La rúbrica de las firmas debe quedar registrada y digitalizada junto al acrónimo de cada firmante y debe realizarse con un rotulador </w:t>
      </w:r>
      <w:r w:rsidRPr="005942C2">
        <w:rPr>
          <w:rFonts w:ascii="Arial" w:hAnsi="Arial" w:cs="Arial"/>
          <w:i/>
          <w:color w:val="000000" w:themeColor="text1"/>
          <w:sz w:val="22"/>
          <w:szCs w:val="22"/>
        </w:rPr>
        <w:t>Ed</w:t>
      </w:r>
      <w:r w:rsidR="00973811" w:rsidRPr="005942C2">
        <w:rPr>
          <w:rFonts w:ascii="Arial" w:hAnsi="Arial" w:cs="Arial"/>
          <w:i/>
          <w:color w:val="000000" w:themeColor="text1"/>
          <w:sz w:val="22"/>
          <w:szCs w:val="22"/>
        </w:rPr>
        <w:t>d</w:t>
      </w:r>
      <w:r w:rsidRPr="005942C2">
        <w:rPr>
          <w:rFonts w:ascii="Arial" w:hAnsi="Arial" w:cs="Arial"/>
          <w:i/>
          <w:color w:val="000000" w:themeColor="text1"/>
          <w:sz w:val="22"/>
          <w:szCs w:val="22"/>
        </w:rPr>
        <w:t>ing 1300</w:t>
      </w:r>
      <w:r w:rsidRPr="005942C2">
        <w:rPr>
          <w:rFonts w:ascii="Arial" w:hAnsi="Arial" w:cs="Arial"/>
          <w:color w:val="000000" w:themeColor="text1"/>
          <w:sz w:val="22"/>
          <w:szCs w:val="22"/>
        </w:rPr>
        <w:t xml:space="preserve"> de color azul. Este proceso será realizado por la secretaria de proyecto quien se encargará de recopilar</w:t>
      </w:r>
      <w:r w:rsidR="00973811" w:rsidRPr="00594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5942C2">
        <w:rPr>
          <w:rFonts w:ascii="Arial" w:hAnsi="Arial" w:cs="Arial"/>
          <w:color w:val="000000" w:themeColor="text1"/>
          <w:sz w:val="22"/>
          <w:szCs w:val="22"/>
        </w:rPr>
        <w:t>las</w:t>
      </w:r>
      <w:r w:rsidR="00973811" w:rsidRPr="005942C2">
        <w:rPr>
          <w:rFonts w:ascii="Arial" w:hAnsi="Arial" w:cs="Arial"/>
          <w:color w:val="000000" w:themeColor="text1"/>
          <w:sz w:val="22"/>
          <w:szCs w:val="22"/>
        </w:rPr>
        <w:t xml:space="preserve"> firmas</w:t>
      </w:r>
      <w:r w:rsidRPr="005942C2">
        <w:rPr>
          <w:rFonts w:ascii="Arial" w:hAnsi="Arial" w:cs="Arial"/>
          <w:color w:val="000000" w:themeColor="text1"/>
          <w:sz w:val="22"/>
          <w:szCs w:val="22"/>
        </w:rPr>
        <w:t xml:space="preserve"> en el formato correcto y hacerlas llegar a IT. </w:t>
      </w:r>
      <w:r w:rsidR="00973811" w:rsidRPr="005942C2">
        <w:rPr>
          <w:rFonts w:ascii="Arial" w:hAnsi="Arial" w:cs="Arial"/>
          <w:color w:val="000000" w:themeColor="text1"/>
          <w:sz w:val="22"/>
          <w:szCs w:val="22"/>
        </w:rPr>
        <w:t>Si puntualmente este proceso es urgente, el usuario podrá desplazarse a IT y firmar en el formato que le proporcionen allí.</w:t>
      </w:r>
    </w:p>
    <w:p w14:paraId="53A29736" w14:textId="77777777" w:rsidR="0022288B" w:rsidRDefault="0022288B" w:rsidP="0022288B">
      <w:pPr>
        <w:pStyle w:val="Prrafodelista"/>
        <w:numPr>
          <w:ilvl w:val="0"/>
          <w:numId w:val="6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Los archivo</w:t>
      </w:r>
      <w:r w:rsidR="001272AD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 xml:space="preserve"> nativo </w:t>
      </w:r>
      <w:r w:rsidR="001272AD">
        <w:rPr>
          <w:rFonts w:ascii="Arial" w:hAnsi="Arial" w:cs="Arial"/>
          <w:sz w:val="22"/>
          <w:szCs w:val="22"/>
        </w:rPr>
        <w:t>y</w:t>
      </w:r>
      <w:r>
        <w:rPr>
          <w:rFonts w:ascii="Arial" w:hAnsi="Arial" w:cs="Arial"/>
          <w:sz w:val="22"/>
          <w:szCs w:val="22"/>
        </w:rPr>
        <w:t xml:space="preserve"> *.pdf tienen que estar en </w:t>
      </w:r>
      <w:r w:rsidR="001272AD">
        <w:rPr>
          <w:rFonts w:ascii="Arial" w:hAnsi="Arial" w:cs="Arial"/>
          <w:sz w:val="22"/>
          <w:szCs w:val="22"/>
        </w:rPr>
        <w:t>formato</w:t>
      </w:r>
      <w:r>
        <w:rPr>
          <w:rFonts w:ascii="Arial" w:hAnsi="Arial" w:cs="Arial"/>
          <w:sz w:val="22"/>
          <w:szCs w:val="22"/>
        </w:rPr>
        <w:t xml:space="preserve"> A1, </w:t>
      </w:r>
      <w:r w:rsidR="001272AD">
        <w:rPr>
          <w:rFonts w:ascii="Arial" w:hAnsi="Arial" w:cs="Arial"/>
          <w:sz w:val="22"/>
          <w:szCs w:val="22"/>
        </w:rPr>
        <w:t>y deben ser enviados con las medidas de dicho formato</w:t>
      </w:r>
      <w:r>
        <w:rPr>
          <w:rFonts w:ascii="Arial" w:hAnsi="Arial" w:cs="Arial"/>
          <w:sz w:val="22"/>
          <w:szCs w:val="22"/>
        </w:rPr>
        <w:t xml:space="preserve"> </w:t>
      </w:r>
      <w:r w:rsidR="001272AD">
        <w:rPr>
          <w:rFonts w:ascii="Arial" w:hAnsi="Arial" w:cs="Arial"/>
          <w:sz w:val="22"/>
          <w:szCs w:val="22"/>
        </w:rPr>
        <w:t>(</w:t>
      </w:r>
      <w:r>
        <w:rPr>
          <w:rFonts w:ascii="Arial" w:hAnsi="Arial" w:cs="Arial"/>
          <w:sz w:val="22"/>
          <w:szCs w:val="22"/>
        </w:rPr>
        <w:t>ISO 216:2001</w:t>
      </w:r>
      <w:r w:rsidR="001272AD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>.</w:t>
      </w:r>
    </w:p>
    <w:p w14:paraId="1F8FC6C4" w14:textId="77777777" w:rsidR="001272AD" w:rsidRDefault="001272AD" w:rsidP="0022288B">
      <w:pPr>
        <w:pStyle w:val="Prrafodelista"/>
        <w:numPr>
          <w:ilvl w:val="0"/>
          <w:numId w:val="6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  <w:r w:rsidRPr="001272AD">
        <w:rPr>
          <w:rFonts w:ascii="Arial" w:hAnsi="Arial" w:cs="Arial"/>
          <w:sz w:val="22"/>
          <w:szCs w:val="22"/>
        </w:rPr>
        <w:t>Las personas por las que circula el WF y cuya firma aparecerá en el plano</w:t>
      </w:r>
      <w:r>
        <w:rPr>
          <w:rFonts w:ascii="Arial" w:hAnsi="Arial" w:cs="Arial"/>
          <w:sz w:val="22"/>
          <w:szCs w:val="22"/>
        </w:rPr>
        <w:t>,</w:t>
      </w:r>
      <w:r w:rsidRPr="001272AD">
        <w:rPr>
          <w:rFonts w:ascii="Arial" w:hAnsi="Arial" w:cs="Arial"/>
          <w:sz w:val="22"/>
          <w:szCs w:val="22"/>
        </w:rPr>
        <w:t xml:space="preserve"> son las que figuran en el histórico de las revisiones</w:t>
      </w:r>
      <w:r>
        <w:rPr>
          <w:rFonts w:ascii="Arial" w:hAnsi="Arial" w:cs="Arial"/>
          <w:sz w:val="22"/>
          <w:szCs w:val="22"/>
        </w:rPr>
        <w:t>.</w:t>
      </w:r>
    </w:p>
    <w:p w14:paraId="69C90001" w14:textId="77777777" w:rsidR="001272AD" w:rsidRDefault="001272AD" w:rsidP="0022288B">
      <w:pPr>
        <w:pStyle w:val="Prrafodelista"/>
        <w:numPr>
          <w:ilvl w:val="0"/>
          <w:numId w:val="6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El acrónimo de cada firmante tiene que coincidir con el nombre de usuario de Documentum.</w:t>
      </w:r>
    </w:p>
    <w:p w14:paraId="5F12060C" w14:textId="77777777" w:rsidR="001272AD" w:rsidRPr="00F3702C" w:rsidRDefault="001272AD" w:rsidP="00F3702C">
      <w:pPr>
        <w:pStyle w:val="Prrafodelista"/>
        <w:numPr>
          <w:ilvl w:val="0"/>
          <w:numId w:val="6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Si un acrónimo tiene tres letras y el usuario de Documentum cuatro, hay que incluir las cuatro letras en el plano. </w:t>
      </w:r>
      <w:r w:rsidRPr="001272AD">
        <w:rPr>
          <w:rFonts w:ascii="Arial" w:hAnsi="Arial" w:cs="Arial"/>
          <w:sz w:val="22"/>
          <w:szCs w:val="22"/>
        </w:rPr>
        <w:t xml:space="preserve">Para poder poner cuatro dígitos en el campo de datos </w:t>
      </w:r>
      <w:r>
        <w:rPr>
          <w:rFonts w:ascii="Arial" w:hAnsi="Arial" w:cs="Arial"/>
          <w:sz w:val="22"/>
          <w:szCs w:val="22"/>
        </w:rPr>
        <w:t xml:space="preserve">de la aplicación de CAD que se utilice, </w:t>
      </w:r>
      <w:r w:rsidRPr="001272AD">
        <w:rPr>
          <w:rFonts w:ascii="Arial" w:hAnsi="Arial" w:cs="Arial"/>
          <w:sz w:val="22"/>
          <w:szCs w:val="22"/>
        </w:rPr>
        <w:t xml:space="preserve">hemos de usar la herramienta </w:t>
      </w:r>
      <w:r w:rsidR="00F3702C">
        <w:rPr>
          <w:noProof/>
        </w:rPr>
        <w:drawing>
          <wp:inline distT="0" distB="0" distL="0" distR="0" wp14:anchorId="6BDDC772" wp14:editId="36394737">
            <wp:extent cx="323850" cy="3238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702C">
        <w:rPr>
          <w:rFonts w:ascii="Arial" w:hAnsi="Arial" w:cs="Arial"/>
          <w:sz w:val="22"/>
          <w:szCs w:val="22"/>
        </w:rPr>
        <w:t xml:space="preserve"> </w:t>
      </w:r>
      <w:r w:rsidRPr="00F3702C">
        <w:rPr>
          <w:rFonts w:ascii="Arial" w:hAnsi="Arial" w:cs="Arial"/>
          <w:sz w:val="22"/>
          <w:szCs w:val="22"/>
        </w:rPr>
        <w:t>y editar el texto insertando nuestro acrónimo</w:t>
      </w:r>
      <w:r w:rsidR="00F3702C">
        <w:rPr>
          <w:rFonts w:ascii="Arial" w:hAnsi="Arial" w:cs="Arial"/>
          <w:sz w:val="22"/>
          <w:szCs w:val="22"/>
        </w:rPr>
        <w:t>:</w:t>
      </w:r>
    </w:p>
    <w:p w14:paraId="517ED279" w14:textId="77777777" w:rsidR="0022288B" w:rsidRDefault="00F3702C" w:rsidP="00F3702C">
      <w:pPr>
        <w:spacing w:before="120" w:line="360" w:lineRule="auto"/>
        <w:ind w:left="406" w:right="227"/>
        <w:jc w:val="center"/>
        <w:outlineLvl w:val="0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4E6DEAE9" wp14:editId="69D9D5FE">
            <wp:extent cx="4896604" cy="1082040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3282" cy="1081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5D2D" w14:textId="77777777" w:rsidR="00BA6E51" w:rsidRDefault="00BA6E51" w:rsidP="00F3702C">
      <w:pPr>
        <w:spacing w:before="120" w:line="360" w:lineRule="auto"/>
        <w:ind w:left="406" w:right="227"/>
        <w:jc w:val="center"/>
        <w:outlineLvl w:val="0"/>
        <w:rPr>
          <w:rFonts w:ascii="Arial" w:hAnsi="Arial" w:cs="Arial"/>
          <w:sz w:val="22"/>
          <w:szCs w:val="22"/>
        </w:rPr>
      </w:pPr>
    </w:p>
    <w:p w14:paraId="5DCC4C6E" w14:textId="77777777" w:rsidR="00BA6E51" w:rsidRDefault="00955665" w:rsidP="00BA6E51">
      <w:pPr>
        <w:pStyle w:val="Prrafodelista"/>
        <w:numPr>
          <w:ilvl w:val="0"/>
          <w:numId w:val="5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b/>
          <w:sz w:val="22"/>
          <w:szCs w:val="22"/>
        </w:rPr>
      </w:pPr>
      <w:r>
        <w:rPr>
          <w:rFonts w:ascii="Arial" w:eastAsia="SimSun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F359F2" wp14:editId="66CE8F99">
                <wp:simplePos x="0" y="0"/>
                <wp:positionH relativeFrom="column">
                  <wp:posOffset>-304800</wp:posOffset>
                </wp:positionH>
                <wp:positionV relativeFrom="paragraph">
                  <wp:posOffset>19050</wp:posOffset>
                </wp:positionV>
                <wp:extent cx="452120" cy="351790"/>
                <wp:effectExtent l="19050" t="19050" r="43180" b="10160"/>
                <wp:wrapNone/>
                <wp:docPr id="23" name="Triángulo isóscele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2120" cy="351790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27CB15" w14:textId="77777777" w:rsidR="00955665" w:rsidRPr="00F45ADA" w:rsidRDefault="00090AFA" w:rsidP="00D750D3">
                            <w:pPr>
                              <w:ind w:left="-142" w:right="-186"/>
                              <w:jc w:val="center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  <w:t>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F359F2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ángulo isósceles 7" o:spid="_x0000_s1026" type="#_x0000_t5" style="position:absolute;left:0;text-align:left;margin-left:-24pt;margin-top:1.5pt;width:35.6pt;height:27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">
                <v:textbox>
                  <w:txbxContent>
                    <w:p w14:paraId="5127CB15" w14:textId="77777777" w:rsidR="00955665" w:rsidRPr="00F45ADA" w:rsidRDefault="00090AFA" w:rsidP="00D750D3">
                      <w:pPr>
                        <w:ind w:left="-142" w:right="-186"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sz w:val="12"/>
                          <w:szCs w:val="12"/>
                        </w:rPr>
                        <w:t>03</w:t>
                      </w:r>
                    </w:p>
                  </w:txbxContent>
                </v:textbox>
              </v:shape>
            </w:pict>
          </mc:Fallback>
        </mc:AlternateContent>
      </w:r>
      <w:r w:rsidR="00BA6E51">
        <w:rPr>
          <w:rFonts w:ascii="Arial" w:hAnsi="Arial" w:cs="Arial"/>
          <w:b/>
          <w:sz w:val="22"/>
          <w:szCs w:val="22"/>
        </w:rPr>
        <w:t>VERIFICACIÓN Y CONTROL DE FORMATOS</w:t>
      </w:r>
    </w:p>
    <w:p w14:paraId="019D03F0" w14:textId="77777777" w:rsidR="00C4352B" w:rsidRDefault="00BA6E51" w:rsidP="00C4352B">
      <w:pPr>
        <w:spacing w:before="120" w:line="360" w:lineRule="auto"/>
        <w:ind w:left="408" w:right="227"/>
        <w:jc w:val="both"/>
        <w:outlineLvl w:val="0"/>
        <w:rPr>
          <w:rFonts w:ascii="Arial" w:hAnsi="Arial" w:cs="Arial"/>
          <w:sz w:val="22"/>
          <w:szCs w:val="22"/>
        </w:rPr>
      </w:pPr>
      <w:r w:rsidRPr="00BA6E51">
        <w:rPr>
          <w:rFonts w:ascii="Arial" w:hAnsi="Arial" w:cs="Arial"/>
          <w:sz w:val="22"/>
          <w:szCs w:val="22"/>
        </w:rPr>
        <w:t>Para que los planos o document</w:t>
      </w:r>
      <w:r>
        <w:rPr>
          <w:rFonts w:ascii="Arial" w:hAnsi="Arial" w:cs="Arial"/>
          <w:sz w:val="22"/>
          <w:szCs w:val="22"/>
        </w:rPr>
        <w:t xml:space="preserve">os, encaminados en los </w:t>
      </w:r>
      <w:r w:rsidRPr="00BA6E51">
        <w:rPr>
          <w:rFonts w:ascii="Arial" w:hAnsi="Arial" w:cs="Arial"/>
          <w:i/>
          <w:sz w:val="22"/>
          <w:szCs w:val="22"/>
        </w:rPr>
        <w:t>Workflow</w:t>
      </w:r>
      <w:r w:rsidRPr="00BA6E51">
        <w:rPr>
          <w:rFonts w:ascii="Arial" w:hAnsi="Arial" w:cs="Arial"/>
          <w:sz w:val="22"/>
          <w:szCs w:val="22"/>
        </w:rPr>
        <w:t xml:space="preserve"> salgan firmados de forma correcta debemos asegurarnos de realizar las siguientes tareas antes de lanzarlos. </w:t>
      </w:r>
    </w:p>
    <w:p w14:paraId="7FACB7D8" w14:textId="77777777" w:rsidR="00C4352B" w:rsidRPr="00772998" w:rsidRDefault="00C4352B" w:rsidP="00C4352B">
      <w:pPr>
        <w:pStyle w:val="Prrafodelista"/>
        <w:numPr>
          <w:ilvl w:val="1"/>
          <w:numId w:val="5"/>
        </w:numPr>
        <w:spacing w:before="120" w:line="360" w:lineRule="auto"/>
        <w:ind w:left="993" w:right="227" w:hanging="643"/>
        <w:jc w:val="both"/>
        <w:outlineLvl w:val="0"/>
        <w:rPr>
          <w:rFonts w:ascii="Arial" w:hAnsi="Arial" w:cs="Arial"/>
          <w:b/>
          <w:sz w:val="22"/>
          <w:szCs w:val="22"/>
        </w:rPr>
      </w:pPr>
      <w:r w:rsidRPr="00772998">
        <w:rPr>
          <w:rFonts w:ascii="Arial" w:hAnsi="Arial" w:cs="Arial"/>
          <w:b/>
          <w:sz w:val="22"/>
          <w:szCs w:val="22"/>
        </w:rPr>
        <w:t>DELINEACIÓN</w:t>
      </w:r>
    </w:p>
    <w:p w14:paraId="2015D960" w14:textId="77777777" w:rsidR="00BA6E51" w:rsidRDefault="00772998" w:rsidP="005B63A6">
      <w:pPr>
        <w:spacing w:before="120" w:line="360" w:lineRule="auto"/>
        <w:ind w:left="408" w:right="227"/>
        <w:jc w:val="both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Gestión</w:t>
      </w:r>
      <w:r w:rsidR="00BA6E51" w:rsidRPr="00C4352B">
        <w:rPr>
          <w:rFonts w:ascii="Arial" w:hAnsi="Arial" w:cs="Arial"/>
          <w:sz w:val="22"/>
          <w:szCs w:val="22"/>
        </w:rPr>
        <w:t xml:space="preserve"> de Documentos debe exigir que el especialista o delineante que envíe el documento, indique que se ha generado el pdf siguiendo el procedimiento descrito, que se han comprobado las coordenadas del pdf y que están según lo solicitado. No se aceptará para su inclusión en Documentum y posterior proceso de firma ningún plano en el que no se explicite por parte del delineante</w:t>
      </w:r>
      <w:r w:rsidR="00C4352B" w:rsidRPr="00C4352B">
        <w:rPr>
          <w:rFonts w:ascii="Arial" w:hAnsi="Arial" w:cs="Arial"/>
          <w:sz w:val="22"/>
          <w:szCs w:val="22"/>
        </w:rPr>
        <w:t>,</w:t>
      </w:r>
      <w:r w:rsidR="00BA6E51" w:rsidRPr="00C4352B">
        <w:rPr>
          <w:rFonts w:ascii="Arial" w:hAnsi="Arial" w:cs="Arial"/>
          <w:sz w:val="22"/>
          <w:szCs w:val="22"/>
        </w:rPr>
        <w:t xml:space="preserve"> que cumplió con el procedimiento de generar el plano correctamente y comprobar la</w:t>
      </w:r>
      <w:r w:rsidR="00C4352B">
        <w:rPr>
          <w:rFonts w:ascii="Arial" w:hAnsi="Arial" w:cs="Arial"/>
          <w:sz w:val="22"/>
          <w:szCs w:val="22"/>
        </w:rPr>
        <w:t>s</w:t>
      </w:r>
      <w:r w:rsidR="00BA6E51" w:rsidRPr="00C4352B">
        <w:rPr>
          <w:rFonts w:ascii="Arial" w:hAnsi="Arial" w:cs="Arial"/>
          <w:sz w:val="22"/>
          <w:szCs w:val="22"/>
        </w:rPr>
        <w:t xml:space="preserve"> coordenada</w:t>
      </w:r>
      <w:r w:rsidR="00C4352B">
        <w:rPr>
          <w:rFonts w:ascii="Arial" w:hAnsi="Arial" w:cs="Arial"/>
          <w:sz w:val="22"/>
          <w:szCs w:val="22"/>
        </w:rPr>
        <w:t>s</w:t>
      </w:r>
      <w:r w:rsidR="00BA6E51" w:rsidRPr="00C4352B">
        <w:rPr>
          <w:rFonts w:ascii="Arial" w:hAnsi="Arial" w:cs="Arial"/>
          <w:sz w:val="22"/>
          <w:szCs w:val="22"/>
        </w:rPr>
        <w:t xml:space="preserve"> del pdf.</w:t>
      </w:r>
    </w:p>
    <w:p w14:paraId="0140F94B" w14:textId="77777777" w:rsidR="00772998" w:rsidRDefault="00772998" w:rsidP="00361B99">
      <w:pPr>
        <w:spacing w:before="120" w:after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</w:p>
    <w:p w14:paraId="34A85550" w14:textId="77777777" w:rsidR="00772998" w:rsidRDefault="00772998" w:rsidP="00772998">
      <w:pPr>
        <w:pStyle w:val="Prrafodelista"/>
        <w:numPr>
          <w:ilvl w:val="1"/>
          <w:numId w:val="5"/>
        </w:numPr>
        <w:spacing w:before="120" w:line="360" w:lineRule="auto"/>
        <w:ind w:left="993" w:right="227" w:hanging="643"/>
        <w:jc w:val="both"/>
        <w:outlineLvl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GESTIÓN DE DOCUMENTOS</w:t>
      </w:r>
    </w:p>
    <w:p w14:paraId="38DDB834" w14:textId="77777777" w:rsidR="00361B99" w:rsidRPr="00361B99" w:rsidRDefault="00361B99" w:rsidP="00361B99">
      <w:pPr>
        <w:pStyle w:val="Prrafodelista"/>
        <w:numPr>
          <w:ilvl w:val="2"/>
          <w:numId w:val="5"/>
        </w:numPr>
        <w:spacing w:before="120" w:line="360" w:lineRule="auto"/>
        <w:ind w:left="993" w:right="227" w:hanging="671"/>
        <w:jc w:val="both"/>
        <w:outlineLvl w:val="0"/>
        <w:rPr>
          <w:rFonts w:ascii="Arial" w:hAnsi="Arial" w:cs="Arial"/>
          <w:sz w:val="22"/>
          <w:szCs w:val="22"/>
        </w:rPr>
      </w:pPr>
      <w:r w:rsidRPr="00361B99">
        <w:rPr>
          <w:rFonts w:ascii="Arial" w:hAnsi="Arial" w:cs="Arial"/>
          <w:sz w:val="22"/>
          <w:szCs w:val="22"/>
        </w:rPr>
        <w:t>COMPROBACIÓN DEL ACRÓNIMO</w:t>
      </w:r>
    </w:p>
    <w:p w14:paraId="2CF07593" w14:textId="77777777" w:rsidR="001440E6" w:rsidRPr="00361B99" w:rsidRDefault="001440E6" w:rsidP="00361B99">
      <w:pPr>
        <w:spacing w:before="120" w:line="360" w:lineRule="auto"/>
        <w:ind w:left="408" w:right="227"/>
        <w:jc w:val="both"/>
        <w:outlineLvl w:val="0"/>
        <w:rPr>
          <w:rFonts w:ascii="Arial" w:hAnsi="Arial" w:cs="Arial"/>
          <w:b/>
          <w:sz w:val="22"/>
          <w:szCs w:val="22"/>
        </w:rPr>
      </w:pPr>
      <w:r w:rsidRPr="00361B99">
        <w:rPr>
          <w:rFonts w:ascii="Arial" w:hAnsi="Arial" w:cs="Arial"/>
          <w:sz w:val="22"/>
          <w:szCs w:val="22"/>
        </w:rPr>
        <w:t xml:space="preserve">Un error común </w:t>
      </w:r>
      <w:r w:rsidR="00361B99">
        <w:rPr>
          <w:rFonts w:ascii="Arial" w:hAnsi="Arial" w:cs="Arial"/>
          <w:sz w:val="22"/>
          <w:szCs w:val="22"/>
        </w:rPr>
        <w:t xml:space="preserve">en el flujo de firma </w:t>
      </w:r>
      <w:r w:rsidR="00DB1EAD">
        <w:rPr>
          <w:rFonts w:ascii="Arial" w:hAnsi="Arial" w:cs="Arial"/>
          <w:sz w:val="22"/>
          <w:szCs w:val="22"/>
        </w:rPr>
        <w:t>es olvidar incluir el acrónimo del primer</w:t>
      </w:r>
      <w:r w:rsidRPr="00361B99">
        <w:rPr>
          <w:rFonts w:ascii="Arial" w:hAnsi="Arial" w:cs="Arial"/>
          <w:sz w:val="22"/>
          <w:szCs w:val="22"/>
        </w:rPr>
        <w:t xml:space="preserve"> firma</w:t>
      </w:r>
      <w:r w:rsidR="00DB1EAD">
        <w:rPr>
          <w:rFonts w:ascii="Arial" w:hAnsi="Arial" w:cs="Arial"/>
          <w:sz w:val="22"/>
          <w:szCs w:val="22"/>
        </w:rPr>
        <w:t>nte</w:t>
      </w:r>
      <w:r w:rsidRPr="00361B99">
        <w:rPr>
          <w:rFonts w:ascii="Arial" w:hAnsi="Arial" w:cs="Arial"/>
          <w:sz w:val="22"/>
          <w:szCs w:val="22"/>
        </w:rPr>
        <w:t xml:space="preserve">. Para </w:t>
      </w:r>
      <w:r w:rsidR="00361B99">
        <w:rPr>
          <w:rFonts w:ascii="Arial" w:hAnsi="Arial" w:cs="Arial"/>
          <w:sz w:val="22"/>
          <w:szCs w:val="22"/>
        </w:rPr>
        <w:t xml:space="preserve">asegurarnos y que esto no sea un problema, hay que </w:t>
      </w:r>
      <w:r w:rsidR="00DB1EAD">
        <w:rPr>
          <w:rFonts w:ascii="Arial" w:hAnsi="Arial" w:cs="Arial"/>
          <w:sz w:val="22"/>
          <w:szCs w:val="22"/>
        </w:rPr>
        <w:t>verificar que el campo esté debidamente cumplimentado. Para ello,</w:t>
      </w:r>
      <w:r w:rsidRPr="00361B99">
        <w:rPr>
          <w:rFonts w:ascii="Arial" w:hAnsi="Arial" w:cs="Arial"/>
          <w:sz w:val="22"/>
          <w:szCs w:val="22"/>
        </w:rPr>
        <w:t xml:space="preserve"> buscamos el documento en Webtop y vemos sus propiedades.</w:t>
      </w:r>
    </w:p>
    <w:p w14:paraId="1FDB5FEC" w14:textId="77777777" w:rsidR="001440E6" w:rsidRPr="001440E6" w:rsidRDefault="001440E6" w:rsidP="001440E6">
      <w:pPr>
        <w:spacing w:after="120" w:line="288" w:lineRule="auto"/>
        <w:ind w:left="322"/>
        <w:jc w:val="both"/>
        <w:rPr>
          <w:rFonts w:ascii="Arial" w:hAnsi="Arial" w:cs="Arial"/>
          <w:sz w:val="22"/>
          <w:szCs w:val="22"/>
        </w:rPr>
      </w:pPr>
    </w:p>
    <w:p w14:paraId="3DFB9A34" w14:textId="77777777" w:rsidR="001440E6" w:rsidRDefault="001440E6" w:rsidP="001440E6">
      <w:pPr>
        <w:pStyle w:val="Prrafodelista"/>
      </w:pPr>
      <w:r>
        <w:rPr>
          <w:noProof/>
        </w:rPr>
        <w:lastRenderedPageBreak/>
        <w:drawing>
          <wp:inline distT="0" distB="0" distL="0" distR="0" wp14:anchorId="1D67D5FF" wp14:editId="33896351">
            <wp:extent cx="3266180" cy="280987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618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7A2F1" w14:textId="77777777" w:rsidR="001440E6" w:rsidRDefault="001440E6" w:rsidP="001440E6">
      <w:pPr>
        <w:pStyle w:val="Prrafodelista"/>
        <w:ind w:left="426"/>
      </w:pPr>
    </w:p>
    <w:p w14:paraId="5512E086" w14:textId="77777777" w:rsidR="00403365" w:rsidRPr="00DB1EAD" w:rsidRDefault="00403365" w:rsidP="00DB1EAD">
      <w:pPr>
        <w:rPr>
          <w:rFonts w:ascii="Arial" w:hAnsi="Arial" w:cs="Arial"/>
          <w:sz w:val="22"/>
          <w:szCs w:val="22"/>
        </w:rPr>
      </w:pPr>
    </w:p>
    <w:p w14:paraId="503C60F3" w14:textId="77777777" w:rsidR="001440E6" w:rsidRDefault="001440E6" w:rsidP="00403365">
      <w:pPr>
        <w:pStyle w:val="Prrafodelista"/>
        <w:ind w:left="350"/>
        <w:rPr>
          <w:rFonts w:ascii="Arial" w:hAnsi="Arial" w:cs="Arial"/>
          <w:sz w:val="22"/>
          <w:szCs w:val="22"/>
        </w:rPr>
      </w:pPr>
      <w:r w:rsidRPr="001440E6">
        <w:rPr>
          <w:rFonts w:ascii="Arial" w:hAnsi="Arial" w:cs="Arial"/>
          <w:sz w:val="22"/>
          <w:szCs w:val="22"/>
        </w:rPr>
        <w:t>En la pestaña Firma comprobamos que el campo “Firmante 1” está relleno.</w:t>
      </w:r>
    </w:p>
    <w:p w14:paraId="3760362D" w14:textId="77777777" w:rsidR="00403365" w:rsidRPr="001440E6" w:rsidRDefault="00403365" w:rsidP="00403365">
      <w:pPr>
        <w:pStyle w:val="Prrafodelista"/>
        <w:ind w:left="350"/>
        <w:rPr>
          <w:rFonts w:ascii="Arial" w:hAnsi="Arial" w:cs="Arial"/>
          <w:sz w:val="22"/>
          <w:szCs w:val="22"/>
        </w:rPr>
      </w:pPr>
    </w:p>
    <w:p w14:paraId="010B2568" w14:textId="77777777" w:rsidR="00772998" w:rsidRDefault="00403365" w:rsidP="005B63A6">
      <w:pPr>
        <w:spacing w:before="120" w:after="120" w:line="360" w:lineRule="auto"/>
        <w:ind w:left="426" w:right="227"/>
        <w:jc w:val="both"/>
        <w:outlineLvl w:val="0"/>
        <w:rPr>
          <w:rFonts w:ascii="Arial" w:hAnsi="Arial" w:cs="Arial"/>
          <w:sz w:val="22"/>
          <w:szCs w:val="22"/>
        </w:rPr>
      </w:pPr>
      <w:r w:rsidRPr="00361B99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38B3DF6F" wp14:editId="678F8A53">
            <wp:extent cx="4343400" cy="2473988"/>
            <wp:effectExtent l="19050" t="19050" r="19050" b="2159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473988"/>
                    </a:xfrm>
                    <a:prstGeom prst="rect">
                      <a:avLst/>
                    </a:prstGeom>
                    <a:ln w="158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3A6BE15" w14:textId="77777777" w:rsidR="00361B99" w:rsidRDefault="00361B99" w:rsidP="005B63A6">
      <w:pPr>
        <w:spacing w:before="120" w:after="120" w:line="360" w:lineRule="auto"/>
        <w:ind w:left="426" w:right="227"/>
        <w:jc w:val="both"/>
        <w:outlineLvl w:val="0"/>
        <w:rPr>
          <w:rFonts w:ascii="Arial" w:hAnsi="Arial" w:cs="Arial"/>
          <w:sz w:val="22"/>
          <w:szCs w:val="22"/>
        </w:rPr>
      </w:pPr>
    </w:p>
    <w:p w14:paraId="4ED6E10E" w14:textId="77777777" w:rsidR="00361B99" w:rsidRPr="00361B99" w:rsidRDefault="00361B99" w:rsidP="00361B99">
      <w:pPr>
        <w:pStyle w:val="Prrafodelista"/>
        <w:numPr>
          <w:ilvl w:val="2"/>
          <w:numId w:val="5"/>
        </w:numPr>
        <w:spacing w:before="120" w:line="360" w:lineRule="auto"/>
        <w:ind w:left="993" w:right="227" w:hanging="671"/>
        <w:jc w:val="both"/>
        <w:outlineLvl w:val="0"/>
        <w:rPr>
          <w:rFonts w:ascii="Arial" w:hAnsi="Arial" w:cs="Arial"/>
          <w:sz w:val="22"/>
          <w:szCs w:val="22"/>
        </w:rPr>
      </w:pPr>
      <w:r w:rsidRPr="00361B99">
        <w:rPr>
          <w:rFonts w:ascii="Arial" w:hAnsi="Arial" w:cs="Arial"/>
          <w:sz w:val="22"/>
          <w:szCs w:val="22"/>
        </w:rPr>
        <w:t>ELECCIÓN WORKFLOW</w:t>
      </w:r>
    </w:p>
    <w:p w14:paraId="2484A89F" w14:textId="77777777" w:rsidR="00403365" w:rsidRPr="00403365" w:rsidRDefault="00403365" w:rsidP="00403365">
      <w:pPr>
        <w:pStyle w:val="Prrafodelista"/>
        <w:spacing w:after="120" w:line="288" w:lineRule="auto"/>
        <w:ind w:left="352"/>
        <w:jc w:val="both"/>
        <w:rPr>
          <w:rFonts w:ascii="Arial" w:hAnsi="Arial" w:cs="Arial"/>
          <w:sz w:val="22"/>
          <w:szCs w:val="22"/>
        </w:rPr>
      </w:pPr>
      <w:r w:rsidRPr="00403365">
        <w:rPr>
          <w:rFonts w:ascii="Arial" w:hAnsi="Arial" w:cs="Arial"/>
          <w:sz w:val="22"/>
          <w:szCs w:val="22"/>
        </w:rPr>
        <w:t xml:space="preserve">Comprobar que los Workflows que se van a lanzar son los correctos para evitar que se tengan que abortar </w:t>
      </w:r>
      <w:r w:rsidR="00DB1EAD">
        <w:rPr>
          <w:rFonts w:ascii="Arial" w:hAnsi="Arial" w:cs="Arial"/>
          <w:sz w:val="22"/>
          <w:szCs w:val="22"/>
        </w:rPr>
        <w:t>en caso de que</w:t>
      </w:r>
      <w:r w:rsidRPr="00403365">
        <w:rPr>
          <w:rFonts w:ascii="Arial" w:hAnsi="Arial" w:cs="Arial"/>
          <w:sz w:val="22"/>
          <w:szCs w:val="22"/>
        </w:rPr>
        <w:t xml:space="preserve"> la per</w:t>
      </w:r>
      <w:r w:rsidR="00361B99">
        <w:rPr>
          <w:rFonts w:ascii="Arial" w:hAnsi="Arial" w:cs="Arial"/>
          <w:sz w:val="22"/>
          <w:szCs w:val="22"/>
        </w:rPr>
        <w:t>sona destinataria</w:t>
      </w:r>
      <w:r w:rsidR="00DB1EAD">
        <w:rPr>
          <w:rFonts w:ascii="Arial" w:hAnsi="Arial" w:cs="Arial"/>
          <w:sz w:val="22"/>
          <w:szCs w:val="22"/>
        </w:rPr>
        <w:t>,</w:t>
      </w:r>
      <w:r w:rsidR="00361B99">
        <w:rPr>
          <w:rFonts w:ascii="Arial" w:hAnsi="Arial" w:cs="Arial"/>
          <w:sz w:val="22"/>
          <w:szCs w:val="22"/>
        </w:rPr>
        <w:t xml:space="preserve"> no correspond</w:t>
      </w:r>
      <w:r w:rsidR="00DB1EAD">
        <w:rPr>
          <w:rFonts w:ascii="Arial" w:hAnsi="Arial" w:cs="Arial"/>
          <w:sz w:val="22"/>
          <w:szCs w:val="22"/>
        </w:rPr>
        <w:t>a</w:t>
      </w:r>
      <w:r w:rsidR="00361B99">
        <w:rPr>
          <w:rFonts w:ascii="Arial" w:hAnsi="Arial" w:cs="Arial"/>
          <w:sz w:val="22"/>
          <w:szCs w:val="22"/>
        </w:rPr>
        <w:t xml:space="preserve"> con </w:t>
      </w:r>
      <w:r w:rsidR="00DB1EAD">
        <w:rPr>
          <w:rFonts w:ascii="Arial" w:hAnsi="Arial" w:cs="Arial"/>
          <w:sz w:val="22"/>
          <w:szCs w:val="22"/>
        </w:rPr>
        <w:t xml:space="preserve">la que </w:t>
      </w:r>
      <w:r w:rsidR="00361B99">
        <w:rPr>
          <w:rFonts w:ascii="Arial" w:hAnsi="Arial" w:cs="Arial"/>
          <w:sz w:val="22"/>
          <w:szCs w:val="22"/>
        </w:rPr>
        <w:t>tiene que firmar</w:t>
      </w:r>
      <w:r w:rsidRPr="00403365">
        <w:rPr>
          <w:rFonts w:ascii="Arial" w:hAnsi="Arial" w:cs="Arial"/>
          <w:sz w:val="22"/>
          <w:szCs w:val="22"/>
        </w:rPr>
        <w:t>.</w:t>
      </w:r>
    </w:p>
    <w:p w14:paraId="1045A558" w14:textId="77777777" w:rsidR="00403365" w:rsidRDefault="00403365" w:rsidP="00403365">
      <w:pPr>
        <w:pStyle w:val="Prrafodelista"/>
        <w:spacing w:after="120" w:line="288" w:lineRule="auto"/>
        <w:ind w:left="352"/>
        <w:jc w:val="both"/>
      </w:pPr>
      <w:r w:rsidRPr="00403365">
        <w:rPr>
          <w:rFonts w:ascii="Arial" w:hAnsi="Arial" w:cs="Arial"/>
          <w:sz w:val="22"/>
          <w:szCs w:val="22"/>
        </w:rPr>
        <w:t>Para ello, cuando seleccionemos el documento y estemos en la ventana de selección de Workflows</w:t>
      </w:r>
      <w:r>
        <w:t>,</w:t>
      </w:r>
    </w:p>
    <w:p w14:paraId="5AE4E2AE" w14:textId="77777777" w:rsidR="00403365" w:rsidRDefault="00403365" w:rsidP="005B63A6">
      <w:pPr>
        <w:spacing w:before="120" w:after="120" w:line="360" w:lineRule="auto"/>
        <w:ind w:left="426" w:right="227"/>
        <w:jc w:val="both"/>
        <w:outlineLvl w:val="0"/>
        <w:rPr>
          <w:rFonts w:ascii="Arial" w:hAnsi="Arial" w:cs="Arial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08BA8CAA" wp14:editId="77B3088E">
            <wp:extent cx="5612130" cy="3476625"/>
            <wp:effectExtent l="19050" t="19050" r="26670" b="285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6625"/>
                    </a:xfrm>
                    <a:prstGeom prst="rect">
                      <a:avLst/>
                    </a:prstGeom>
                    <a:ln w="127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9D91284" w14:textId="77777777" w:rsidR="00403365" w:rsidRDefault="00403365" w:rsidP="00570BDB">
      <w:pPr>
        <w:spacing w:before="120" w:after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</w:p>
    <w:p w14:paraId="37A81B9C" w14:textId="77777777" w:rsidR="00403365" w:rsidRPr="00403365" w:rsidRDefault="00403365" w:rsidP="00403365">
      <w:pPr>
        <w:spacing w:before="120" w:after="120" w:line="360" w:lineRule="auto"/>
        <w:ind w:left="426" w:right="227"/>
        <w:jc w:val="both"/>
        <w:outlineLvl w:val="0"/>
        <w:rPr>
          <w:rFonts w:ascii="Arial" w:hAnsi="Arial" w:cs="Arial"/>
          <w:sz w:val="22"/>
          <w:szCs w:val="22"/>
        </w:rPr>
      </w:pPr>
      <w:r w:rsidRPr="00403365">
        <w:rPr>
          <w:rFonts w:ascii="Arial" w:hAnsi="Arial" w:cs="Arial"/>
          <w:sz w:val="22"/>
          <w:szCs w:val="22"/>
        </w:rPr>
        <w:t>Podremos filtrar por OT:</w:t>
      </w:r>
    </w:p>
    <w:p w14:paraId="4737F85A" w14:textId="77777777" w:rsidR="00403365" w:rsidRDefault="00403365" w:rsidP="005B63A6">
      <w:pPr>
        <w:spacing w:before="120" w:after="120" w:line="360" w:lineRule="auto"/>
        <w:ind w:left="426" w:right="227"/>
        <w:jc w:val="both"/>
        <w:outlineLvl w:val="0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2A5C35A2" wp14:editId="2E82600B">
            <wp:extent cx="4518660" cy="3501731"/>
            <wp:effectExtent l="0" t="0" r="0" b="381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6682" cy="3500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F75E1" w14:textId="77777777" w:rsidR="00403365" w:rsidRDefault="00403365" w:rsidP="005B63A6">
      <w:pPr>
        <w:spacing w:before="120" w:after="120" w:line="360" w:lineRule="auto"/>
        <w:ind w:left="426" w:right="227"/>
        <w:jc w:val="both"/>
        <w:outlineLvl w:val="0"/>
        <w:rPr>
          <w:rFonts w:ascii="Arial" w:hAnsi="Arial" w:cs="Arial"/>
          <w:sz w:val="22"/>
          <w:szCs w:val="22"/>
        </w:rPr>
      </w:pPr>
    </w:p>
    <w:p w14:paraId="229A02C5" w14:textId="77777777" w:rsidR="00772998" w:rsidRDefault="00403365" w:rsidP="005B63A6">
      <w:pPr>
        <w:spacing w:before="120" w:after="120" w:line="360" w:lineRule="auto"/>
        <w:ind w:left="426" w:right="227"/>
        <w:jc w:val="both"/>
        <w:outlineLvl w:val="0"/>
        <w:rPr>
          <w:rFonts w:ascii="Arial" w:hAnsi="Arial" w:cs="Arial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5AAB57D1" wp14:editId="7A54D440">
            <wp:extent cx="4601799" cy="3566160"/>
            <wp:effectExtent l="0" t="0" r="889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9784" cy="356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04BB" w14:textId="77777777" w:rsidR="00403365" w:rsidRDefault="00403365" w:rsidP="005B63A6">
      <w:pPr>
        <w:spacing w:before="120" w:after="120" w:line="360" w:lineRule="auto"/>
        <w:ind w:left="426" w:right="227"/>
        <w:jc w:val="both"/>
        <w:outlineLvl w:val="0"/>
        <w:rPr>
          <w:rFonts w:ascii="Arial" w:hAnsi="Arial" w:cs="Arial"/>
          <w:sz w:val="22"/>
          <w:szCs w:val="22"/>
        </w:rPr>
      </w:pPr>
    </w:p>
    <w:p w14:paraId="1CE72026" w14:textId="77777777" w:rsidR="00403365" w:rsidRDefault="00403365" w:rsidP="00403365">
      <w:pPr>
        <w:spacing w:before="120" w:after="120" w:line="360" w:lineRule="auto"/>
        <w:ind w:left="426" w:right="227"/>
        <w:jc w:val="both"/>
        <w:outlineLvl w:val="0"/>
      </w:pPr>
      <w:r w:rsidRPr="00403365">
        <w:rPr>
          <w:rFonts w:ascii="Arial" w:hAnsi="Arial" w:cs="Arial"/>
          <w:sz w:val="22"/>
          <w:szCs w:val="22"/>
        </w:rPr>
        <w:t>Y seleccionar el correcto.</w:t>
      </w:r>
    </w:p>
    <w:p w14:paraId="69C91DB4" w14:textId="77777777" w:rsidR="00403365" w:rsidRPr="005B63A6" w:rsidRDefault="00403365" w:rsidP="005B63A6">
      <w:pPr>
        <w:spacing w:before="120" w:after="120" w:line="360" w:lineRule="auto"/>
        <w:ind w:left="426" w:right="227"/>
        <w:jc w:val="both"/>
        <w:outlineLvl w:val="0"/>
        <w:rPr>
          <w:rFonts w:ascii="Arial" w:hAnsi="Arial" w:cs="Arial"/>
          <w:sz w:val="22"/>
          <w:szCs w:val="22"/>
        </w:rPr>
      </w:pPr>
    </w:p>
    <w:p w14:paraId="638582AA" w14:textId="77777777" w:rsidR="00EB1734" w:rsidRPr="00B5187E" w:rsidRDefault="00EB1734" w:rsidP="00EB1734">
      <w:pPr>
        <w:pStyle w:val="Prrafodelista"/>
        <w:numPr>
          <w:ilvl w:val="0"/>
          <w:numId w:val="5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PROCESO DE</w:t>
      </w:r>
      <w:r w:rsidRPr="00B5187E">
        <w:rPr>
          <w:rFonts w:ascii="Arial" w:hAnsi="Arial" w:cs="Arial"/>
          <w:b/>
          <w:sz w:val="22"/>
          <w:szCs w:val="22"/>
        </w:rPr>
        <w:t xml:space="preserve"> FIRMA</w:t>
      </w:r>
    </w:p>
    <w:p w14:paraId="13F2B2C4" w14:textId="77777777" w:rsidR="00004C6E" w:rsidRDefault="00290271" w:rsidP="00772998">
      <w:pPr>
        <w:pStyle w:val="Prrafodelista"/>
        <w:spacing w:before="120" w:line="360" w:lineRule="auto"/>
        <w:ind w:left="360" w:right="227"/>
        <w:jc w:val="both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Control de Documentos carga los documentos en el gestor documental (Documentum/Webtop) e inicia el </w:t>
      </w:r>
      <w:r w:rsidR="00F6070D">
        <w:rPr>
          <w:rFonts w:ascii="Arial" w:hAnsi="Arial" w:cs="Arial"/>
          <w:i/>
          <w:sz w:val="22"/>
          <w:szCs w:val="22"/>
        </w:rPr>
        <w:t>W</w:t>
      </w:r>
      <w:r w:rsidRPr="00290271">
        <w:rPr>
          <w:rFonts w:ascii="Arial" w:hAnsi="Arial" w:cs="Arial"/>
          <w:i/>
          <w:sz w:val="22"/>
          <w:szCs w:val="22"/>
        </w:rPr>
        <w:t>orkflow</w:t>
      </w:r>
      <w:r w:rsidR="00004C6E">
        <w:rPr>
          <w:rFonts w:ascii="Arial" w:hAnsi="Arial" w:cs="Arial"/>
          <w:sz w:val="22"/>
          <w:szCs w:val="22"/>
        </w:rPr>
        <w:t xml:space="preserve">. </w:t>
      </w:r>
      <w:r w:rsidR="00004C6E" w:rsidRPr="006933E1">
        <w:rPr>
          <w:rFonts w:ascii="Arial" w:hAnsi="Arial" w:cs="Arial"/>
          <w:sz w:val="22"/>
          <w:szCs w:val="22"/>
        </w:rPr>
        <w:t>Una vez se inicia el proceso, al primer firmante le lleg</w:t>
      </w:r>
      <w:r w:rsidR="006933E1" w:rsidRPr="006933E1">
        <w:rPr>
          <w:rFonts w:ascii="Arial" w:hAnsi="Arial" w:cs="Arial"/>
          <w:sz w:val="22"/>
          <w:szCs w:val="22"/>
        </w:rPr>
        <w:t>a un correo electrónico como el de la imagen,</w:t>
      </w:r>
      <w:r w:rsidR="00004C6E" w:rsidRPr="006933E1">
        <w:rPr>
          <w:rFonts w:ascii="Arial" w:hAnsi="Arial" w:cs="Arial"/>
          <w:sz w:val="22"/>
          <w:szCs w:val="22"/>
        </w:rPr>
        <w:t xml:space="preserve"> en el que se le informa que tiene un plano pendiente de firma y que ha de proceder a aprobarlo o rechazarlo desde dentro de Documentum.</w:t>
      </w:r>
    </w:p>
    <w:p w14:paraId="60C0B81B" w14:textId="77777777" w:rsidR="00004C6E" w:rsidRDefault="00004C6E" w:rsidP="00EB1734">
      <w:pPr>
        <w:pStyle w:val="Prrafodelista"/>
        <w:spacing w:before="120" w:line="360" w:lineRule="auto"/>
        <w:ind w:left="766" w:right="227"/>
        <w:jc w:val="both"/>
        <w:outlineLvl w:val="0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235F8799" wp14:editId="22E1C53C">
            <wp:extent cx="5520871" cy="1609725"/>
            <wp:effectExtent l="0" t="0" r="3810" b="0"/>
            <wp:docPr id="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.JPG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157"/>
                    <a:stretch/>
                  </pic:blipFill>
                  <pic:spPr bwMode="auto">
                    <a:xfrm>
                      <a:off x="0" y="0"/>
                      <a:ext cx="5520871" cy="1609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63D8C5" w14:textId="77777777" w:rsidR="00004C6E" w:rsidRDefault="00004C6E" w:rsidP="00EB1734">
      <w:pPr>
        <w:pStyle w:val="Prrafodelista"/>
        <w:spacing w:before="120" w:line="360" w:lineRule="auto"/>
        <w:ind w:left="766" w:right="227"/>
        <w:jc w:val="both"/>
        <w:outlineLvl w:val="0"/>
        <w:rPr>
          <w:rFonts w:ascii="Arial" w:hAnsi="Arial" w:cs="Arial"/>
          <w:sz w:val="22"/>
          <w:szCs w:val="22"/>
        </w:rPr>
      </w:pPr>
    </w:p>
    <w:p w14:paraId="7D7FEC28" w14:textId="77777777" w:rsidR="00B8409F" w:rsidRDefault="00B8409F" w:rsidP="00EB1734">
      <w:pPr>
        <w:pStyle w:val="Prrafodelista"/>
        <w:spacing w:before="120" w:line="360" w:lineRule="auto"/>
        <w:ind w:left="766" w:right="227"/>
        <w:jc w:val="both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Para visualizar y aprobar los documentos hay que seguir los siguientes pasos:</w:t>
      </w:r>
    </w:p>
    <w:p w14:paraId="2F93BEA2" w14:textId="77777777" w:rsidR="00B8409F" w:rsidRDefault="00B8409F" w:rsidP="00EB1734">
      <w:pPr>
        <w:pStyle w:val="Prrafodelista"/>
        <w:spacing w:before="120" w:line="360" w:lineRule="auto"/>
        <w:ind w:left="766" w:right="227"/>
        <w:jc w:val="both"/>
        <w:outlineLvl w:val="0"/>
        <w:rPr>
          <w:rFonts w:ascii="Arial" w:hAnsi="Arial" w:cs="Arial"/>
          <w:sz w:val="22"/>
          <w:szCs w:val="22"/>
        </w:rPr>
      </w:pPr>
    </w:p>
    <w:p w14:paraId="52050951" w14:textId="77777777" w:rsidR="00B8409F" w:rsidRPr="00B8409F" w:rsidRDefault="00B8409F" w:rsidP="00B8409F">
      <w:pPr>
        <w:pStyle w:val="Prrafodelista"/>
        <w:numPr>
          <w:ilvl w:val="0"/>
          <w:numId w:val="6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Acceder a </w:t>
      </w:r>
      <w:r w:rsidR="00F6070D">
        <w:rPr>
          <w:rFonts w:ascii="Arial" w:hAnsi="Arial" w:cs="Arial"/>
          <w:sz w:val="22"/>
          <w:szCs w:val="22"/>
        </w:rPr>
        <w:t>W</w:t>
      </w:r>
      <w:r w:rsidRPr="00B8409F">
        <w:rPr>
          <w:rFonts w:ascii="Arial" w:hAnsi="Arial" w:cs="Arial"/>
          <w:sz w:val="22"/>
          <w:szCs w:val="22"/>
        </w:rPr>
        <w:t>ebtop desde la Intranet a través del menú Gestor Documental e iniciar sesión</w:t>
      </w:r>
      <w:r>
        <w:rPr>
          <w:rFonts w:ascii="Arial" w:hAnsi="Arial" w:cs="Arial"/>
          <w:sz w:val="22"/>
          <w:szCs w:val="22"/>
        </w:rPr>
        <w:t>:</w:t>
      </w:r>
    </w:p>
    <w:p w14:paraId="264358AC" w14:textId="77777777" w:rsidR="00B8409F" w:rsidRDefault="00B8409F" w:rsidP="00B8409F">
      <w:pPr>
        <w:spacing w:before="120" w:line="360" w:lineRule="auto"/>
        <w:ind w:right="227"/>
        <w:jc w:val="center"/>
        <w:outlineLvl w:val="0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4A5861AB" wp14:editId="3BA7B2EA">
            <wp:extent cx="4716780" cy="2491740"/>
            <wp:effectExtent l="0" t="0" r="762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D75B6" w14:textId="77777777" w:rsidR="00B8409F" w:rsidRDefault="00B8409F" w:rsidP="00B8409F">
      <w:pPr>
        <w:spacing w:before="120" w:line="360" w:lineRule="auto"/>
        <w:ind w:right="227"/>
        <w:jc w:val="center"/>
        <w:outlineLvl w:val="0"/>
        <w:rPr>
          <w:rFonts w:ascii="Arial" w:hAnsi="Arial" w:cs="Arial"/>
          <w:sz w:val="22"/>
          <w:szCs w:val="22"/>
        </w:rPr>
      </w:pPr>
    </w:p>
    <w:p w14:paraId="19897593" w14:textId="77777777" w:rsidR="00B8409F" w:rsidRPr="00B8409F" w:rsidRDefault="00F6070D" w:rsidP="00B8409F">
      <w:pPr>
        <w:pStyle w:val="Prrafodelista"/>
        <w:numPr>
          <w:ilvl w:val="0"/>
          <w:numId w:val="6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Entrar en el Inbox de W</w:t>
      </w:r>
      <w:r w:rsidR="00B8409F">
        <w:rPr>
          <w:rFonts w:ascii="Arial" w:hAnsi="Arial" w:cs="Arial"/>
          <w:sz w:val="22"/>
          <w:szCs w:val="22"/>
        </w:rPr>
        <w:t xml:space="preserve">ebtop y comprobar </w:t>
      </w:r>
      <w:r w:rsidR="00AC6F39">
        <w:rPr>
          <w:rFonts w:ascii="Arial" w:hAnsi="Arial" w:cs="Arial"/>
          <w:sz w:val="22"/>
          <w:szCs w:val="22"/>
        </w:rPr>
        <w:t>los</w:t>
      </w:r>
      <w:r w:rsidR="00B8409F">
        <w:rPr>
          <w:rFonts w:ascii="Arial" w:hAnsi="Arial" w:cs="Arial"/>
          <w:sz w:val="22"/>
          <w:szCs w:val="22"/>
        </w:rPr>
        <w:t xml:space="preserve"> documentos para firma. Cada notificación es un documento que hay que revisar, e implica una acción por parte del usuario.</w:t>
      </w:r>
    </w:p>
    <w:p w14:paraId="4970538E" w14:textId="77777777" w:rsidR="00B8409F" w:rsidRDefault="00B8409F" w:rsidP="00B8409F">
      <w:pPr>
        <w:pStyle w:val="Prrafodelista"/>
        <w:spacing w:before="120" w:line="360" w:lineRule="auto"/>
        <w:ind w:left="766" w:right="227"/>
        <w:jc w:val="both"/>
        <w:outlineLvl w:val="0"/>
        <w:rPr>
          <w:rFonts w:ascii="Arial" w:hAnsi="Arial" w:cs="Arial"/>
          <w:sz w:val="22"/>
          <w:szCs w:val="22"/>
        </w:rPr>
      </w:pPr>
      <w:r w:rsidRPr="00B8409F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2B879406" wp14:editId="0B467BEE">
            <wp:extent cx="5382591" cy="1623060"/>
            <wp:effectExtent l="19050" t="19050" r="27940" b="1524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86248" cy="1624163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75425B0B" w14:textId="77777777" w:rsidR="00B8409F" w:rsidRDefault="00B8409F" w:rsidP="00B8409F">
      <w:pPr>
        <w:pStyle w:val="Prrafodelista"/>
        <w:spacing w:before="120" w:line="360" w:lineRule="auto"/>
        <w:ind w:left="766" w:right="227"/>
        <w:jc w:val="both"/>
        <w:outlineLvl w:val="0"/>
        <w:rPr>
          <w:rFonts w:ascii="Arial" w:hAnsi="Arial" w:cs="Arial"/>
          <w:sz w:val="22"/>
          <w:szCs w:val="22"/>
        </w:rPr>
      </w:pPr>
    </w:p>
    <w:p w14:paraId="0DAB9F19" w14:textId="77777777" w:rsidR="000B0989" w:rsidRDefault="000B0989" w:rsidP="00B8409F">
      <w:pPr>
        <w:pStyle w:val="Prrafodelista"/>
        <w:spacing w:before="120" w:line="360" w:lineRule="auto"/>
        <w:ind w:left="766" w:right="227"/>
        <w:jc w:val="both"/>
        <w:outlineLvl w:val="0"/>
        <w:rPr>
          <w:rFonts w:ascii="Arial" w:hAnsi="Arial" w:cs="Arial"/>
          <w:sz w:val="22"/>
          <w:szCs w:val="22"/>
        </w:rPr>
      </w:pPr>
    </w:p>
    <w:p w14:paraId="0C033D5B" w14:textId="77777777" w:rsidR="0008277A" w:rsidRDefault="00B8409F" w:rsidP="0008277A">
      <w:pPr>
        <w:pStyle w:val="Prrafodelista"/>
        <w:numPr>
          <w:ilvl w:val="0"/>
          <w:numId w:val="6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Al abrir la notificación aparece una pantalla </w:t>
      </w:r>
      <w:r w:rsidR="0008277A">
        <w:rPr>
          <w:rFonts w:ascii="Arial" w:hAnsi="Arial" w:cs="Arial"/>
          <w:sz w:val="22"/>
          <w:szCs w:val="22"/>
        </w:rPr>
        <w:t xml:space="preserve">que muestra tres pestañas: Info, Comments y Progress que nos aportan información diferente del documento. </w:t>
      </w:r>
    </w:p>
    <w:p w14:paraId="7355732B" w14:textId="77777777" w:rsidR="0008277A" w:rsidRDefault="0008277A" w:rsidP="0008277A">
      <w:pPr>
        <w:pStyle w:val="Prrafodelista"/>
        <w:spacing w:before="120" w:line="360" w:lineRule="auto"/>
        <w:ind w:left="766" w:right="227"/>
        <w:jc w:val="both"/>
        <w:outlineLvl w:val="0"/>
        <w:rPr>
          <w:rFonts w:ascii="Arial" w:hAnsi="Arial" w:cs="Arial"/>
          <w:sz w:val="22"/>
          <w:szCs w:val="22"/>
        </w:rPr>
      </w:pPr>
    </w:p>
    <w:p w14:paraId="303031C8" w14:textId="77777777" w:rsidR="0008277A" w:rsidRPr="001E3058" w:rsidRDefault="0008277A" w:rsidP="001E3058">
      <w:pPr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</w:p>
    <w:p w14:paraId="43F2948E" w14:textId="77777777" w:rsidR="0008277A" w:rsidRDefault="0008277A" w:rsidP="0008277A">
      <w:pPr>
        <w:pStyle w:val="Prrafodelista"/>
        <w:spacing w:before="120" w:line="360" w:lineRule="auto"/>
        <w:ind w:left="766" w:right="227"/>
        <w:jc w:val="both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Info: nos muestra el icono del documento que vamos a chequear.</w:t>
      </w:r>
      <w:r w:rsidR="00A34A5C">
        <w:rPr>
          <w:rFonts w:ascii="Arial" w:hAnsi="Arial" w:cs="Arial"/>
          <w:sz w:val="22"/>
          <w:szCs w:val="22"/>
        </w:rPr>
        <w:t xml:space="preserve"> Dado que en el repositorio se encuentra en nativo y la rendición de cada plano, siempre aparecerá el icono del programa de CAD, lo cual no im</w:t>
      </w:r>
      <w:r w:rsidR="00B16A79">
        <w:rPr>
          <w:rFonts w:ascii="Arial" w:hAnsi="Arial" w:cs="Arial"/>
          <w:sz w:val="22"/>
          <w:szCs w:val="22"/>
        </w:rPr>
        <w:t>pide abrir el *.pdf. (Ver pág. 7</w:t>
      </w:r>
      <w:r w:rsidR="00A34A5C">
        <w:rPr>
          <w:rFonts w:ascii="Arial" w:hAnsi="Arial" w:cs="Arial"/>
          <w:sz w:val="22"/>
          <w:szCs w:val="22"/>
        </w:rPr>
        <w:t>)</w:t>
      </w:r>
    </w:p>
    <w:p w14:paraId="4C39EFB1" w14:textId="77777777" w:rsidR="0008277A" w:rsidRDefault="0008277A" w:rsidP="0008277A">
      <w:pPr>
        <w:pStyle w:val="Prrafodelista"/>
        <w:spacing w:before="120" w:line="360" w:lineRule="auto"/>
        <w:ind w:left="766" w:right="227"/>
        <w:jc w:val="both"/>
        <w:outlineLvl w:val="0"/>
        <w:rPr>
          <w:rFonts w:ascii="Arial" w:hAnsi="Arial" w:cs="Arial"/>
          <w:sz w:val="22"/>
          <w:szCs w:val="22"/>
        </w:rPr>
      </w:pPr>
    </w:p>
    <w:p w14:paraId="65AD268D" w14:textId="77777777" w:rsidR="0008277A" w:rsidRDefault="0008277A" w:rsidP="0008277A">
      <w:pPr>
        <w:pStyle w:val="Prrafodelista"/>
        <w:spacing w:before="120" w:line="360" w:lineRule="auto"/>
        <w:ind w:left="766" w:right="227"/>
        <w:jc w:val="both"/>
        <w:outlineLvl w:val="0"/>
        <w:rPr>
          <w:rFonts w:ascii="Arial" w:hAnsi="Arial" w:cs="Arial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2A0D1375" wp14:editId="52B0399B">
            <wp:extent cx="4831080" cy="1765056"/>
            <wp:effectExtent l="19050" t="19050" r="26670" b="2603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41928" cy="1769019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3EACD37A" w14:textId="77777777" w:rsidR="0008277A" w:rsidRDefault="0008277A" w:rsidP="0008277A">
      <w:pPr>
        <w:pStyle w:val="Prrafodelista"/>
        <w:spacing w:before="120" w:line="360" w:lineRule="auto"/>
        <w:ind w:left="766" w:right="227"/>
        <w:jc w:val="both"/>
        <w:outlineLvl w:val="0"/>
        <w:rPr>
          <w:rFonts w:ascii="Arial" w:hAnsi="Arial" w:cs="Arial"/>
          <w:sz w:val="22"/>
          <w:szCs w:val="22"/>
        </w:rPr>
      </w:pPr>
    </w:p>
    <w:p w14:paraId="0739CA83" w14:textId="77777777" w:rsidR="0008277A" w:rsidRDefault="0008277A" w:rsidP="0008277A">
      <w:pPr>
        <w:pStyle w:val="Prrafodelista"/>
        <w:spacing w:before="120" w:line="360" w:lineRule="auto"/>
        <w:ind w:left="766" w:right="227"/>
        <w:jc w:val="both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Comments: (no está operativa todavía)</w:t>
      </w:r>
    </w:p>
    <w:p w14:paraId="4F1AB93D" w14:textId="77777777" w:rsidR="0008277A" w:rsidRPr="0008277A" w:rsidRDefault="0008277A" w:rsidP="0008277A">
      <w:pPr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</w:p>
    <w:p w14:paraId="4F413519" w14:textId="77777777" w:rsidR="0008277A" w:rsidRDefault="0008277A" w:rsidP="0008277A">
      <w:pPr>
        <w:pStyle w:val="Prrafodelista"/>
        <w:spacing w:before="120" w:line="360" w:lineRule="auto"/>
        <w:ind w:left="766" w:right="227"/>
        <w:jc w:val="both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Progress: Indica las acciones ejecutadas sobre el documento y la situación en la que se encuentra: quién lo ha firmado, cuándo lo ha firmado, etc.</w:t>
      </w:r>
    </w:p>
    <w:p w14:paraId="139ED50E" w14:textId="77777777" w:rsidR="0008277A" w:rsidRDefault="0008277A" w:rsidP="0008277A">
      <w:pPr>
        <w:pStyle w:val="Prrafodelista"/>
        <w:spacing w:before="120" w:line="360" w:lineRule="auto"/>
        <w:ind w:left="766" w:right="227"/>
        <w:jc w:val="both"/>
        <w:outlineLvl w:val="0"/>
        <w:rPr>
          <w:rFonts w:ascii="Arial" w:hAnsi="Arial" w:cs="Arial"/>
          <w:sz w:val="22"/>
          <w:szCs w:val="22"/>
        </w:rPr>
      </w:pPr>
    </w:p>
    <w:p w14:paraId="4F602CD0" w14:textId="77777777" w:rsidR="0008277A" w:rsidRDefault="0008277A" w:rsidP="0008277A">
      <w:pPr>
        <w:pStyle w:val="Prrafodelista"/>
        <w:spacing w:before="120" w:line="360" w:lineRule="auto"/>
        <w:ind w:left="766" w:right="227"/>
        <w:jc w:val="both"/>
        <w:outlineLvl w:val="0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4D9EE1CC" wp14:editId="63493DED">
            <wp:extent cx="4823460" cy="3256027"/>
            <wp:effectExtent l="19050" t="19050" r="15240" b="2095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20188" cy="3253818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37A40047" w14:textId="77777777" w:rsidR="0008277A" w:rsidRDefault="0008277A" w:rsidP="0008277A">
      <w:pPr>
        <w:pStyle w:val="Prrafodelista"/>
        <w:spacing w:before="120" w:line="360" w:lineRule="auto"/>
        <w:ind w:left="766" w:right="227"/>
        <w:jc w:val="both"/>
        <w:outlineLvl w:val="0"/>
        <w:rPr>
          <w:rFonts w:ascii="Arial" w:hAnsi="Arial" w:cs="Arial"/>
          <w:sz w:val="22"/>
          <w:szCs w:val="22"/>
        </w:rPr>
      </w:pPr>
    </w:p>
    <w:p w14:paraId="29AB8008" w14:textId="77777777" w:rsidR="0008277A" w:rsidRDefault="0008277A" w:rsidP="0008277A">
      <w:pPr>
        <w:pStyle w:val="Prrafodelista"/>
        <w:numPr>
          <w:ilvl w:val="0"/>
          <w:numId w:val="6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 puede pasar de una solapa a otra seleccionando la que se quiera o desde los botones situados en la barra inferior de la pantalla.</w:t>
      </w:r>
    </w:p>
    <w:p w14:paraId="335B7D63" w14:textId="77777777" w:rsidR="0008277A" w:rsidRDefault="0008277A" w:rsidP="0008277A">
      <w:pPr>
        <w:pStyle w:val="Prrafodelista"/>
        <w:spacing w:before="120" w:line="360" w:lineRule="auto"/>
        <w:ind w:left="766" w:right="227"/>
        <w:jc w:val="both"/>
        <w:outlineLvl w:val="0"/>
        <w:rPr>
          <w:rFonts w:ascii="Arial" w:hAnsi="Arial" w:cs="Arial"/>
          <w:sz w:val="22"/>
          <w:szCs w:val="22"/>
        </w:rPr>
      </w:pPr>
    </w:p>
    <w:p w14:paraId="57E60792" w14:textId="77777777" w:rsidR="0008277A" w:rsidRDefault="0008277A" w:rsidP="0008277A">
      <w:pPr>
        <w:pStyle w:val="Prrafodelista"/>
        <w:spacing w:before="120" w:line="360" w:lineRule="auto"/>
        <w:ind w:left="766" w:right="227"/>
        <w:jc w:val="both"/>
        <w:outlineLvl w:val="0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0BD99FBE" wp14:editId="36D1EC0E">
            <wp:extent cx="4869180" cy="306872"/>
            <wp:effectExtent l="19050" t="19050" r="7620" b="1714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51258" cy="324649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2EBD4641" w14:textId="77777777" w:rsidR="0008277A" w:rsidRDefault="0008277A" w:rsidP="0008277A">
      <w:pPr>
        <w:pStyle w:val="Prrafodelista"/>
        <w:spacing w:before="120" w:line="360" w:lineRule="auto"/>
        <w:ind w:left="766" w:right="227"/>
        <w:jc w:val="both"/>
        <w:outlineLvl w:val="0"/>
        <w:rPr>
          <w:rFonts w:ascii="Arial" w:hAnsi="Arial" w:cs="Arial"/>
          <w:sz w:val="22"/>
          <w:szCs w:val="22"/>
        </w:rPr>
      </w:pPr>
    </w:p>
    <w:p w14:paraId="2E3CF9C4" w14:textId="77777777" w:rsidR="0008277A" w:rsidRPr="0008277A" w:rsidRDefault="005F2D9E" w:rsidP="005F2D9E">
      <w:pPr>
        <w:pStyle w:val="Prrafodelista"/>
        <w:spacing w:before="120" w:line="360" w:lineRule="auto"/>
        <w:ind w:left="766" w:right="227"/>
        <w:jc w:val="both"/>
        <w:outlineLvl w:val="0"/>
        <w:rPr>
          <w:rFonts w:ascii="Arial" w:hAnsi="Arial" w:cs="Arial"/>
          <w:sz w:val="22"/>
          <w:szCs w:val="22"/>
        </w:rPr>
      </w:pPr>
      <w:r w:rsidRPr="005F2D9E">
        <w:rPr>
          <w:rFonts w:ascii="Arial" w:hAnsi="Arial" w:cs="Arial"/>
          <w:i/>
          <w:sz w:val="22"/>
          <w:szCs w:val="22"/>
        </w:rPr>
        <w:t>Previous</w:t>
      </w:r>
      <w:r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ab/>
      </w:r>
      <w:r w:rsidR="0008277A" w:rsidRPr="0008277A">
        <w:rPr>
          <w:rFonts w:ascii="Arial" w:hAnsi="Arial" w:cs="Arial"/>
          <w:sz w:val="22"/>
          <w:szCs w:val="22"/>
        </w:rPr>
        <w:t>vuelve a la pestaña anterior</w:t>
      </w:r>
    </w:p>
    <w:p w14:paraId="744698FC" w14:textId="77777777" w:rsidR="0008277A" w:rsidRPr="0008277A" w:rsidRDefault="005F2D9E" w:rsidP="005F2D9E">
      <w:pPr>
        <w:pStyle w:val="Prrafodelista"/>
        <w:spacing w:before="120" w:line="360" w:lineRule="auto"/>
        <w:ind w:left="766" w:right="227"/>
        <w:jc w:val="both"/>
        <w:outlineLvl w:val="0"/>
        <w:rPr>
          <w:rFonts w:ascii="Arial" w:hAnsi="Arial" w:cs="Arial"/>
          <w:sz w:val="22"/>
          <w:szCs w:val="22"/>
        </w:rPr>
      </w:pPr>
      <w:r w:rsidRPr="005F2D9E">
        <w:rPr>
          <w:rFonts w:ascii="Arial" w:hAnsi="Arial" w:cs="Arial"/>
          <w:i/>
          <w:sz w:val="22"/>
          <w:szCs w:val="22"/>
        </w:rPr>
        <w:t>Next</w:t>
      </w:r>
      <w:r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08277A" w:rsidRPr="0008277A">
        <w:rPr>
          <w:rFonts w:ascii="Arial" w:hAnsi="Arial" w:cs="Arial"/>
          <w:sz w:val="22"/>
          <w:szCs w:val="22"/>
        </w:rPr>
        <w:t>pasa a la siguiente</w:t>
      </w:r>
    </w:p>
    <w:p w14:paraId="5367F202" w14:textId="77777777" w:rsidR="0008277A" w:rsidRPr="0008277A" w:rsidRDefault="005F2D9E" w:rsidP="005F2D9E">
      <w:pPr>
        <w:spacing w:line="360" w:lineRule="auto"/>
        <w:ind w:left="770"/>
        <w:jc w:val="both"/>
        <w:rPr>
          <w:rFonts w:ascii="Arial" w:hAnsi="Arial" w:cs="Arial"/>
          <w:sz w:val="22"/>
          <w:szCs w:val="22"/>
        </w:rPr>
      </w:pPr>
      <w:r w:rsidRPr="005F2D9E">
        <w:rPr>
          <w:rFonts w:ascii="Arial" w:hAnsi="Arial" w:cs="Arial"/>
          <w:i/>
          <w:sz w:val="22"/>
          <w:szCs w:val="22"/>
        </w:rPr>
        <w:lastRenderedPageBreak/>
        <w:t>Forward</w:t>
      </w:r>
      <w:r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ab/>
      </w:r>
      <w:r w:rsidR="00F6070D" w:rsidRPr="00F6070D">
        <w:rPr>
          <w:rFonts w:ascii="Arial" w:hAnsi="Arial" w:cs="Arial"/>
          <w:b/>
          <w:sz w:val="22"/>
          <w:szCs w:val="22"/>
        </w:rPr>
        <w:t>envía</w:t>
      </w:r>
      <w:r w:rsidR="00F6070D">
        <w:rPr>
          <w:rFonts w:ascii="Arial" w:hAnsi="Arial" w:cs="Arial"/>
          <w:sz w:val="22"/>
          <w:szCs w:val="22"/>
        </w:rPr>
        <w:t xml:space="preserve"> una tarea al I</w:t>
      </w:r>
      <w:r w:rsidR="0008277A" w:rsidRPr="0008277A">
        <w:rPr>
          <w:rFonts w:ascii="Arial" w:hAnsi="Arial" w:cs="Arial"/>
          <w:sz w:val="22"/>
          <w:szCs w:val="22"/>
        </w:rPr>
        <w:t>nbox de la siguiente persona que tenga que firmar</w:t>
      </w:r>
    </w:p>
    <w:p w14:paraId="55BC174F" w14:textId="77777777" w:rsidR="00CF2A9B" w:rsidRDefault="005F2D9E" w:rsidP="00CF2A9B">
      <w:pPr>
        <w:spacing w:line="360" w:lineRule="auto"/>
        <w:ind w:left="2127" w:hanging="1357"/>
        <w:jc w:val="both"/>
      </w:pPr>
      <w:r w:rsidRPr="005F2D9E">
        <w:rPr>
          <w:rFonts w:ascii="Arial" w:hAnsi="Arial" w:cs="Arial"/>
          <w:i/>
          <w:sz w:val="22"/>
          <w:szCs w:val="22"/>
        </w:rPr>
        <w:t>Reject</w:t>
      </w:r>
      <w:r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ab/>
      </w:r>
      <w:r w:rsidR="00F6070D">
        <w:rPr>
          <w:rFonts w:ascii="Arial" w:hAnsi="Arial" w:cs="Arial"/>
          <w:sz w:val="22"/>
          <w:szCs w:val="22"/>
        </w:rPr>
        <w:t>rechaza el documento</w:t>
      </w:r>
      <w:r w:rsidR="0008277A" w:rsidRPr="0008277A">
        <w:rPr>
          <w:rFonts w:ascii="Arial" w:hAnsi="Arial" w:cs="Arial"/>
          <w:sz w:val="22"/>
          <w:szCs w:val="22"/>
        </w:rPr>
        <w:t xml:space="preserve"> y automáticamente incorpora una marca de agua con la leyenda: </w:t>
      </w:r>
      <w:r w:rsidR="0008277A" w:rsidRPr="0008277A">
        <w:rPr>
          <w:rFonts w:ascii="Arial" w:hAnsi="Arial" w:cs="Arial"/>
          <w:color w:val="FF0000"/>
          <w:sz w:val="22"/>
          <w:szCs w:val="22"/>
        </w:rPr>
        <w:t>REJECTED</w:t>
      </w:r>
      <w:r>
        <w:rPr>
          <w:rFonts w:ascii="Arial" w:hAnsi="Arial" w:cs="Arial"/>
          <w:color w:val="FF0000"/>
          <w:sz w:val="22"/>
          <w:szCs w:val="22"/>
        </w:rPr>
        <w:t xml:space="preserve"> </w:t>
      </w:r>
      <w:r w:rsidRPr="005F2D9E">
        <w:rPr>
          <w:rFonts w:ascii="Arial" w:hAnsi="Arial" w:cs="Arial"/>
          <w:sz w:val="22"/>
          <w:szCs w:val="22"/>
        </w:rPr>
        <w:t>(ver imagen)</w:t>
      </w:r>
      <w:r w:rsidR="0008277A" w:rsidRPr="005F2D9E">
        <w:rPr>
          <w:rFonts w:ascii="Arial" w:hAnsi="Arial" w:cs="Arial"/>
          <w:sz w:val="22"/>
          <w:szCs w:val="22"/>
        </w:rPr>
        <w:t xml:space="preserve">. </w:t>
      </w:r>
      <w:r w:rsidR="0008277A" w:rsidRPr="0008390E">
        <w:rPr>
          <w:rFonts w:ascii="Arial" w:hAnsi="Arial" w:cs="Arial"/>
          <w:sz w:val="22"/>
          <w:szCs w:val="22"/>
        </w:rPr>
        <w:t>Ello implica</w:t>
      </w:r>
      <w:r w:rsidR="00CF2A9B" w:rsidRPr="0008390E">
        <w:rPr>
          <w:rFonts w:ascii="Arial" w:hAnsi="Arial" w:cs="Arial"/>
          <w:sz w:val="22"/>
          <w:szCs w:val="22"/>
        </w:rPr>
        <w:t xml:space="preserve"> contactar con el delineante para explicarle la razón del rechazo y los cambios necesarios para subsanar la incidencia.</w:t>
      </w:r>
      <w:r w:rsidR="00CF2A9B">
        <w:rPr>
          <w:rFonts w:ascii="Arial" w:hAnsi="Arial" w:cs="Arial"/>
          <w:sz w:val="22"/>
          <w:szCs w:val="22"/>
        </w:rPr>
        <w:t xml:space="preserve"> Una vez arreglado se</w:t>
      </w:r>
      <w:r w:rsidR="0008277A" w:rsidRPr="0008277A">
        <w:rPr>
          <w:rFonts w:ascii="Arial" w:hAnsi="Arial" w:cs="Arial"/>
          <w:sz w:val="22"/>
          <w:szCs w:val="22"/>
        </w:rPr>
        <w:t xml:space="preserve"> v</w:t>
      </w:r>
      <w:r w:rsidR="00CF2A9B">
        <w:rPr>
          <w:rFonts w:ascii="Arial" w:hAnsi="Arial" w:cs="Arial"/>
          <w:sz w:val="22"/>
          <w:szCs w:val="22"/>
        </w:rPr>
        <w:t>uelve</w:t>
      </w:r>
      <w:r w:rsidR="0008277A" w:rsidRPr="0008277A">
        <w:rPr>
          <w:rFonts w:ascii="Arial" w:hAnsi="Arial" w:cs="Arial"/>
          <w:sz w:val="22"/>
          <w:szCs w:val="22"/>
        </w:rPr>
        <w:t xml:space="preserve"> a</w:t>
      </w:r>
      <w:r>
        <w:rPr>
          <w:rFonts w:ascii="Arial" w:hAnsi="Arial" w:cs="Arial"/>
          <w:sz w:val="22"/>
          <w:szCs w:val="22"/>
        </w:rPr>
        <w:t xml:space="preserve"> </w:t>
      </w:r>
      <w:r w:rsidR="00CF2A9B">
        <w:rPr>
          <w:rFonts w:ascii="Arial" w:hAnsi="Arial" w:cs="Arial"/>
          <w:sz w:val="22"/>
          <w:szCs w:val="22"/>
        </w:rPr>
        <w:t>cargar</w:t>
      </w:r>
      <w:r>
        <w:rPr>
          <w:rFonts w:ascii="Arial" w:hAnsi="Arial" w:cs="Arial"/>
          <w:sz w:val="22"/>
          <w:szCs w:val="22"/>
        </w:rPr>
        <w:t xml:space="preserve"> el</w:t>
      </w:r>
      <w:r w:rsidR="00CF2A9B">
        <w:rPr>
          <w:rFonts w:ascii="Arial" w:hAnsi="Arial" w:cs="Arial"/>
          <w:sz w:val="22"/>
          <w:szCs w:val="22"/>
        </w:rPr>
        <w:t xml:space="preserve"> archivo nativo y su rendición </w:t>
      </w:r>
      <w:r>
        <w:rPr>
          <w:rFonts w:ascii="Arial" w:hAnsi="Arial" w:cs="Arial"/>
          <w:sz w:val="22"/>
          <w:szCs w:val="22"/>
        </w:rPr>
        <w:t>y</w:t>
      </w:r>
      <w:r w:rsidR="0008277A" w:rsidRPr="0008277A">
        <w:rPr>
          <w:rFonts w:ascii="Arial" w:hAnsi="Arial" w:cs="Arial"/>
          <w:sz w:val="22"/>
          <w:szCs w:val="22"/>
        </w:rPr>
        <w:t xml:space="preserve"> </w:t>
      </w:r>
      <w:r w:rsidR="00CF2A9B">
        <w:rPr>
          <w:rFonts w:ascii="Arial" w:hAnsi="Arial" w:cs="Arial"/>
          <w:sz w:val="22"/>
          <w:szCs w:val="22"/>
        </w:rPr>
        <w:t>comienza</w:t>
      </w:r>
      <w:r w:rsidR="0008277A" w:rsidRPr="0008277A">
        <w:rPr>
          <w:rFonts w:ascii="Arial" w:hAnsi="Arial" w:cs="Arial"/>
          <w:sz w:val="22"/>
          <w:szCs w:val="22"/>
        </w:rPr>
        <w:t xml:space="preserve"> el WF</w:t>
      </w:r>
      <w:r>
        <w:rPr>
          <w:rFonts w:ascii="Arial" w:hAnsi="Arial" w:cs="Arial"/>
          <w:sz w:val="22"/>
          <w:szCs w:val="22"/>
        </w:rPr>
        <w:t xml:space="preserve"> de nuevo</w:t>
      </w:r>
      <w:r w:rsidR="00CF2A9B">
        <w:t>.</w:t>
      </w:r>
    </w:p>
    <w:p w14:paraId="2BD710B6" w14:textId="77777777" w:rsidR="005F2D9E" w:rsidRPr="005F2D9E" w:rsidRDefault="005F2D9E" w:rsidP="005F2D9E">
      <w:pPr>
        <w:spacing w:line="360" w:lineRule="auto"/>
        <w:ind w:left="770"/>
        <w:jc w:val="both"/>
        <w:rPr>
          <w:rFonts w:ascii="Arial" w:hAnsi="Arial" w:cs="Arial"/>
          <w:sz w:val="22"/>
          <w:szCs w:val="22"/>
        </w:rPr>
      </w:pPr>
    </w:p>
    <w:p w14:paraId="74A8D5E1" w14:textId="77777777" w:rsidR="0008277A" w:rsidRDefault="005F2D9E" w:rsidP="005F2D9E">
      <w:pPr>
        <w:pStyle w:val="Prrafodelista"/>
        <w:spacing w:before="120" w:line="360" w:lineRule="auto"/>
        <w:ind w:left="766" w:right="227"/>
        <w:jc w:val="center"/>
        <w:outlineLvl w:val="0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2E59991F" wp14:editId="3E541167">
            <wp:extent cx="3390900" cy="2405245"/>
            <wp:effectExtent l="19050" t="19050" r="19050" b="1460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94229" cy="2407607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0C2208AF" w14:textId="77777777" w:rsidR="00B24418" w:rsidRDefault="00B24418" w:rsidP="005F2D9E">
      <w:pPr>
        <w:pStyle w:val="Prrafodelista"/>
        <w:spacing w:before="120" w:line="360" w:lineRule="auto"/>
        <w:ind w:left="766" w:right="227"/>
        <w:jc w:val="center"/>
        <w:outlineLvl w:val="0"/>
        <w:rPr>
          <w:rFonts w:ascii="Arial" w:hAnsi="Arial" w:cs="Arial"/>
          <w:sz w:val="22"/>
          <w:szCs w:val="22"/>
        </w:rPr>
      </w:pPr>
    </w:p>
    <w:p w14:paraId="10B3E370" w14:textId="77777777" w:rsidR="001C7C50" w:rsidRDefault="001C7C50" w:rsidP="005F2D9E">
      <w:pPr>
        <w:pStyle w:val="Prrafodelista"/>
        <w:spacing w:before="120" w:line="360" w:lineRule="auto"/>
        <w:ind w:left="766" w:right="227"/>
        <w:jc w:val="center"/>
        <w:outlineLvl w:val="0"/>
        <w:rPr>
          <w:rFonts w:ascii="Arial" w:hAnsi="Arial" w:cs="Arial"/>
          <w:sz w:val="22"/>
          <w:szCs w:val="22"/>
        </w:rPr>
      </w:pPr>
    </w:p>
    <w:p w14:paraId="60290C90" w14:textId="77777777" w:rsidR="001C7C50" w:rsidRDefault="001C7C50" w:rsidP="001C7C50">
      <w:pPr>
        <w:spacing w:line="360" w:lineRule="auto"/>
        <w:ind w:left="770"/>
        <w:jc w:val="both"/>
        <w:rPr>
          <w:rFonts w:ascii="Arial" w:hAnsi="Arial" w:cs="Arial"/>
          <w:sz w:val="22"/>
          <w:szCs w:val="22"/>
        </w:rPr>
      </w:pPr>
      <w:r w:rsidRPr="005F2D9E">
        <w:rPr>
          <w:rFonts w:ascii="Arial" w:hAnsi="Arial" w:cs="Arial"/>
          <w:i/>
          <w:sz w:val="22"/>
          <w:szCs w:val="22"/>
        </w:rPr>
        <w:t>Close</w:t>
      </w:r>
      <w:r w:rsidRPr="005F2D9E"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5F2D9E">
        <w:rPr>
          <w:rFonts w:ascii="Arial" w:hAnsi="Arial" w:cs="Arial"/>
          <w:sz w:val="22"/>
          <w:szCs w:val="22"/>
        </w:rPr>
        <w:t>cierra la pantalla</w:t>
      </w:r>
      <w:r>
        <w:rPr>
          <w:rFonts w:ascii="Arial" w:hAnsi="Arial" w:cs="Arial"/>
          <w:sz w:val="22"/>
          <w:szCs w:val="22"/>
        </w:rPr>
        <w:t xml:space="preserve"> no el WF, pudiendo dejarlo para firmar más adelante.</w:t>
      </w:r>
    </w:p>
    <w:p w14:paraId="21D3D817" w14:textId="77777777" w:rsidR="001C7C50" w:rsidRDefault="001C7C50" w:rsidP="005F2D9E">
      <w:pPr>
        <w:pStyle w:val="Prrafodelista"/>
        <w:spacing w:before="120" w:line="360" w:lineRule="auto"/>
        <w:ind w:left="766" w:right="227"/>
        <w:jc w:val="center"/>
        <w:outlineLvl w:val="0"/>
        <w:rPr>
          <w:rFonts w:ascii="Arial" w:hAnsi="Arial" w:cs="Arial"/>
          <w:sz w:val="22"/>
          <w:szCs w:val="22"/>
        </w:rPr>
      </w:pPr>
    </w:p>
    <w:p w14:paraId="5715B3C9" w14:textId="77777777" w:rsidR="00A34A5C" w:rsidRPr="0008390E" w:rsidRDefault="00A34A5C" w:rsidP="00A34A5C">
      <w:pPr>
        <w:pStyle w:val="Prrafodelista"/>
        <w:numPr>
          <w:ilvl w:val="0"/>
          <w:numId w:val="6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  <w:r w:rsidRPr="0008390E">
        <w:rPr>
          <w:rFonts w:ascii="Arial" w:hAnsi="Arial" w:cs="Arial"/>
          <w:sz w:val="22"/>
          <w:szCs w:val="22"/>
        </w:rPr>
        <w:t>Una vez que el documento pasa a la s</w:t>
      </w:r>
      <w:r w:rsidR="00F6070D" w:rsidRPr="0008390E">
        <w:rPr>
          <w:rFonts w:ascii="Arial" w:hAnsi="Arial" w:cs="Arial"/>
          <w:sz w:val="22"/>
          <w:szCs w:val="22"/>
        </w:rPr>
        <w:t>iguiente firma, desaparece del I</w:t>
      </w:r>
      <w:r w:rsidRPr="0008390E">
        <w:rPr>
          <w:rFonts w:ascii="Arial" w:hAnsi="Arial" w:cs="Arial"/>
          <w:sz w:val="22"/>
          <w:szCs w:val="22"/>
        </w:rPr>
        <w:t>nbox CHK (posición 2) y aparece en el del ENG (posición 3) y así sucesivamente hasta completar el flujo.</w:t>
      </w:r>
      <w:r w:rsidR="00065E46" w:rsidRPr="0008390E">
        <w:rPr>
          <w:rFonts w:ascii="Arial" w:hAnsi="Arial" w:cs="Arial"/>
          <w:sz w:val="22"/>
          <w:szCs w:val="22"/>
        </w:rPr>
        <w:t xml:space="preserve"> Paralelamente, los implicados en el proceso de firma reciben un mail</w:t>
      </w:r>
      <w:r w:rsidR="001727C7" w:rsidRPr="0008390E">
        <w:rPr>
          <w:rFonts w:ascii="Arial" w:hAnsi="Arial" w:cs="Arial"/>
          <w:sz w:val="22"/>
          <w:szCs w:val="22"/>
        </w:rPr>
        <w:t xml:space="preserve"> en el que se les avisa de los documentos que tienen para firmar.</w:t>
      </w:r>
    </w:p>
    <w:p w14:paraId="769F0028" w14:textId="77777777" w:rsidR="00A34A5C" w:rsidRDefault="00A34A5C" w:rsidP="00A34A5C"/>
    <w:p w14:paraId="4CD5EC13" w14:textId="77777777" w:rsidR="00A34A5C" w:rsidRDefault="00A34A5C" w:rsidP="00A34A5C">
      <w:pPr>
        <w:jc w:val="center"/>
      </w:pPr>
      <w:r>
        <w:rPr>
          <w:noProof/>
        </w:rPr>
        <w:drawing>
          <wp:inline distT="0" distB="0" distL="0" distR="0" wp14:anchorId="3A2C7FC6" wp14:editId="582EA339">
            <wp:extent cx="5612130" cy="1333500"/>
            <wp:effectExtent l="19050" t="19050" r="26670" b="1905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33500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45CE8452" w14:textId="77777777" w:rsidR="00B24418" w:rsidRDefault="00B24418" w:rsidP="005F2D9E">
      <w:pPr>
        <w:pStyle w:val="Prrafodelista"/>
        <w:spacing w:before="120" w:line="360" w:lineRule="auto"/>
        <w:ind w:left="766" w:right="227"/>
        <w:jc w:val="center"/>
        <w:outlineLvl w:val="0"/>
        <w:rPr>
          <w:rFonts w:ascii="Arial" w:hAnsi="Arial" w:cs="Arial"/>
          <w:sz w:val="22"/>
          <w:szCs w:val="22"/>
        </w:rPr>
      </w:pPr>
    </w:p>
    <w:p w14:paraId="1EB71B74" w14:textId="77777777" w:rsidR="00A34A5C" w:rsidRDefault="00A34A5C" w:rsidP="00A34A5C">
      <w:pPr>
        <w:pStyle w:val="Prrafodelista"/>
        <w:numPr>
          <w:ilvl w:val="0"/>
          <w:numId w:val="6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Tanto si se quiere verificar el contenido del archivo, como si queremos comprobar si está firmado, hay</w:t>
      </w:r>
      <w:r w:rsidR="0019448D">
        <w:rPr>
          <w:rFonts w:ascii="Arial" w:hAnsi="Arial" w:cs="Arial"/>
          <w:sz w:val="22"/>
          <w:szCs w:val="22"/>
        </w:rPr>
        <w:t xml:space="preserve"> que seguir los siguientes pasos</w:t>
      </w:r>
      <w:r w:rsidR="00C422AA">
        <w:rPr>
          <w:rFonts w:ascii="Arial" w:hAnsi="Arial" w:cs="Arial"/>
          <w:sz w:val="22"/>
          <w:szCs w:val="22"/>
        </w:rPr>
        <w:t>:</w:t>
      </w:r>
    </w:p>
    <w:p w14:paraId="71A4E690" w14:textId="77777777" w:rsidR="00C422AA" w:rsidRPr="00C422AA" w:rsidRDefault="00C422AA" w:rsidP="00E722AD">
      <w:pPr>
        <w:pStyle w:val="Prrafodelista"/>
        <w:spacing w:before="120" w:line="360" w:lineRule="auto"/>
        <w:ind w:left="766"/>
        <w:contextualSpacing w:val="0"/>
        <w:jc w:val="both"/>
        <w:rPr>
          <w:rFonts w:ascii="Arial" w:hAnsi="Arial" w:cs="Arial"/>
          <w:sz w:val="22"/>
          <w:szCs w:val="22"/>
        </w:rPr>
      </w:pPr>
      <w:r w:rsidRPr="00C422AA">
        <w:rPr>
          <w:rFonts w:ascii="Arial" w:hAnsi="Arial" w:cs="Arial"/>
          <w:sz w:val="22"/>
          <w:szCs w:val="22"/>
        </w:rPr>
        <w:lastRenderedPageBreak/>
        <w:t>Una vez abierta la tarea, pulsa</w:t>
      </w:r>
      <w:r>
        <w:rPr>
          <w:rFonts w:ascii="Arial" w:hAnsi="Arial" w:cs="Arial"/>
          <w:sz w:val="22"/>
          <w:szCs w:val="22"/>
        </w:rPr>
        <w:t>r</w:t>
      </w:r>
      <w:r w:rsidRPr="00C422AA">
        <w:rPr>
          <w:rFonts w:ascii="Arial" w:hAnsi="Arial" w:cs="Arial"/>
          <w:sz w:val="22"/>
          <w:szCs w:val="22"/>
        </w:rPr>
        <w:t xml:space="preserve"> </w:t>
      </w:r>
      <w:r w:rsidRPr="00C422AA">
        <w:rPr>
          <w:rFonts w:ascii="Arial" w:hAnsi="Arial" w:cs="Arial"/>
          <w:color w:val="FF0000"/>
          <w:sz w:val="22"/>
          <w:szCs w:val="22"/>
        </w:rPr>
        <w:t xml:space="preserve">botón derecho </w:t>
      </w:r>
      <w:r w:rsidRPr="00C422AA">
        <w:rPr>
          <w:rFonts w:ascii="Arial" w:hAnsi="Arial" w:cs="Arial"/>
          <w:sz w:val="22"/>
          <w:szCs w:val="22"/>
        </w:rPr>
        <w:t>sobre el documento nativo y selecciona</w:t>
      </w:r>
      <w:r>
        <w:rPr>
          <w:rFonts w:ascii="Arial" w:hAnsi="Arial" w:cs="Arial"/>
          <w:sz w:val="22"/>
          <w:szCs w:val="22"/>
        </w:rPr>
        <w:t>r</w:t>
      </w:r>
      <w:r w:rsidRPr="00C422AA">
        <w:rPr>
          <w:rFonts w:ascii="Arial" w:hAnsi="Arial" w:cs="Arial"/>
          <w:sz w:val="22"/>
          <w:szCs w:val="22"/>
        </w:rPr>
        <w:t xml:space="preserve"> </w:t>
      </w:r>
      <w:r w:rsidRPr="00C422AA">
        <w:rPr>
          <w:rFonts w:ascii="Arial" w:hAnsi="Arial" w:cs="Arial"/>
          <w:color w:val="FF0000"/>
          <w:sz w:val="22"/>
          <w:szCs w:val="22"/>
        </w:rPr>
        <w:t>View\Renditions</w:t>
      </w:r>
    </w:p>
    <w:p w14:paraId="5E2E0FB5" w14:textId="77777777" w:rsidR="00C422AA" w:rsidRPr="00C422AA" w:rsidRDefault="00C422AA" w:rsidP="00E722AD">
      <w:pPr>
        <w:spacing w:before="120" w:line="360" w:lineRule="auto"/>
        <w:rPr>
          <w:rFonts w:ascii="Arial" w:hAnsi="Arial" w:cs="Arial"/>
          <w:sz w:val="22"/>
          <w:szCs w:val="22"/>
        </w:rPr>
      </w:pPr>
    </w:p>
    <w:p w14:paraId="281D7416" w14:textId="77777777" w:rsidR="00C422AA" w:rsidRDefault="00C422AA" w:rsidP="00C422AA">
      <w:pPr>
        <w:pStyle w:val="Prrafodelista"/>
        <w:rPr>
          <w:color w:val="000000"/>
        </w:rPr>
      </w:pPr>
    </w:p>
    <w:p w14:paraId="0CFB47F6" w14:textId="77777777" w:rsidR="00C422AA" w:rsidRDefault="00C422AA" w:rsidP="00C422AA">
      <w:pPr>
        <w:ind w:left="708" w:firstLine="708"/>
        <w:rPr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38A8D0" wp14:editId="68B0E4A3">
                <wp:simplePos x="0" y="0"/>
                <wp:positionH relativeFrom="column">
                  <wp:posOffset>1259205</wp:posOffset>
                </wp:positionH>
                <wp:positionV relativeFrom="paragraph">
                  <wp:posOffset>4395470</wp:posOffset>
                </wp:positionV>
                <wp:extent cx="3162300" cy="746760"/>
                <wp:effectExtent l="0" t="0" r="19050" b="15240"/>
                <wp:wrapNone/>
                <wp:docPr id="15" name="15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2300" cy="74676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BB3387" id="15 Elipse" o:spid="_x0000_s1026" style="position:absolute;margin-left:99.15pt;margin-top:346.1pt;width:249pt;height:58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65404071" wp14:editId="6CF51939">
            <wp:extent cx="3482340" cy="5143500"/>
            <wp:effectExtent l="0" t="0" r="3810" b="0"/>
            <wp:docPr id="11" name="Imagen 11" descr="cid:image001.jpg@01D055CC.F40A9D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cid:image001.jpg@01D055CC.F40A9D10"/>
                    <pic:cNvPicPr>
                      <a:picLocks noChangeAspect="1" noChangeArrowheads="1"/>
                    </pic:cNvPicPr>
                  </pic:nvPicPr>
                  <pic:blipFill>
                    <a:blip r:embed="rId28" r:link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46549" w14:textId="77777777" w:rsidR="00C422AA" w:rsidRDefault="00C422AA" w:rsidP="00E722AD">
      <w:pPr>
        <w:spacing w:before="120" w:line="360" w:lineRule="auto"/>
        <w:rPr>
          <w:color w:val="000000"/>
        </w:rPr>
      </w:pPr>
    </w:p>
    <w:p w14:paraId="06AE6ED9" w14:textId="77777777" w:rsidR="00C422AA" w:rsidRPr="00F718BA" w:rsidRDefault="00C422AA" w:rsidP="00E722AD">
      <w:pPr>
        <w:pStyle w:val="Prrafodelista"/>
        <w:spacing w:before="120" w:line="360" w:lineRule="auto"/>
        <w:ind w:left="766"/>
        <w:contextualSpacing w:val="0"/>
        <w:jc w:val="both"/>
        <w:rPr>
          <w:rFonts w:ascii="Arial" w:hAnsi="Arial" w:cs="Arial"/>
          <w:sz w:val="22"/>
          <w:szCs w:val="22"/>
        </w:rPr>
      </w:pPr>
      <w:r w:rsidRPr="00F718BA">
        <w:rPr>
          <w:rFonts w:ascii="Arial" w:hAnsi="Arial" w:cs="Arial"/>
          <w:sz w:val="22"/>
          <w:szCs w:val="22"/>
        </w:rPr>
        <w:t>Se abrirá una nueva ventana con los objetos del documento. Nativo y PDF.</w:t>
      </w:r>
    </w:p>
    <w:p w14:paraId="6CDF3FB0" w14:textId="77777777" w:rsidR="00C422AA" w:rsidRDefault="00C422AA" w:rsidP="00E722AD">
      <w:pPr>
        <w:spacing w:before="120" w:line="360" w:lineRule="auto"/>
        <w:rPr>
          <w:color w:val="000000"/>
        </w:rPr>
      </w:pPr>
    </w:p>
    <w:p w14:paraId="4B9B405E" w14:textId="77777777" w:rsidR="00C422AA" w:rsidRDefault="00C422AA" w:rsidP="00C422AA">
      <w:pPr>
        <w:ind w:left="708" w:firstLine="708"/>
        <w:rPr>
          <w:color w:val="000000"/>
        </w:rPr>
      </w:pPr>
      <w:r>
        <w:rPr>
          <w:noProof/>
        </w:rPr>
        <w:drawing>
          <wp:inline distT="0" distB="0" distL="0" distR="0" wp14:anchorId="11D5884F" wp14:editId="47DB080E">
            <wp:extent cx="3040380" cy="1082040"/>
            <wp:effectExtent l="0" t="0" r="7620" b="3810"/>
            <wp:docPr id="10" name="Imagen 10" descr="cid:image004.png@01D055CC.BE28D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cid:image004.png@01D055CC.BE28D220"/>
                    <pic:cNvPicPr>
                      <a:picLocks noChangeAspect="1" noChangeArrowheads="1"/>
                    </pic:cNvPicPr>
                  </pic:nvPicPr>
                  <pic:blipFill>
                    <a:blip r:embed="rId30" r:link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132B0" w14:textId="77777777" w:rsidR="00C422AA" w:rsidRDefault="00C422AA" w:rsidP="00C422AA">
      <w:pPr>
        <w:rPr>
          <w:color w:val="000000"/>
        </w:rPr>
      </w:pPr>
    </w:p>
    <w:p w14:paraId="2F0249ED" w14:textId="77777777" w:rsidR="00C422AA" w:rsidRDefault="00C422AA" w:rsidP="00E722AD">
      <w:pPr>
        <w:spacing w:before="120" w:line="360" w:lineRule="auto"/>
        <w:ind w:left="799"/>
        <w:jc w:val="both"/>
        <w:rPr>
          <w:rFonts w:ascii="Arial" w:hAnsi="Arial" w:cs="Arial"/>
          <w:sz w:val="22"/>
          <w:szCs w:val="22"/>
        </w:rPr>
      </w:pPr>
      <w:r w:rsidRPr="00F718BA">
        <w:rPr>
          <w:rFonts w:ascii="Arial" w:hAnsi="Arial" w:cs="Arial"/>
          <w:sz w:val="22"/>
          <w:szCs w:val="22"/>
        </w:rPr>
        <w:t xml:space="preserve">Desde </w:t>
      </w:r>
      <w:r w:rsidR="00E722AD">
        <w:rPr>
          <w:rFonts w:ascii="Arial" w:hAnsi="Arial" w:cs="Arial"/>
          <w:sz w:val="22"/>
          <w:szCs w:val="22"/>
        </w:rPr>
        <w:t xml:space="preserve">aquí </w:t>
      </w:r>
      <w:r w:rsidR="00F718BA">
        <w:rPr>
          <w:rFonts w:ascii="Arial" w:hAnsi="Arial" w:cs="Arial"/>
          <w:sz w:val="22"/>
          <w:szCs w:val="22"/>
        </w:rPr>
        <w:t>se puede</w:t>
      </w:r>
      <w:r w:rsidRPr="00F718BA">
        <w:rPr>
          <w:rFonts w:ascii="Arial" w:hAnsi="Arial" w:cs="Arial"/>
          <w:sz w:val="22"/>
          <w:szCs w:val="22"/>
        </w:rPr>
        <w:t xml:space="preserve"> abrir el PDF haciendo doble </w:t>
      </w:r>
      <w:r w:rsidRPr="0008390E">
        <w:rPr>
          <w:rFonts w:ascii="Arial" w:hAnsi="Arial" w:cs="Arial"/>
          <w:i/>
          <w:sz w:val="22"/>
          <w:szCs w:val="22"/>
        </w:rPr>
        <w:t>click</w:t>
      </w:r>
      <w:r w:rsidRPr="00F718BA">
        <w:rPr>
          <w:rFonts w:ascii="Arial" w:hAnsi="Arial" w:cs="Arial"/>
          <w:sz w:val="22"/>
          <w:szCs w:val="22"/>
        </w:rPr>
        <w:t xml:space="preserve"> sobre él y ver las firmas y modificaciones que tiene el documento.</w:t>
      </w:r>
    </w:p>
    <w:p w14:paraId="05DAE796" w14:textId="77777777" w:rsidR="00884E75" w:rsidRDefault="00884E75" w:rsidP="00F718BA">
      <w:pPr>
        <w:ind w:left="798"/>
        <w:jc w:val="both"/>
        <w:rPr>
          <w:rFonts w:ascii="Arial" w:hAnsi="Arial" w:cs="Arial"/>
          <w:sz w:val="22"/>
          <w:szCs w:val="22"/>
        </w:rPr>
      </w:pPr>
    </w:p>
    <w:p w14:paraId="39F31AD8" w14:textId="77777777" w:rsidR="00884E75" w:rsidRDefault="00884E75" w:rsidP="00F718BA">
      <w:pPr>
        <w:ind w:left="798"/>
        <w:jc w:val="both"/>
        <w:rPr>
          <w:rFonts w:ascii="Arial" w:hAnsi="Arial" w:cs="Arial"/>
          <w:sz w:val="22"/>
          <w:szCs w:val="22"/>
        </w:rPr>
      </w:pPr>
    </w:p>
    <w:p w14:paraId="3E599088" w14:textId="77777777" w:rsidR="00884E75" w:rsidRDefault="00884E75" w:rsidP="00F718BA">
      <w:pPr>
        <w:ind w:left="798"/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38D0D442" wp14:editId="3E6BB348">
            <wp:extent cx="5006340" cy="904064"/>
            <wp:effectExtent l="19050" t="19050" r="22860" b="1079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09741" cy="904678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0D0A96DD" w14:textId="77777777" w:rsidR="00E722AD" w:rsidRDefault="00E722AD" w:rsidP="00F718BA">
      <w:pPr>
        <w:ind w:left="798"/>
        <w:jc w:val="both"/>
        <w:rPr>
          <w:rFonts w:ascii="Arial" w:hAnsi="Arial" w:cs="Arial"/>
          <w:sz w:val="22"/>
          <w:szCs w:val="22"/>
        </w:rPr>
      </w:pPr>
    </w:p>
    <w:p w14:paraId="6A4A4D83" w14:textId="77777777" w:rsidR="00E722AD" w:rsidRDefault="00E722AD" w:rsidP="00E722AD">
      <w:pPr>
        <w:spacing w:before="120" w:line="360" w:lineRule="auto"/>
        <w:ind w:left="79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Cada vez que se complete uno de los campos de la firma, se cumplimentan las propiedades del documento con los datos del usuario que ha firmado y la fecha en la que lo ha hecho.</w:t>
      </w:r>
    </w:p>
    <w:p w14:paraId="3F8C8164" w14:textId="77777777" w:rsidR="00E722AD" w:rsidRDefault="00E722AD" w:rsidP="00F718BA">
      <w:pPr>
        <w:ind w:left="798"/>
        <w:jc w:val="both"/>
        <w:rPr>
          <w:rFonts w:ascii="Arial" w:hAnsi="Arial" w:cs="Arial"/>
          <w:sz w:val="22"/>
          <w:szCs w:val="22"/>
        </w:rPr>
      </w:pPr>
    </w:p>
    <w:p w14:paraId="0C4CBB43" w14:textId="77777777" w:rsidR="00E722AD" w:rsidRDefault="00E722AD" w:rsidP="006D32F1">
      <w:pPr>
        <w:ind w:left="798"/>
        <w:jc w:val="center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44C999B0" wp14:editId="0519C830">
            <wp:extent cx="2819400" cy="3469657"/>
            <wp:effectExtent l="19050" t="19050" r="19050" b="1651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3469657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76B8BC53" w14:textId="77777777" w:rsidR="001727C7" w:rsidRDefault="001727C7" w:rsidP="006D32F1">
      <w:pPr>
        <w:ind w:left="798"/>
        <w:jc w:val="center"/>
        <w:rPr>
          <w:rFonts w:ascii="Arial" w:hAnsi="Arial" w:cs="Arial"/>
          <w:sz w:val="22"/>
          <w:szCs w:val="22"/>
        </w:rPr>
      </w:pPr>
    </w:p>
    <w:p w14:paraId="281DA4D4" w14:textId="77777777" w:rsidR="001727C7" w:rsidRDefault="001727C7" w:rsidP="006D32F1">
      <w:pPr>
        <w:ind w:left="798"/>
        <w:jc w:val="center"/>
        <w:rPr>
          <w:rFonts w:ascii="Arial" w:hAnsi="Arial" w:cs="Arial"/>
          <w:sz w:val="22"/>
          <w:szCs w:val="22"/>
        </w:rPr>
      </w:pPr>
    </w:p>
    <w:p w14:paraId="1449296B" w14:textId="77777777" w:rsidR="001727C7" w:rsidRPr="0008390E" w:rsidRDefault="001727C7" w:rsidP="001727C7">
      <w:pPr>
        <w:pStyle w:val="Prrafodelista"/>
        <w:numPr>
          <w:ilvl w:val="0"/>
          <w:numId w:val="6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  <w:r w:rsidRPr="0008390E">
        <w:rPr>
          <w:rFonts w:ascii="Arial" w:hAnsi="Arial" w:cs="Arial"/>
          <w:sz w:val="22"/>
          <w:szCs w:val="22"/>
        </w:rPr>
        <w:t xml:space="preserve">Una vez el plano es firmado por </w:t>
      </w:r>
      <w:r w:rsidR="00D640E9" w:rsidRPr="0008390E">
        <w:rPr>
          <w:rFonts w:ascii="Arial" w:hAnsi="Arial" w:cs="Arial"/>
          <w:sz w:val="22"/>
          <w:szCs w:val="22"/>
        </w:rPr>
        <w:t>la última persona del</w:t>
      </w:r>
      <w:r w:rsidRPr="0008390E">
        <w:rPr>
          <w:rFonts w:ascii="Arial" w:hAnsi="Arial" w:cs="Arial"/>
          <w:sz w:val="22"/>
          <w:szCs w:val="22"/>
        </w:rPr>
        <w:t xml:space="preserve"> Ciclo de Aprobación (jefe de Proyecto) a Control de Documentos le llega una comunicación como la siguiente:</w:t>
      </w:r>
    </w:p>
    <w:p w14:paraId="55C69D86" w14:textId="77777777" w:rsidR="001727C7" w:rsidRDefault="001727C7" w:rsidP="006D32F1">
      <w:pPr>
        <w:ind w:left="798"/>
        <w:jc w:val="center"/>
        <w:rPr>
          <w:rFonts w:ascii="Arial" w:hAnsi="Arial" w:cs="Arial"/>
          <w:sz w:val="22"/>
          <w:szCs w:val="22"/>
        </w:rPr>
      </w:pPr>
    </w:p>
    <w:p w14:paraId="3F960B9A" w14:textId="77777777" w:rsidR="00D640E9" w:rsidRDefault="00D640E9" w:rsidP="00D640E9">
      <w:pPr>
        <w:jc w:val="center"/>
        <w:rPr>
          <w:rFonts w:ascii="Arial" w:hAnsi="Arial" w:cs="Arial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49218558" wp14:editId="26056BBE">
            <wp:extent cx="5097780" cy="2127005"/>
            <wp:effectExtent l="0" t="0" r="7620" b="6985"/>
            <wp:docPr id="16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2.JPG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558"/>
                    <a:stretch/>
                  </pic:blipFill>
                  <pic:spPr bwMode="auto">
                    <a:xfrm>
                      <a:off x="0" y="0"/>
                      <a:ext cx="5106246" cy="21305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47D853" w14:textId="77777777" w:rsidR="00D640E9" w:rsidRDefault="00D640E9" w:rsidP="00D640E9">
      <w:pPr>
        <w:jc w:val="center"/>
        <w:rPr>
          <w:rFonts w:ascii="Arial" w:hAnsi="Arial" w:cs="Arial"/>
          <w:sz w:val="22"/>
          <w:szCs w:val="22"/>
        </w:rPr>
      </w:pPr>
    </w:p>
    <w:p w14:paraId="3142F000" w14:textId="77777777" w:rsidR="00D640E9" w:rsidRDefault="00D640E9" w:rsidP="00D640E9">
      <w:pPr>
        <w:jc w:val="center"/>
        <w:rPr>
          <w:rFonts w:ascii="Arial" w:hAnsi="Arial" w:cs="Arial"/>
          <w:sz w:val="22"/>
          <w:szCs w:val="22"/>
        </w:rPr>
      </w:pPr>
    </w:p>
    <w:p w14:paraId="6FFDEF9D" w14:textId="77777777" w:rsidR="00D640E9" w:rsidRPr="0008390E" w:rsidRDefault="00D640E9" w:rsidP="00D640E9">
      <w:pPr>
        <w:pStyle w:val="Prrafodelista"/>
        <w:numPr>
          <w:ilvl w:val="0"/>
          <w:numId w:val="6"/>
        </w:numPr>
        <w:spacing w:before="120" w:line="360" w:lineRule="auto"/>
        <w:ind w:right="227"/>
        <w:jc w:val="both"/>
        <w:outlineLvl w:val="0"/>
      </w:pPr>
      <w:r w:rsidRPr="0008390E">
        <w:rPr>
          <w:rFonts w:ascii="Arial" w:hAnsi="Arial" w:cs="Arial"/>
          <w:sz w:val="22"/>
          <w:szCs w:val="22"/>
        </w:rPr>
        <w:t>En cualquier instante Control de Documentos tiene a su disposición una utilidad que les permite ver el estado de los documentos que están en el proceso de firma</w:t>
      </w:r>
      <w:r w:rsidRPr="0008390E">
        <w:t>:</w:t>
      </w:r>
    </w:p>
    <w:p w14:paraId="7BDE3C0A" w14:textId="77777777" w:rsidR="00D640E9" w:rsidRPr="00D640E9" w:rsidRDefault="00D640E9" w:rsidP="00D640E9">
      <w:pPr>
        <w:pStyle w:val="Prrafodelista"/>
        <w:spacing w:before="120" w:line="360" w:lineRule="auto"/>
        <w:ind w:left="766" w:right="227"/>
        <w:jc w:val="both"/>
        <w:outlineLvl w:val="0"/>
        <w:rPr>
          <w:highlight w:val="yellow"/>
        </w:rPr>
      </w:pPr>
    </w:p>
    <w:p w14:paraId="17B23BF4" w14:textId="77777777" w:rsidR="00D640E9" w:rsidRDefault="00D640E9" w:rsidP="00D640E9">
      <w:pPr>
        <w:pStyle w:val="Listaconvietas"/>
        <w:numPr>
          <w:ilvl w:val="0"/>
          <w:numId w:val="0"/>
        </w:numPr>
        <w:ind w:left="62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032BA5" wp14:editId="49AE27B1">
                <wp:simplePos x="0" y="0"/>
                <wp:positionH relativeFrom="column">
                  <wp:posOffset>396240</wp:posOffset>
                </wp:positionH>
                <wp:positionV relativeFrom="paragraph">
                  <wp:posOffset>3190874</wp:posOffset>
                </wp:positionV>
                <wp:extent cx="1428750" cy="485775"/>
                <wp:effectExtent l="19050" t="19050" r="19050" b="28575"/>
                <wp:wrapNone/>
                <wp:docPr id="18" name="18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485775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B9FF6D" id="18 Rectángulo" o:spid="_x0000_s1026" style="position:absolute;margin-left:31.2pt;margin-top:251.25pt;width:112.5pt;height:38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" filled="f" strokecolor="red" strokeweight="2.5pt"/>
            </w:pict>
          </mc:Fallback>
        </mc:AlternateContent>
      </w:r>
      <w:r>
        <w:rPr>
          <w:noProof/>
        </w:rPr>
        <w:drawing>
          <wp:inline distT="0" distB="0" distL="0" distR="0" wp14:anchorId="39358778" wp14:editId="559ADC16">
            <wp:extent cx="5511440" cy="3676650"/>
            <wp:effectExtent l="0" t="0" r="0" b="0"/>
            <wp:docPr id="19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4.JP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44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2BDE8" w14:textId="77777777" w:rsidR="00D640E9" w:rsidRDefault="00D640E9" w:rsidP="00D640E9">
      <w:pPr>
        <w:pStyle w:val="Listaconvietas"/>
        <w:numPr>
          <w:ilvl w:val="0"/>
          <w:numId w:val="0"/>
        </w:numPr>
        <w:ind w:left="624"/>
      </w:pPr>
    </w:p>
    <w:p w14:paraId="032C44F4" w14:textId="77777777" w:rsidR="00D640E9" w:rsidRPr="0008390E" w:rsidRDefault="00D640E9" w:rsidP="00D640E9">
      <w:pPr>
        <w:pStyle w:val="Listaconvietas"/>
        <w:numPr>
          <w:ilvl w:val="0"/>
          <w:numId w:val="0"/>
        </w:numPr>
        <w:ind w:left="624"/>
      </w:pPr>
      <w:r w:rsidRPr="0008390E">
        <w:t xml:space="preserve">También pueden revisar qué Documentos han completado su proceso de firma, y una vez se han publicado y distribuido mediante Transmittal, permite a Control de Documentos terminar el ciclo de Aprobación y que no aparezcan más. </w:t>
      </w:r>
    </w:p>
    <w:p w14:paraId="545DE5AF" w14:textId="77777777" w:rsidR="00D640E9" w:rsidRPr="0008390E" w:rsidRDefault="00D640E9" w:rsidP="00D640E9">
      <w:pPr>
        <w:pStyle w:val="Listaconvietas"/>
        <w:numPr>
          <w:ilvl w:val="0"/>
          <w:numId w:val="0"/>
        </w:numPr>
        <w:ind w:left="624"/>
      </w:pPr>
      <w:r w:rsidRPr="0008390E">
        <w:t>Esta utilidad funciona de la forma siguiente:</w:t>
      </w:r>
    </w:p>
    <w:p w14:paraId="31414863" w14:textId="77777777" w:rsidR="00D640E9" w:rsidRPr="0008390E" w:rsidRDefault="00D640E9" w:rsidP="00D640E9">
      <w:pPr>
        <w:pStyle w:val="ListaNumrica"/>
        <w:numPr>
          <w:ilvl w:val="0"/>
          <w:numId w:val="12"/>
        </w:numPr>
      </w:pPr>
      <w:r w:rsidRPr="0008390E">
        <w:t>Se selecciona primero el proyecto.</w:t>
      </w:r>
    </w:p>
    <w:p w14:paraId="3082D854" w14:textId="77777777" w:rsidR="00D640E9" w:rsidRPr="0008390E" w:rsidRDefault="00D640E9" w:rsidP="00D640E9">
      <w:pPr>
        <w:pStyle w:val="ListaNumrica"/>
        <w:numPr>
          <w:ilvl w:val="0"/>
          <w:numId w:val="12"/>
        </w:numPr>
      </w:pPr>
      <w:r w:rsidRPr="0008390E">
        <w:t xml:space="preserve">Una vez seleccionado se pueden ver los Documentos que ha finalizado el proceso de aprobación y falta publicar y distribuir o los Documentos pendientes de firma, </w:t>
      </w:r>
      <w:r w:rsidRPr="0008390E">
        <w:lastRenderedPageBreak/>
        <w:t>en los que se ve el punto del proceso en el que están parados (usuario que los tiene en su buzón).</w:t>
      </w:r>
    </w:p>
    <w:p w14:paraId="26B1EA9B" w14:textId="77777777" w:rsidR="00D640E9" w:rsidRPr="0008390E" w:rsidRDefault="00D640E9" w:rsidP="00D640E9">
      <w:pPr>
        <w:pStyle w:val="ListaNumrica"/>
        <w:numPr>
          <w:ilvl w:val="0"/>
          <w:numId w:val="12"/>
        </w:numPr>
      </w:pPr>
      <w:r w:rsidRPr="0008390E">
        <w:t>Se pueden ordenar por Fecha o Nombre del Documento y filtrar por cualquier cadena de texto presente en el documento.</w:t>
      </w:r>
    </w:p>
    <w:p w14:paraId="1281F8DB" w14:textId="77777777" w:rsidR="00D640E9" w:rsidRPr="0008390E" w:rsidRDefault="00D640E9" w:rsidP="00D640E9">
      <w:pPr>
        <w:pStyle w:val="ListaNumrica"/>
        <w:numPr>
          <w:ilvl w:val="0"/>
          <w:numId w:val="12"/>
        </w:numPr>
      </w:pPr>
      <w:r w:rsidRPr="0008390E">
        <w:t xml:space="preserve">Si estamos en la parte de Documentos Pendientes de Control de Documentos, cuando la persona de Control de Documentos ha finalizado la publicación y distribución del documento finalizará el WF presionando el botón recuadrado en rojo. </w:t>
      </w:r>
    </w:p>
    <w:p w14:paraId="1F34940C" w14:textId="77777777" w:rsidR="00D640E9" w:rsidRDefault="00D640E9" w:rsidP="00D640E9">
      <w:pPr>
        <w:pStyle w:val="ListaNumrica"/>
        <w:numPr>
          <w:ilvl w:val="0"/>
          <w:numId w:val="0"/>
        </w:numPr>
        <w:ind w:left="708"/>
      </w:pPr>
    </w:p>
    <w:p w14:paraId="3F204376" w14:textId="77777777" w:rsidR="00D640E9" w:rsidRDefault="00D640E9" w:rsidP="00D640E9">
      <w:pPr>
        <w:jc w:val="center"/>
        <w:rPr>
          <w:rFonts w:ascii="Arial" w:hAnsi="Arial" w:cs="Arial"/>
          <w:sz w:val="22"/>
          <w:szCs w:val="22"/>
        </w:rPr>
      </w:pPr>
    </w:p>
    <w:p w14:paraId="53C8DB0F" w14:textId="77777777" w:rsidR="00D640E9" w:rsidRDefault="00D640E9">
      <w:pPr>
        <w:rPr>
          <w:rFonts w:ascii="Arial" w:hAnsi="Arial" w:cs="Arial"/>
          <w:sz w:val="22"/>
          <w:szCs w:val="22"/>
        </w:rPr>
      </w:pPr>
    </w:p>
    <w:p w14:paraId="5B88BC71" w14:textId="77777777" w:rsidR="00184AB5" w:rsidRPr="00184AB5" w:rsidRDefault="00184AB5" w:rsidP="00184AB5">
      <w:pPr>
        <w:pStyle w:val="Prrafodelista"/>
        <w:numPr>
          <w:ilvl w:val="0"/>
          <w:numId w:val="5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DIAGRAMA DE FLUJO</w:t>
      </w:r>
      <w:r w:rsidRPr="00184AB5">
        <w:rPr>
          <w:rFonts w:ascii="Arial" w:hAnsi="Arial" w:cs="Arial"/>
          <w:b/>
          <w:sz w:val="22"/>
          <w:szCs w:val="22"/>
        </w:rPr>
        <w:t xml:space="preserve"> DE </w:t>
      </w:r>
      <w:r>
        <w:rPr>
          <w:rFonts w:ascii="Arial" w:hAnsi="Arial" w:cs="Arial"/>
          <w:b/>
          <w:sz w:val="22"/>
          <w:szCs w:val="22"/>
        </w:rPr>
        <w:t xml:space="preserve">LA </w:t>
      </w:r>
      <w:r w:rsidRPr="00184AB5">
        <w:rPr>
          <w:rFonts w:ascii="Arial" w:hAnsi="Arial" w:cs="Arial"/>
          <w:b/>
          <w:sz w:val="22"/>
          <w:szCs w:val="22"/>
        </w:rPr>
        <w:t>FIRMA</w:t>
      </w:r>
      <w:r>
        <w:rPr>
          <w:rFonts w:ascii="Arial" w:hAnsi="Arial" w:cs="Arial"/>
          <w:b/>
          <w:sz w:val="22"/>
          <w:szCs w:val="22"/>
        </w:rPr>
        <w:t xml:space="preserve"> DIGITAL</w:t>
      </w:r>
    </w:p>
    <w:p w14:paraId="27B22DC5" w14:textId="77777777" w:rsidR="00C422AA" w:rsidRDefault="00C422AA" w:rsidP="00C422AA">
      <w:pPr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</w:p>
    <w:p w14:paraId="79929590" w14:textId="77777777" w:rsidR="005E709F" w:rsidRDefault="005E709F" w:rsidP="00C422AA">
      <w:pPr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</w:p>
    <w:p w14:paraId="07809B98" w14:textId="77777777" w:rsidR="005E709F" w:rsidRPr="00C422AA" w:rsidRDefault="00BB4EE7" w:rsidP="00BB4EE7">
      <w:pPr>
        <w:spacing w:before="120" w:line="360" w:lineRule="auto"/>
        <w:ind w:right="227"/>
        <w:jc w:val="center"/>
        <w:outlineLvl w:val="0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30FA1B80" wp14:editId="05FDB95F">
            <wp:extent cx="4732020" cy="5250180"/>
            <wp:effectExtent l="0" t="0" r="0" b="762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525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709F" w:rsidRPr="00C422AA">
      <w:footerReference w:type="default" r:id="rId37"/>
      <w:pgSz w:w="11906" w:h="16838"/>
      <w:pgMar w:top="1418" w:right="851" w:bottom="851" w:left="1701" w:header="454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33C3DB" w14:textId="77777777" w:rsidR="00EB742C" w:rsidRDefault="00EB742C">
      <w:r>
        <w:separator/>
      </w:r>
    </w:p>
  </w:endnote>
  <w:endnote w:type="continuationSeparator" w:id="0">
    <w:p w14:paraId="3B21A041" w14:textId="77777777" w:rsidR="00EB742C" w:rsidRDefault="00EB74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0CBF50" w14:textId="77777777" w:rsidR="00F609A1" w:rsidRDefault="00F609A1">
    <w:pPr>
      <w:pStyle w:val="Piedepgina"/>
    </w:pPr>
  </w:p>
  <w:p w14:paraId="52141AF5" w14:textId="77777777" w:rsidR="00F609A1" w:rsidRDefault="00F609A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3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93"/>
      <w:gridCol w:w="1134"/>
      <w:gridCol w:w="1134"/>
      <w:gridCol w:w="993"/>
      <w:gridCol w:w="5811"/>
    </w:tblGrid>
    <w:tr w:rsidR="009C1178" w14:paraId="0A3CF0C5" w14:textId="77777777" w:rsidTr="008E159F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</w:tcPr>
        <w:p w14:paraId="0535B968" w14:textId="77777777" w:rsidR="009C1178" w:rsidRDefault="009C1178">
          <w:r w:rsidRPr="005109E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800" behindDoc="0" locked="0" layoutInCell="0" allowOverlap="1" wp14:anchorId="1CBDF1CF" wp14:editId="3DF25C88">
                    <wp:simplePos x="0" y="0"/>
                    <wp:positionH relativeFrom="column">
                      <wp:posOffset>-440055</wp:posOffset>
                    </wp:positionH>
                    <wp:positionV relativeFrom="paragraph">
                      <wp:posOffset>1115695</wp:posOffset>
                    </wp:positionV>
                    <wp:extent cx="137795" cy="608330"/>
                    <wp:effectExtent l="0" t="0" r="0" b="0"/>
                    <wp:wrapNone/>
                    <wp:docPr id="31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37795" cy="6083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AD9977F" w14:textId="77777777" w:rsidR="009C1178" w:rsidRDefault="009C1178" w:rsidP="009C1178">
                                <w:pPr>
                                  <w:rPr>
                                    <w:rFonts w:ascii="Arial" w:hAnsi="Arial"/>
                                    <w:sz w:val="14"/>
                                    <w:lang w:val="es-ES_tradnl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sz w:val="14"/>
                                    <w:lang w:val="es-ES_tradnl"/>
                                  </w:rPr>
                                  <w:t>MI-5.E/1</w:t>
                                </w:r>
                              </w:p>
                            </w:txbxContent>
                          </wps:txbx>
                          <wps:bodyPr rot="0" vert="vert270" wrap="square" lIns="18000" tIns="45720" rIns="18000" bIns="10800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CBDF1C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7" type="#_x0000_t202" style="position:absolute;margin-left:-34.65pt;margin-top:87.85pt;width:10.85pt;height:47.9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" o:allowincell="f" stroked="f">
                    <v:textbox style="layout-flow:vertical;mso-layout-flow-alt:bottom-to-top" inset=".5mm,,.5mm,3mm">
                      <w:txbxContent>
                        <w:p w14:paraId="5AD9977F" w14:textId="77777777" w:rsidR="009C1178" w:rsidRDefault="009C1178" w:rsidP="009C1178">
                          <w:pPr>
                            <w:rPr>
                              <w:rFonts w:ascii="Arial" w:hAnsi="Arial"/>
                              <w:sz w:val="14"/>
                              <w:lang w:val="es-ES_tradnl"/>
                            </w:rPr>
                          </w:pPr>
                          <w:r>
                            <w:rPr>
                              <w:rFonts w:ascii="Arial" w:hAnsi="Arial"/>
                              <w:sz w:val="14"/>
                              <w:lang w:val="es-ES_tradnl"/>
                            </w:rPr>
                            <w:t>MI-5.E/1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1134" w:type="dxa"/>
          <w:tcBorders>
            <w:top w:val="nil"/>
            <w:bottom w:val="nil"/>
          </w:tcBorders>
        </w:tcPr>
        <w:p w14:paraId="7916715E" w14:textId="77777777" w:rsidR="009C1178" w:rsidRDefault="009C1178">
          <w:r w:rsidRPr="005109E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824" behindDoc="0" locked="0" layoutInCell="0" allowOverlap="1" wp14:anchorId="15D49F15" wp14:editId="18E79BA8">
                    <wp:simplePos x="0" y="0"/>
                    <wp:positionH relativeFrom="column">
                      <wp:posOffset>-440055</wp:posOffset>
                    </wp:positionH>
                    <wp:positionV relativeFrom="paragraph">
                      <wp:posOffset>1115695</wp:posOffset>
                    </wp:positionV>
                    <wp:extent cx="137795" cy="608330"/>
                    <wp:effectExtent l="0" t="0" r="0" b="0"/>
                    <wp:wrapNone/>
                    <wp:docPr id="32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37795" cy="6083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645948C" w14:textId="77777777" w:rsidR="009C1178" w:rsidRDefault="009C1178" w:rsidP="009C1178">
                                <w:pPr>
                                  <w:rPr>
                                    <w:rFonts w:ascii="Arial" w:hAnsi="Arial"/>
                                    <w:sz w:val="14"/>
                                    <w:lang w:val="es-ES_tradnl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sz w:val="14"/>
                                    <w:lang w:val="es-ES_tradnl"/>
                                  </w:rPr>
                                  <w:t>MI-5.E/1</w:t>
                                </w:r>
                              </w:p>
                            </w:txbxContent>
                          </wps:txbx>
                          <wps:bodyPr rot="0" vert="vert270" wrap="square" lIns="18000" tIns="45720" rIns="18000" bIns="10800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15D49F15" id="_x0000_s1028" type="#_x0000_t202" style="position:absolute;margin-left:-34.65pt;margin-top:87.85pt;width:10.85pt;height:47.9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" o:allowincell="f" stroked="f">
                    <v:textbox style="layout-flow:vertical;mso-layout-flow-alt:bottom-to-top" inset=".5mm,,.5mm,3mm">
                      <w:txbxContent>
                        <w:p w14:paraId="5645948C" w14:textId="77777777" w:rsidR="009C1178" w:rsidRDefault="009C1178" w:rsidP="009C1178">
                          <w:pPr>
                            <w:rPr>
                              <w:rFonts w:ascii="Arial" w:hAnsi="Arial"/>
                              <w:sz w:val="14"/>
                              <w:lang w:val="es-ES_tradnl"/>
                            </w:rPr>
                          </w:pPr>
                          <w:r>
                            <w:rPr>
                              <w:rFonts w:ascii="Arial" w:hAnsi="Arial"/>
                              <w:sz w:val="14"/>
                              <w:lang w:val="es-ES_tradnl"/>
                            </w:rPr>
                            <w:t>MI-5.E/1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1134" w:type="dxa"/>
          <w:tcBorders>
            <w:top w:val="nil"/>
            <w:bottom w:val="nil"/>
          </w:tcBorders>
        </w:tcPr>
        <w:p w14:paraId="6D0811E4" w14:textId="77777777" w:rsidR="009C1178" w:rsidRDefault="009C1178">
          <w:r w:rsidRPr="005109E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848" behindDoc="0" locked="0" layoutInCell="0" allowOverlap="1" wp14:anchorId="084B4A43" wp14:editId="4B6C91BB">
                    <wp:simplePos x="0" y="0"/>
                    <wp:positionH relativeFrom="column">
                      <wp:posOffset>-440055</wp:posOffset>
                    </wp:positionH>
                    <wp:positionV relativeFrom="paragraph">
                      <wp:posOffset>1115695</wp:posOffset>
                    </wp:positionV>
                    <wp:extent cx="137795" cy="608330"/>
                    <wp:effectExtent l="0" t="0" r="0" b="0"/>
                    <wp:wrapNone/>
                    <wp:docPr id="33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37795" cy="6083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56C9E92" w14:textId="77777777" w:rsidR="009C1178" w:rsidRDefault="009C1178" w:rsidP="009C1178">
                                <w:pPr>
                                  <w:rPr>
                                    <w:rFonts w:ascii="Arial" w:hAnsi="Arial"/>
                                    <w:sz w:val="14"/>
                                    <w:lang w:val="es-ES_tradnl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sz w:val="14"/>
                                    <w:lang w:val="es-ES_tradnl"/>
                                  </w:rPr>
                                  <w:t>MI-5.E/1</w:t>
                                </w:r>
                              </w:p>
                            </w:txbxContent>
                          </wps:txbx>
                          <wps:bodyPr rot="0" vert="vert270" wrap="square" lIns="18000" tIns="45720" rIns="18000" bIns="10800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084B4A43" id="_x0000_s1029" type="#_x0000_t202" style="position:absolute;margin-left:-34.65pt;margin-top:87.85pt;width:10.85pt;height:47.9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" o:allowincell="f" stroked="f">
                    <v:textbox style="layout-flow:vertical;mso-layout-flow-alt:bottom-to-top" inset=".5mm,,.5mm,3mm">
                      <w:txbxContent>
                        <w:p w14:paraId="056C9E92" w14:textId="77777777" w:rsidR="009C1178" w:rsidRDefault="009C1178" w:rsidP="009C1178">
                          <w:pPr>
                            <w:rPr>
                              <w:rFonts w:ascii="Arial" w:hAnsi="Arial"/>
                              <w:sz w:val="14"/>
                              <w:lang w:val="es-ES_tradnl"/>
                            </w:rPr>
                          </w:pPr>
                          <w:r>
                            <w:rPr>
                              <w:rFonts w:ascii="Arial" w:hAnsi="Arial"/>
                              <w:sz w:val="14"/>
                              <w:lang w:val="es-ES_tradnl"/>
                            </w:rPr>
                            <w:t>MI-5.E/1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993" w:type="dxa"/>
          <w:tcBorders>
            <w:top w:val="nil"/>
            <w:bottom w:val="nil"/>
          </w:tcBorders>
        </w:tcPr>
        <w:p w14:paraId="69A343A6" w14:textId="77777777" w:rsidR="009C1178" w:rsidRDefault="009C1178">
          <w:r w:rsidRPr="005109E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872" behindDoc="0" locked="0" layoutInCell="0" allowOverlap="1" wp14:anchorId="1F1F7EEA" wp14:editId="16549188">
                    <wp:simplePos x="0" y="0"/>
                    <wp:positionH relativeFrom="column">
                      <wp:posOffset>-440055</wp:posOffset>
                    </wp:positionH>
                    <wp:positionV relativeFrom="paragraph">
                      <wp:posOffset>1115695</wp:posOffset>
                    </wp:positionV>
                    <wp:extent cx="137795" cy="608330"/>
                    <wp:effectExtent l="0" t="0" r="0" b="0"/>
                    <wp:wrapNone/>
                    <wp:docPr id="34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37795" cy="6083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D5A0E57" w14:textId="77777777" w:rsidR="009C1178" w:rsidRDefault="009C1178" w:rsidP="009C1178">
                                <w:pPr>
                                  <w:rPr>
                                    <w:rFonts w:ascii="Arial" w:hAnsi="Arial"/>
                                    <w:sz w:val="14"/>
                                    <w:lang w:val="es-ES_tradnl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sz w:val="14"/>
                                    <w:lang w:val="es-ES_tradnl"/>
                                  </w:rPr>
                                  <w:t>MI-5.E/1</w:t>
                                </w:r>
                              </w:p>
                            </w:txbxContent>
                          </wps:txbx>
                          <wps:bodyPr rot="0" vert="vert270" wrap="square" lIns="18000" tIns="45720" rIns="18000" bIns="10800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1F1F7EEA" id="_x0000_s1030" type="#_x0000_t202" style="position:absolute;margin-left:-34.65pt;margin-top:87.85pt;width:10.85pt;height:47.9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" o:allowincell="f" stroked="f">
                    <v:textbox style="layout-flow:vertical;mso-layout-flow-alt:bottom-to-top" inset=".5mm,,.5mm,3mm">
                      <w:txbxContent>
                        <w:p w14:paraId="6D5A0E57" w14:textId="77777777" w:rsidR="009C1178" w:rsidRDefault="009C1178" w:rsidP="009C1178">
                          <w:pPr>
                            <w:rPr>
                              <w:rFonts w:ascii="Arial" w:hAnsi="Arial"/>
                              <w:sz w:val="14"/>
                              <w:lang w:val="es-ES_tradnl"/>
                            </w:rPr>
                          </w:pPr>
                          <w:r>
                            <w:rPr>
                              <w:rFonts w:ascii="Arial" w:hAnsi="Arial"/>
                              <w:sz w:val="14"/>
                              <w:lang w:val="es-ES_tradnl"/>
                            </w:rPr>
                            <w:t>MI-5.E/1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5811" w:type="dxa"/>
          <w:tcBorders>
            <w:top w:val="nil"/>
            <w:bottom w:val="nil"/>
            <w:right w:val="nil"/>
          </w:tcBorders>
        </w:tcPr>
        <w:p w14:paraId="37671FD5" w14:textId="77777777" w:rsidR="009C1178" w:rsidRDefault="009C1178">
          <w:r w:rsidRPr="005109E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896" behindDoc="0" locked="0" layoutInCell="0" allowOverlap="1" wp14:anchorId="455FBC90" wp14:editId="04D1B5F6">
                    <wp:simplePos x="0" y="0"/>
                    <wp:positionH relativeFrom="column">
                      <wp:posOffset>-440055</wp:posOffset>
                    </wp:positionH>
                    <wp:positionV relativeFrom="paragraph">
                      <wp:posOffset>1115695</wp:posOffset>
                    </wp:positionV>
                    <wp:extent cx="137795" cy="608330"/>
                    <wp:effectExtent l="0" t="0" r="0" b="0"/>
                    <wp:wrapNone/>
                    <wp:docPr id="35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37795" cy="6083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A9ABEC" w14:textId="77777777" w:rsidR="009C1178" w:rsidRDefault="009C1178" w:rsidP="009C1178">
                                <w:pPr>
                                  <w:rPr>
                                    <w:rFonts w:ascii="Arial" w:hAnsi="Arial"/>
                                    <w:sz w:val="14"/>
                                    <w:lang w:val="es-ES_tradnl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sz w:val="14"/>
                                    <w:lang w:val="es-ES_tradnl"/>
                                  </w:rPr>
                                  <w:t>MI-5.E/1</w:t>
                                </w:r>
                              </w:p>
                            </w:txbxContent>
                          </wps:txbx>
                          <wps:bodyPr rot="0" vert="vert270" wrap="square" lIns="18000" tIns="45720" rIns="18000" bIns="10800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455FBC90" id="_x0000_s1031" type="#_x0000_t202" style="position:absolute;margin-left:-34.65pt;margin-top:87.85pt;width:10.85pt;height:47.9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" o:allowincell="f" stroked="f">
                    <v:textbox style="layout-flow:vertical;mso-layout-flow-alt:bottom-to-top" inset=".5mm,,.5mm,3mm">
                      <w:txbxContent>
                        <w:p w14:paraId="16A9ABEC" w14:textId="77777777" w:rsidR="009C1178" w:rsidRDefault="009C1178" w:rsidP="009C1178">
                          <w:pPr>
                            <w:rPr>
                              <w:rFonts w:ascii="Arial" w:hAnsi="Arial"/>
                              <w:sz w:val="14"/>
                              <w:lang w:val="es-ES_tradnl"/>
                            </w:rPr>
                          </w:pPr>
                          <w:r>
                            <w:rPr>
                              <w:rFonts w:ascii="Arial" w:hAnsi="Arial"/>
                              <w:sz w:val="14"/>
                              <w:lang w:val="es-ES_tradnl"/>
                            </w:rPr>
                            <w:t>MI-5.E/1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  <w:tr w:rsidR="00F609A1" w14:paraId="2B2F655F" w14:textId="77777777" w:rsidTr="003E285B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14:paraId="5EED667E" w14:textId="77777777" w:rsidR="00F609A1" w:rsidRDefault="00F609A1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14:paraId="5481E110" w14:textId="77777777" w:rsidR="00F609A1" w:rsidRDefault="00F609A1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14:paraId="15A4153B" w14:textId="77777777" w:rsidR="00F609A1" w:rsidRDefault="00F609A1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14:paraId="52CF39EC" w14:textId="77777777" w:rsidR="00F609A1" w:rsidRDefault="00F609A1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14:paraId="72EDE321" w14:textId="77777777" w:rsidR="00F609A1" w:rsidRDefault="00F609A1">
          <w:pPr>
            <w:pStyle w:val="Piedepgina"/>
            <w:rPr>
              <w:rFonts w:ascii="Arial" w:hAnsi="Arial"/>
              <w:sz w:val="18"/>
            </w:rPr>
          </w:pPr>
        </w:p>
      </w:tc>
    </w:tr>
    <w:tr w:rsidR="00F609A1" w14:paraId="163ED63B" w14:textId="77777777" w:rsidTr="003E285B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14:paraId="5450B511" w14:textId="77777777" w:rsidR="00F609A1" w:rsidRDefault="00F609A1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14:paraId="373F38EC" w14:textId="77777777" w:rsidR="00F609A1" w:rsidRDefault="00F609A1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14:paraId="0F779738" w14:textId="77777777" w:rsidR="00F609A1" w:rsidRDefault="00F609A1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14:paraId="79F0FEE1" w14:textId="77777777" w:rsidR="00F609A1" w:rsidRDefault="00F609A1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14:paraId="2D6EFF24" w14:textId="77777777" w:rsidR="00F609A1" w:rsidRDefault="00F609A1">
          <w:pPr>
            <w:pStyle w:val="Piedepgina"/>
            <w:rPr>
              <w:rFonts w:ascii="Arial" w:hAnsi="Arial"/>
              <w:sz w:val="18"/>
            </w:rPr>
          </w:pPr>
        </w:p>
      </w:tc>
    </w:tr>
    <w:tr w:rsidR="00F609A1" w14:paraId="11F7F01A" w14:textId="77777777" w:rsidTr="003E285B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14:paraId="03AD5A39" w14:textId="77777777" w:rsidR="00F609A1" w:rsidRDefault="00F609A1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14:paraId="2C6AE672" w14:textId="77777777" w:rsidR="00F609A1" w:rsidRDefault="00F609A1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14:paraId="1C175D90" w14:textId="77777777" w:rsidR="00F609A1" w:rsidRDefault="00F609A1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14:paraId="476D0EFD" w14:textId="77777777" w:rsidR="00F609A1" w:rsidRDefault="00F609A1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14:paraId="3DE4EA29" w14:textId="77777777" w:rsidR="00F609A1" w:rsidRDefault="00F609A1">
          <w:pPr>
            <w:pStyle w:val="Piedepgina"/>
            <w:rPr>
              <w:rFonts w:ascii="Arial" w:hAnsi="Arial"/>
              <w:sz w:val="18"/>
            </w:rPr>
          </w:pPr>
        </w:p>
      </w:tc>
    </w:tr>
    <w:tr w:rsidR="00F609A1" w14:paraId="66A34842" w14:textId="77777777" w:rsidTr="003E285B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14:paraId="6FC2DAAD" w14:textId="77777777" w:rsidR="00F609A1" w:rsidRDefault="00F609A1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14:paraId="214C18C2" w14:textId="77777777" w:rsidR="00F609A1" w:rsidRDefault="00F609A1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14:paraId="7F5E9254" w14:textId="77777777" w:rsidR="00F609A1" w:rsidRDefault="00F609A1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14:paraId="6A20A822" w14:textId="77777777" w:rsidR="00F609A1" w:rsidRDefault="00F609A1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14:paraId="01DF17DE" w14:textId="77777777" w:rsidR="00F609A1" w:rsidRDefault="00F609A1">
          <w:pPr>
            <w:pStyle w:val="Piedepgina"/>
            <w:rPr>
              <w:rFonts w:ascii="Arial" w:hAnsi="Arial"/>
              <w:sz w:val="18"/>
            </w:rPr>
          </w:pPr>
        </w:p>
      </w:tc>
    </w:tr>
    <w:tr w:rsidR="00F609A1" w14:paraId="51119641" w14:textId="77777777" w:rsidTr="003E285B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14:paraId="2117F70E" w14:textId="4DEF0BB0" w:rsidR="00F609A1" w:rsidRDefault="00D643BF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MFV</w:t>
          </w: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14:paraId="2F6D8DDB" w14:textId="435128F1" w:rsidR="00F609A1" w:rsidRDefault="00D643BF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SCE</w:t>
          </w: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14:paraId="18E7E620" w14:textId="5E290CFD" w:rsidR="00F609A1" w:rsidRDefault="00D643BF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04</w:t>
          </w: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14:paraId="13740BC1" w14:textId="455A448C" w:rsidR="00F609A1" w:rsidRPr="00D643BF" w:rsidRDefault="00D643BF">
          <w:pPr>
            <w:pStyle w:val="Piedepgina"/>
            <w:jc w:val="center"/>
            <w:rPr>
              <w:rFonts w:ascii="Arial" w:hAnsi="Arial"/>
              <w:sz w:val="16"/>
              <w:szCs w:val="16"/>
            </w:rPr>
          </w:pPr>
          <w:r w:rsidRPr="00D643BF">
            <w:rPr>
              <w:rFonts w:ascii="Arial" w:hAnsi="Arial"/>
              <w:sz w:val="16"/>
              <w:szCs w:val="16"/>
            </w:rPr>
            <w:t>05/03/2024</w:t>
          </w: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14:paraId="65F3B271" w14:textId="280AB131" w:rsidR="00F609A1" w:rsidRDefault="00D643BF">
          <w:pPr>
            <w:pStyle w:val="Piedepgina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CANCELADA</w:t>
          </w:r>
        </w:p>
      </w:tc>
    </w:tr>
    <w:tr w:rsidR="00154F8E" w14:paraId="1296C96B" w14:textId="77777777" w:rsidTr="003E285B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14:paraId="2ABE2976" w14:textId="77777777" w:rsidR="00154F8E" w:rsidRDefault="00154F8E" w:rsidP="003D5B56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MFV</w:t>
          </w: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14:paraId="5C495248" w14:textId="77777777" w:rsidR="00154F8E" w:rsidRDefault="00154F8E" w:rsidP="003D5B56">
          <w:pPr>
            <w:pStyle w:val="Piedepgina"/>
            <w:jc w:val="center"/>
            <w:rPr>
              <w:rFonts w:ascii="Arial" w:hAnsi="Arial"/>
              <w:sz w:val="18"/>
            </w:rPr>
          </w:pPr>
          <w:r w:rsidRPr="00601300">
            <w:rPr>
              <w:rFonts w:ascii="Arial" w:hAnsi="Arial"/>
              <w:sz w:val="16"/>
              <w:szCs w:val="16"/>
            </w:rPr>
            <w:t>SCE/JALH</w:t>
          </w: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14:paraId="03E679C3" w14:textId="77777777" w:rsidR="00154F8E" w:rsidRDefault="00154F8E" w:rsidP="003D5B56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03</w:t>
          </w: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14:paraId="3BD9ED01" w14:textId="77777777" w:rsidR="00154F8E" w:rsidRPr="00154F8E" w:rsidRDefault="00154F8E">
          <w:pPr>
            <w:pStyle w:val="Piedepgina"/>
            <w:jc w:val="center"/>
            <w:rPr>
              <w:rFonts w:ascii="Arial" w:hAnsi="Arial"/>
              <w:sz w:val="16"/>
              <w:szCs w:val="16"/>
            </w:rPr>
          </w:pPr>
          <w:r w:rsidRPr="00154F8E">
            <w:rPr>
              <w:rFonts w:ascii="Arial" w:hAnsi="Arial"/>
              <w:sz w:val="16"/>
              <w:szCs w:val="16"/>
            </w:rPr>
            <w:t>06/07</w:t>
          </w:r>
          <w:r>
            <w:rPr>
              <w:rFonts w:ascii="Arial" w:hAnsi="Arial"/>
              <w:sz w:val="16"/>
              <w:szCs w:val="16"/>
            </w:rPr>
            <w:t>/</w:t>
          </w:r>
          <w:r w:rsidRPr="00154F8E">
            <w:rPr>
              <w:rFonts w:ascii="Arial" w:hAnsi="Arial"/>
              <w:sz w:val="16"/>
              <w:szCs w:val="16"/>
            </w:rPr>
            <w:t>2016</w:t>
          </w: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14:paraId="32661DED" w14:textId="77777777" w:rsidR="00154F8E" w:rsidRDefault="00154F8E">
          <w:pPr>
            <w:pStyle w:val="Piedepgina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AÑADIDO PUNTO 4 COMPLETO</w:t>
          </w:r>
        </w:p>
      </w:tc>
    </w:tr>
    <w:tr w:rsidR="00B8089D" w14:paraId="64F2D8D3" w14:textId="77777777" w:rsidTr="00B40CA8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14:paraId="3DB9C9D0" w14:textId="77777777" w:rsidR="00B8089D" w:rsidRDefault="00B8089D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MFV</w:t>
          </w: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14:paraId="1B801665" w14:textId="77777777" w:rsidR="00B8089D" w:rsidRDefault="00B8089D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6"/>
              <w:szCs w:val="16"/>
            </w:rPr>
            <w:t>SCE/JALH</w:t>
          </w: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14:paraId="1BE7CE66" w14:textId="77777777" w:rsidR="00B8089D" w:rsidRDefault="00B8089D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02</w:t>
          </w: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14:paraId="26E5F141" w14:textId="77777777" w:rsidR="00B8089D" w:rsidRDefault="00B8089D">
          <w:pPr>
            <w:pStyle w:val="Piedepgina"/>
            <w:jc w:val="center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07/06/2016</w:t>
          </w: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14:paraId="5E65080E" w14:textId="77777777" w:rsidR="00B8089D" w:rsidRDefault="00B8089D">
          <w:pPr>
            <w:pStyle w:val="Piedepgina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EMISIÓN. AÑADIDO RECOPILACION DE FIRMAS</w:t>
          </w:r>
        </w:p>
      </w:tc>
    </w:tr>
    <w:tr w:rsidR="00154F8E" w14:paraId="7C46F510" w14:textId="77777777" w:rsidTr="000F5343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</w:tcPr>
        <w:p w14:paraId="53750B64" w14:textId="77777777" w:rsidR="00154F8E" w:rsidRDefault="00154F8E" w:rsidP="00AF31E9">
          <w:pPr>
            <w:jc w:val="center"/>
          </w:pPr>
          <w:r w:rsidRPr="00553D7E">
            <w:rPr>
              <w:rFonts w:ascii="Arial" w:hAnsi="Arial"/>
              <w:sz w:val="18"/>
            </w:rPr>
            <w:t>MFV</w:t>
          </w: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14:paraId="4C42D504" w14:textId="77777777" w:rsidR="00154F8E" w:rsidRDefault="00154F8E" w:rsidP="00953BD1">
          <w:pPr>
            <w:pStyle w:val="Piedepgina"/>
            <w:jc w:val="center"/>
            <w:rPr>
              <w:rFonts w:ascii="Arial" w:hAnsi="Arial"/>
              <w:sz w:val="18"/>
            </w:rPr>
          </w:pPr>
          <w:r w:rsidRPr="00601300">
            <w:rPr>
              <w:rFonts w:ascii="Arial" w:hAnsi="Arial"/>
              <w:sz w:val="16"/>
              <w:szCs w:val="16"/>
            </w:rPr>
            <w:t>SCE/JALH</w:t>
          </w: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14:paraId="3AF2E48D" w14:textId="77777777" w:rsidR="00154F8E" w:rsidRDefault="00154F8E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01</w:t>
          </w: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14:paraId="1336D6DB" w14:textId="77777777" w:rsidR="00154F8E" w:rsidRDefault="00154F8E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6"/>
              <w:szCs w:val="16"/>
            </w:rPr>
            <w:t>09/04</w:t>
          </w:r>
          <w:r w:rsidRPr="00601300">
            <w:rPr>
              <w:rFonts w:ascii="Arial" w:hAnsi="Arial"/>
              <w:sz w:val="16"/>
              <w:szCs w:val="16"/>
            </w:rPr>
            <w:t>/2015</w:t>
          </w: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14:paraId="39DD5D09" w14:textId="77777777" w:rsidR="00154F8E" w:rsidRDefault="00154F8E">
          <w:pPr>
            <w:pStyle w:val="Piedepgina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EMISIÓN. AÑADIDO SEGUIMIENTO WF</w:t>
          </w:r>
        </w:p>
      </w:tc>
    </w:tr>
    <w:tr w:rsidR="00154F8E" w14:paraId="7112AC3D" w14:textId="77777777" w:rsidTr="000F5343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</w:tcPr>
        <w:p w14:paraId="49345C00" w14:textId="77777777" w:rsidR="00154F8E" w:rsidRDefault="00154F8E" w:rsidP="00AF31E9">
          <w:pPr>
            <w:jc w:val="center"/>
          </w:pPr>
          <w:r w:rsidRPr="00553D7E">
            <w:rPr>
              <w:rFonts w:ascii="Arial" w:hAnsi="Arial"/>
              <w:sz w:val="18"/>
            </w:rPr>
            <w:t>MFV</w:t>
          </w: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14:paraId="78BA4922" w14:textId="77777777" w:rsidR="00154F8E" w:rsidRDefault="00154F8E" w:rsidP="00953BD1">
          <w:pPr>
            <w:pStyle w:val="Piedepgina"/>
            <w:jc w:val="center"/>
            <w:rPr>
              <w:rFonts w:ascii="Arial" w:hAnsi="Arial"/>
              <w:sz w:val="18"/>
            </w:rPr>
          </w:pPr>
          <w:r w:rsidRPr="00601300">
            <w:rPr>
              <w:rFonts w:ascii="Arial" w:hAnsi="Arial"/>
              <w:sz w:val="16"/>
              <w:szCs w:val="16"/>
            </w:rPr>
            <w:t>SCE/JALH</w:t>
          </w: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14:paraId="1D949517" w14:textId="77777777" w:rsidR="00154F8E" w:rsidRDefault="00154F8E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00</w:t>
          </w: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14:paraId="68285105" w14:textId="77777777" w:rsidR="00154F8E" w:rsidRPr="00601300" w:rsidRDefault="00154F8E">
          <w:pPr>
            <w:pStyle w:val="Piedepgina"/>
            <w:jc w:val="center"/>
            <w:rPr>
              <w:rFonts w:ascii="Arial" w:hAnsi="Arial"/>
              <w:sz w:val="16"/>
              <w:szCs w:val="16"/>
            </w:rPr>
          </w:pPr>
          <w:r w:rsidRPr="00601300">
            <w:rPr>
              <w:rFonts w:ascii="Arial" w:hAnsi="Arial"/>
              <w:sz w:val="16"/>
              <w:szCs w:val="16"/>
            </w:rPr>
            <w:t>11/03/2015</w:t>
          </w: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14:paraId="6DB91976" w14:textId="77777777" w:rsidR="00154F8E" w:rsidRDefault="00154F8E">
          <w:pPr>
            <w:pStyle w:val="Piedepgina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EMISIÓN</w:t>
          </w:r>
        </w:p>
      </w:tc>
    </w:tr>
    <w:tr w:rsidR="00154F8E" w14:paraId="19DD8771" w14:textId="77777777" w:rsidTr="003E285B">
      <w:trPr>
        <w:trHeight w:hRule="exact" w:val="400"/>
      </w:trPr>
      <w:tc>
        <w:tcPr>
          <w:tcW w:w="993" w:type="dxa"/>
          <w:tcBorders>
            <w:top w:val="single" w:sz="12" w:space="0" w:color="auto"/>
            <w:left w:val="nil"/>
            <w:bottom w:val="nil"/>
          </w:tcBorders>
          <w:vAlign w:val="center"/>
        </w:tcPr>
        <w:p w14:paraId="7466A169" w14:textId="77777777" w:rsidR="00154F8E" w:rsidRDefault="00154F8E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APROB.</w:t>
          </w:r>
        </w:p>
      </w:tc>
      <w:tc>
        <w:tcPr>
          <w:tcW w:w="1134" w:type="dxa"/>
          <w:tcBorders>
            <w:top w:val="single" w:sz="12" w:space="0" w:color="auto"/>
            <w:bottom w:val="nil"/>
          </w:tcBorders>
          <w:vAlign w:val="center"/>
        </w:tcPr>
        <w:p w14:paraId="204B1FB9" w14:textId="77777777" w:rsidR="00154F8E" w:rsidRDefault="00154F8E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VERIF.</w:t>
          </w:r>
        </w:p>
      </w:tc>
      <w:tc>
        <w:tcPr>
          <w:tcW w:w="1134" w:type="dxa"/>
          <w:tcBorders>
            <w:top w:val="single" w:sz="12" w:space="0" w:color="auto"/>
            <w:bottom w:val="nil"/>
          </w:tcBorders>
          <w:vAlign w:val="center"/>
        </w:tcPr>
        <w:p w14:paraId="7D0CC94E" w14:textId="77777777" w:rsidR="00154F8E" w:rsidRDefault="00154F8E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EDICION</w:t>
          </w:r>
        </w:p>
      </w:tc>
      <w:tc>
        <w:tcPr>
          <w:tcW w:w="993" w:type="dxa"/>
          <w:tcBorders>
            <w:top w:val="single" w:sz="12" w:space="0" w:color="auto"/>
            <w:bottom w:val="nil"/>
          </w:tcBorders>
          <w:vAlign w:val="center"/>
        </w:tcPr>
        <w:p w14:paraId="6E93B204" w14:textId="77777777" w:rsidR="00154F8E" w:rsidRDefault="00154F8E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FECHA</w:t>
          </w:r>
        </w:p>
      </w:tc>
      <w:tc>
        <w:tcPr>
          <w:tcW w:w="5811" w:type="dxa"/>
          <w:tcBorders>
            <w:top w:val="single" w:sz="12" w:space="0" w:color="auto"/>
            <w:bottom w:val="nil"/>
            <w:right w:val="nil"/>
          </w:tcBorders>
          <w:vAlign w:val="center"/>
        </w:tcPr>
        <w:p w14:paraId="332126E2" w14:textId="77777777" w:rsidR="00154F8E" w:rsidRDefault="00154F8E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DESCRIPCION DE LA EDICION</w:t>
          </w:r>
        </w:p>
      </w:tc>
    </w:tr>
  </w:tbl>
  <w:p w14:paraId="62A1BDA2" w14:textId="77777777" w:rsidR="00F609A1" w:rsidRDefault="00F609A1">
    <w:pPr>
      <w:pStyle w:val="Piedepgina"/>
      <w:rPr>
        <w:rFonts w:ascii="Arial" w:hAnsi="Arial"/>
        <w:sz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09DD6" w14:textId="77777777" w:rsidR="00D643BF" w:rsidRDefault="00D643BF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BE655C" w14:textId="77777777" w:rsidR="00F609A1" w:rsidRDefault="002C7985">
    <w:pPr>
      <w:pStyle w:val="Piedepgina"/>
    </w:pPr>
    <w:r>
      <w:rPr>
        <w:rFonts w:ascii="Arial" w:hAnsi="Arial"/>
        <w:noProof/>
        <w:sz w:val="22"/>
      </w:rPr>
      <mc:AlternateContent>
        <mc:Choice Requires="wps">
          <w:drawing>
            <wp:anchor distT="0" distB="0" distL="114300" distR="114300" simplePos="0" relativeHeight="251658752" behindDoc="0" locked="0" layoutInCell="0" allowOverlap="1" wp14:anchorId="7C3E4314" wp14:editId="7BA0569D">
              <wp:simplePos x="0" y="0"/>
              <wp:positionH relativeFrom="column">
                <wp:posOffset>-440055</wp:posOffset>
              </wp:positionH>
              <wp:positionV relativeFrom="paragraph">
                <wp:posOffset>-647700</wp:posOffset>
              </wp:positionV>
              <wp:extent cx="137795" cy="608330"/>
              <wp:effectExtent l="0" t="0" r="0" b="0"/>
              <wp:wrapNone/>
              <wp:docPr id="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795" cy="6083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C0542C" w14:textId="77777777" w:rsidR="00F609A1" w:rsidRDefault="00F609A1">
                          <w:pPr>
                            <w:rPr>
                              <w:rFonts w:ascii="Arial" w:hAnsi="Arial"/>
                              <w:sz w:val="14"/>
                              <w:lang w:val="es-ES_tradnl"/>
                            </w:rPr>
                          </w:pPr>
                          <w:r>
                            <w:rPr>
                              <w:rFonts w:ascii="Arial" w:hAnsi="Arial"/>
                              <w:sz w:val="14"/>
                              <w:lang w:val="es-ES_tradnl"/>
                            </w:rPr>
                            <w:t>MI-6.E</w:t>
                          </w:r>
                          <w:r w:rsidR="009A2F31">
                            <w:rPr>
                              <w:rFonts w:ascii="Arial" w:hAnsi="Arial"/>
                              <w:sz w:val="14"/>
                              <w:lang w:val="es-ES_tradnl"/>
                            </w:rPr>
                            <w:t>/1</w:t>
                          </w:r>
                        </w:p>
                      </w:txbxContent>
                    </wps:txbx>
                    <wps:bodyPr rot="0" vert="vert270" wrap="square" lIns="18000" tIns="45720" rIns="18000" bIns="108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3E431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2" type="#_x0000_t202" style="position:absolute;margin-left:-34.65pt;margin-top:-51pt;width:10.85pt;height:47.9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" o:allowincell="f" stroked="f">
              <v:textbox style="layout-flow:vertical;mso-layout-flow-alt:bottom-to-top" inset=".5mm,,.5mm,3mm">
                <w:txbxContent>
                  <w:p w14:paraId="44C0542C" w14:textId="77777777" w:rsidR="00F609A1" w:rsidRDefault="00F609A1">
                    <w:pPr>
                      <w:rPr>
                        <w:rFonts w:ascii="Arial" w:hAnsi="Arial"/>
                        <w:sz w:val="14"/>
                        <w:lang w:val="es-ES_tradnl"/>
                      </w:rPr>
                    </w:pPr>
                    <w:r>
                      <w:rPr>
                        <w:rFonts w:ascii="Arial" w:hAnsi="Arial"/>
                        <w:sz w:val="14"/>
                        <w:lang w:val="es-ES_tradnl"/>
                      </w:rPr>
                      <w:t>MI-6.E</w:t>
                    </w:r>
                    <w:r w:rsidR="009A2F31">
                      <w:rPr>
                        <w:rFonts w:ascii="Arial" w:hAnsi="Arial"/>
                        <w:sz w:val="14"/>
                        <w:lang w:val="es-ES_tradnl"/>
                      </w:rPr>
                      <w:t>/1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04FEE3" w14:textId="77777777" w:rsidR="00EB742C" w:rsidRDefault="00EB742C">
      <w:r>
        <w:separator/>
      </w:r>
    </w:p>
  </w:footnote>
  <w:footnote w:type="continuationSeparator" w:id="0">
    <w:p w14:paraId="545A517F" w14:textId="77777777" w:rsidR="00EB742C" w:rsidRDefault="00EB74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52FE6" w14:textId="77777777" w:rsidR="00D643BF" w:rsidRDefault="00D643B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35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36"/>
      <w:gridCol w:w="4111"/>
      <w:gridCol w:w="850"/>
      <w:gridCol w:w="426"/>
      <w:gridCol w:w="567"/>
      <w:gridCol w:w="425"/>
      <w:gridCol w:w="425"/>
      <w:gridCol w:w="448"/>
    </w:tblGrid>
    <w:tr w:rsidR="00F609A1" w14:paraId="0FCD4AA1" w14:textId="77777777">
      <w:trPr>
        <w:cantSplit/>
        <w:trHeight w:hRule="exact" w:val="660"/>
      </w:trPr>
      <w:tc>
        <w:tcPr>
          <w:tcW w:w="2836" w:type="dxa"/>
          <w:vMerge w:val="restart"/>
          <w:tcBorders>
            <w:bottom w:val="nil"/>
          </w:tcBorders>
          <w:vAlign w:val="center"/>
        </w:tcPr>
        <w:p w14:paraId="7D192011" w14:textId="77777777" w:rsidR="00F609A1" w:rsidRDefault="002C7985" w:rsidP="00512D5E">
          <w:pPr>
            <w:pStyle w:val="Encabezado"/>
            <w:tabs>
              <w:tab w:val="clear" w:pos="4419"/>
            </w:tabs>
            <w:jc w:val="center"/>
            <w:rPr>
              <w:rFonts w:ascii="Arial" w:hAnsi="Arial"/>
              <w:sz w:val="22"/>
            </w:rPr>
          </w:pPr>
          <w:r>
            <w:rPr>
              <w:rFonts w:ascii="Arial" w:hAnsi="Arial"/>
              <w:noProof/>
              <w:sz w:val="22"/>
            </w:rPr>
            <mc:AlternateContent>
              <mc:Choice Requires="wps">
                <w:drawing>
                  <wp:anchor distT="0" distB="0" distL="114300" distR="114300" simplePos="0" relativeHeight="251658240" behindDoc="1" locked="0" layoutInCell="0" allowOverlap="1" wp14:anchorId="6F1CEFDE" wp14:editId="442B0BA3">
                    <wp:simplePos x="0" y="0"/>
                    <wp:positionH relativeFrom="column">
                      <wp:posOffset>-267970</wp:posOffset>
                    </wp:positionH>
                    <wp:positionV relativeFrom="paragraph">
                      <wp:posOffset>626110</wp:posOffset>
                    </wp:positionV>
                    <wp:extent cx="6401435" cy="9459595"/>
                    <wp:effectExtent l="0" t="0" r="0" b="0"/>
                    <wp:wrapNone/>
                    <wp:docPr id="4" name="Rectangle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401435" cy="945959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02463D5C" id="Rectangle 1" o:spid="_x0000_s1026" style="position:absolute;margin-left:-21.1pt;margin-top:49.3pt;width:504.05pt;height:744.8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" o:allowincell="f" strokeweight="1.5pt"/>
                </w:pict>
              </mc:Fallback>
            </mc:AlternateContent>
          </w:r>
          <w:r>
            <w:rPr>
              <w:rFonts w:ascii="Arial" w:hAnsi="Arial"/>
              <w:noProof/>
              <w:sz w:val="22"/>
            </w:rPr>
            <w:drawing>
              <wp:inline distT="0" distB="0" distL="0" distR="0" wp14:anchorId="426A4CF3" wp14:editId="0316CCDD">
                <wp:extent cx="1257300" cy="407035"/>
                <wp:effectExtent l="0" t="0" r="0" b="0"/>
                <wp:docPr id="1" name="Imagen 1" descr="LOGO Intecsa Industrial azul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Intecsa Industrial azul 3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300" cy="407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  <w:vMerge w:val="restart"/>
          <w:tcBorders>
            <w:bottom w:val="nil"/>
          </w:tcBorders>
          <w:vAlign w:val="center"/>
        </w:tcPr>
        <w:p w14:paraId="47F02EA0" w14:textId="77777777" w:rsidR="00F609A1" w:rsidRDefault="00B73062">
          <w:pPr>
            <w:pStyle w:val="Encabezado"/>
            <w:jc w:val="center"/>
            <w:rPr>
              <w:rFonts w:ascii="Arial" w:hAnsi="Arial"/>
              <w:sz w:val="22"/>
            </w:rPr>
          </w:pPr>
          <w:r>
            <w:rPr>
              <w:rFonts w:ascii="Arial" w:hAnsi="Arial"/>
              <w:sz w:val="22"/>
            </w:rPr>
            <w:t xml:space="preserve">IMPLEMENTACIÓN </w:t>
          </w:r>
          <w:r w:rsidR="005B1C2E">
            <w:rPr>
              <w:rFonts w:ascii="Arial" w:hAnsi="Arial"/>
              <w:sz w:val="22"/>
            </w:rPr>
            <w:t xml:space="preserve">DE LA </w:t>
          </w:r>
          <w:r>
            <w:rPr>
              <w:rFonts w:ascii="Arial" w:hAnsi="Arial"/>
              <w:sz w:val="22"/>
            </w:rPr>
            <w:t>FIRMA DIGITAL A TRAVÉS DE WEBTOP</w:t>
          </w:r>
        </w:p>
      </w:tc>
      <w:tc>
        <w:tcPr>
          <w:tcW w:w="3141" w:type="dxa"/>
          <w:gridSpan w:val="6"/>
          <w:tcBorders>
            <w:bottom w:val="nil"/>
            <w:right w:val="single" w:sz="12" w:space="0" w:color="auto"/>
          </w:tcBorders>
        </w:tcPr>
        <w:p w14:paraId="6439931A" w14:textId="77777777" w:rsidR="00F609A1" w:rsidRDefault="00B5187E">
          <w:pPr>
            <w:pStyle w:val="Encabezado"/>
            <w:rPr>
              <w:rFonts w:ascii="Arial" w:hAnsi="Arial"/>
              <w:b/>
              <w:sz w:val="22"/>
            </w:rPr>
          </w:pPr>
          <w:r>
            <w:rPr>
              <w:rFonts w:ascii="Arial" w:hAnsi="Arial"/>
              <w:b/>
              <w:sz w:val="22"/>
            </w:rPr>
            <w:t>IT-CD-06</w:t>
          </w:r>
        </w:p>
      </w:tc>
    </w:tr>
    <w:tr w:rsidR="00F609A1" w14:paraId="4052C0E5" w14:textId="77777777">
      <w:trPr>
        <w:cantSplit/>
        <w:trHeight w:hRule="exact" w:val="345"/>
      </w:trPr>
      <w:tc>
        <w:tcPr>
          <w:tcW w:w="2836" w:type="dxa"/>
          <w:vMerge/>
          <w:tcBorders>
            <w:top w:val="nil"/>
            <w:bottom w:val="nil"/>
          </w:tcBorders>
          <w:vAlign w:val="center"/>
        </w:tcPr>
        <w:p w14:paraId="51B4B178" w14:textId="77777777" w:rsidR="00F609A1" w:rsidRDefault="00F609A1">
          <w:pPr>
            <w:pStyle w:val="Encabezado"/>
            <w:rPr>
              <w:rFonts w:ascii="Arial" w:hAnsi="Arial"/>
              <w:sz w:val="22"/>
            </w:rPr>
          </w:pPr>
        </w:p>
      </w:tc>
      <w:tc>
        <w:tcPr>
          <w:tcW w:w="4111" w:type="dxa"/>
          <w:vMerge/>
          <w:tcBorders>
            <w:top w:val="nil"/>
            <w:bottom w:val="nil"/>
          </w:tcBorders>
          <w:vAlign w:val="center"/>
        </w:tcPr>
        <w:p w14:paraId="1C091E2A" w14:textId="77777777" w:rsidR="00F609A1" w:rsidRDefault="00F609A1">
          <w:pPr>
            <w:pStyle w:val="Encabezado"/>
            <w:rPr>
              <w:rFonts w:ascii="Arial" w:hAnsi="Arial"/>
              <w:sz w:val="22"/>
            </w:rPr>
          </w:pPr>
        </w:p>
      </w:tc>
      <w:tc>
        <w:tcPr>
          <w:tcW w:w="850" w:type="dxa"/>
          <w:tcBorders>
            <w:top w:val="nil"/>
            <w:bottom w:val="nil"/>
            <w:right w:val="nil"/>
          </w:tcBorders>
          <w:vAlign w:val="center"/>
        </w:tcPr>
        <w:p w14:paraId="24D6F55F" w14:textId="77777777" w:rsidR="00F609A1" w:rsidRDefault="00F609A1">
          <w:pPr>
            <w:pStyle w:val="Encabezado"/>
            <w:rPr>
              <w:rFonts w:ascii="Arial" w:hAnsi="Arial"/>
              <w:sz w:val="14"/>
            </w:rPr>
          </w:pPr>
          <w:r>
            <w:rPr>
              <w:rFonts w:ascii="Arial" w:hAnsi="Arial"/>
              <w:sz w:val="14"/>
            </w:rPr>
            <w:t>EDICION</w:t>
          </w:r>
        </w:p>
      </w:tc>
      <w:tc>
        <w:tcPr>
          <w:tcW w:w="42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58FF542" w14:textId="2F4AF7AD" w:rsidR="00F609A1" w:rsidRDefault="00E43816">
          <w:pPr>
            <w:pStyle w:val="Encabezado"/>
            <w:jc w:val="center"/>
            <w:rPr>
              <w:rFonts w:ascii="Arial" w:hAnsi="Arial"/>
              <w:sz w:val="22"/>
            </w:rPr>
          </w:pPr>
          <w:r>
            <w:rPr>
              <w:rFonts w:ascii="Arial" w:hAnsi="Arial"/>
              <w:sz w:val="22"/>
            </w:rPr>
            <w:t>0</w:t>
          </w:r>
          <w:r w:rsidR="00AA1030">
            <w:rPr>
              <w:rFonts w:ascii="Arial" w:hAnsi="Arial"/>
              <w:sz w:val="22"/>
            </w:rPr>
            <w:t>4</w:t>
          </w:r>
        </w:p>
      </w:tc>
      <w:tc>
        <w:tcPr>
          <w:tcW w:w="567" w:type="dxa"/>
          <w:tcBorders>
            <w:top w:val="nil"/>
            <w:left w:val="single" w:sz="12" w:space="0" w:color="auto"/>
            <w:bottom w:val="nil"/>
            <w:right w:val="nil"/>
          </w:tcBorders>
          <w:vAlign w:val="center"/>
        </w:tcPr>
        <w:p w14:paraId="5EC0C435" w14:textId="77777777" w:rsidR="00F609A1" w:rsidRDefault="00F609A1">
          <w:pPr>
            <w:pStyle w:val="Encabezado"/>
            <w:rPr>
              <w:rFonts w:ascii="Arial" w:hAnsi="Arial"/>
              <w:sz w:val="22"/>
            </w:rPr>
          </w:pPr>
          <w:r>
            <w:rPr>
              <w:rFonts w:ascii="Arial" w:hAnsi="Arial"/>
              <w:sz w:val="14"/>
            </w:rPr>
            <w:t>HOJA</w:t>
          </w:r>
        </w:p>
      </w:tc>
      <w:tc>
        <w:tcPr>
          <w:tcW w:w="42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434204A" w14:textId="77777777" w:rsidR="00F609A1" w:rsidRDefault="00F609A1">
          <w:pPr>
            <w:pStyle w:val="Encabezado"/>
            <w:jc w:val="center"/>
            <w:rPr>
              <w:rFonts w:ascii="Arial" w:hAnsi="Arial"/>
              <w:sz w:val="22"/>
            </w:rPr>
          </w:pPr>
          <w:r>
            <w:rPr>
              <w:rFonts w:ascii="Arial" w:hAnsi="Arial"/>
              <w:sz w:val="22"/>
            </w:rPr>
            <w:fldChar w:fldCharType="begin"/>
          </w:r>
          <w:r>
            <w:rPr>
              <w:rFonts w:ascii="Arial" w:hAnsi="Arial"/>
              <w:sz w:val="22"/>
            </w:rPr>
            <w:instrText xml:space="preserve"> PAGE </w:instrText>
          </w:r>
          <w:r>
            <w:rPr>
              <w:rFonts w:ascii="Arial" w:hAnsi="Arial"/>
              <w:sz w:val="22"/>
            </w:rPr>
            <w:fldChar w:fldCharType="separate"/>
          </w:r>
          <w:r w:rsidR="00D0363E">
            <w:rPr>
              <w:rFonts w:ascii="Arial" w:hAnsi="Arial"/>
              <w:noProof/>
              <w:sz w:val="22"/>
            </w:rPr>
            <w:t>13</w:t>
          </w:r>
          <w:r>
            <w:rPr>
              <w:rFonts w:ascii="Arial" w:hAnsi="Arial"/>
              <w:sz w:val="22"/>
            </w:rPr>
            <w:fldChar w:fldCharType="end"/>
          </w:r>
        </w:p>
      </w:tc>
      <w:tc>
        <w:tcPr>
          <w:tcW w:w="42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EC77419" w14:textId="77777777" w:rsidR="00F609A1" w:rsidRDefault="00F609A1">
          <w:pPr>
            <w:pStyle w:val="Encabezado"/>
            <w:rPr>
              <w:rFonts w:ascii="Arial" w:hAnsi="Arial"/>
              <w:sz w:val="22"/>
            </w:rPr>
          </w:pPr>
          <w:r>
            <w:rPr>
              <w:rFonts w:ascii="Arial" w:hAnsi="Arial"/>
              <w:sz w:val="14"/>
            </w:rPr>
            <w:t>DE</w:t>
          </w:r>
        </w:p>
      </w:tc>
      <w:tc>
        <w:tcPr>
          <w:tcW w:w="443" w:type="dxa"/>
          <w:tcBorders>
            <w:top w:val="nil"/>
            <w:left w:val="nil"/>
            <w:bottom w:val="nil"/>
            <w:right w:val="single" w:sz="12" w:space="0" w:color="auto"/>
          </w:tcBorders>
          <w:vAlign w:val="center"/>
        </w:tcPr>
        <w:p w14:paraId="44BDCC48" w14:textId="77777777" w:rsidR="00F609A1" w:rsidRDefault="00F609A1">
          <w:pPr>
            <w:pStyle w:val="Encabezado"/>
            <w:jc w:val="center"/>
            <w:rPr>
              <w:rFonts w:ascii="Arial" w:hAnsi="Arial"/>
              <w:sz w:val="22"/>
            </w:rPr>
          </w:pPr>
          <w:r>
            <w:rPr>
              <w:rFonts w:ascii="Arial" w:hAnsi="Arial"/>
              <w:sz w:val="22"/>
            </w:rPr>
            <w:fldChar w:fldCharType="begin"/>
          </w:r>
          <w:r>
            <w:rPr>
              <w:rFonts w:ascii="Arial" w:hAnsi="Arial"/>
              <w:sz w:val="22"/>
            </w:rPr>
            <w:instrText xml:space="preserve"> NUMPAGES  \* MERGEFORMAT </w:instrText>
          </w:r>
          <w:r>
            <w:rPr>
              <w:rFonts w:ascii="Arial" w:hAnsi="Arial"/>
              <w:sz w:val="22"/>
            </w:rPr>
            <w:fldChar w:fldCharType="separate"/>
          </w:r>
          <w:r w:rsidR="00D0363E">
            <w:rPr>
              <w:rFonts w:ascii="Arial" w:hAnsi="Arial"/>
              <w:noProof/>
              <w:sz w:val="22"/>
            </w:rPr>
            <w:t>13</w:t>
          </w:r>
          <w:r>
            <w:rPr>
              <w:rFonts w:ascii="Arial" w:hAnsi="Arial"/>
              <w:sz w:val="22"/>
            </w:rPr>
            <w:fldChar w:fldCharType="end"/>
          </w:r>
        </w:p>
      </w:tc>
    </w:tr>
  </w:tbl>
  <w:p w14:paraId="41BEE9C2" w14:textId="77777777" w:rsidR="00F609A1" w:rsidRDefault="00F609A1">
    <w:pPr>
      <w:pStyle w:val="Encabezado"/>
      <w:rPr>
        <w:rFonts w:ascii="Arial" w:hAnsi="Arial"/>
        <w:sz w:val="22"/>
      </w:rPr>
    </w:pPr>
  </w:p>
  <w:p w14:paraId="541A85C7" w14:textId="77777777" w:rsidR="00F609A1" w:rsidRDefault="00F609A1">
    <w:pPr>
      <w:rPr>
        <w:sz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6A0720" w14:textId="77777777" w:rsidR="00D643BF" w:rsidRDefault="00D643B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35C1ED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7E18F6"/>
    <w:multiLevelType w:val="multilevel"/>
    <w:tmpl w:val="781ADC40"/>
    <w:lvl w:ilvl="0">
      <w:start w:val="1"/>
      <w:numFmt w:val="decimal"/>
      <w:lvlText w:val="%1."/>
      <w:lvlJc w:val="left"/>
      <w:pPr>
        <w:tabs>
          <w:tab w:val="num" w:pos="1275"/>
        </w:tabs>
        <w:ind w:left="1275" w:hanging="567"/>
      </w:pPr>
      <w:rPr>
        <w:rFonts w:hint="default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1275"/>
        </w:tabs>
        <w:ind w:left="1275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75"/>
        </w:tabs>
        <w:ind w:left="1275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8"/>
        </w:tabs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8"/>
        </w:tabs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8"/>
        </w:tabs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8"/>
        </w:tabs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388"/>
        </w:tabs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08"/>
        </w:tabs>
        <w:ind w:left="5028" w:hanging="1440"/>
      </w:pPr>
      <w:rPr>
        <w:rFonts w:hint="default"/>
      </w:rPr>
    </w:lvl>
  </w:abstractNum>
  <w:abstractNum w:abstractNumId="2" w15:restartNumberingAfterBreak="0">
    <w:nsid w:val="07324AB0"/>
    <w:multiLevelType w:val="multilevel"/>
    <w:tmpl w:val="000C4434"/>
    <w:lvl w:ilvl="0">
      <w:start w:val="1"/>
      <w:numFmt w:val="decimal"/>
      <w:pStyle w:val="ListaNumrica"/>
      <w:lvlText w:val="%1)"/>
      <w:lvlJc w:val="left"/>
      <w:pPr>
        <w:tabs>
          <w:tab w:val="num" w:pos="6183"/>
        </w:tabs>
        <w:ind w:left="6183" w:hanging="567"/>
      </w:pPr>
      <w:rPr>
        <w:rFonts w:hint="default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6183"/>
        </w:tabs>
        <w:ind w:left="6183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6183"/>
        </w:tabs>
        <w:ind w:left="6183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776"/>
        </w:tabs>
        <w:ind w:left="734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8496"/>
        </w:tabs>
        <w:ind w:left="784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9216"/>
        </w:tabs>
        <w:ind w:left="835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9936"/>
        </w:tabs>
        <w:ind w:left="885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296"/>
        </w:tabs>
        <w:ind w:left="936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1016"/>
        </w:tabs>
        <w:ind w:left="9936" w:hanging="1440"/>
      </w:pPr>
      <w:rPr>
        <w:rFonts w:hint="default"/>
      </w:rPr>
    </w:lvl>
  </w:abstractNum>
  <w:abstractNum w:abstractNumId="3" w15:restartNumberingAfterBreak="0">
    <w:nsid w:val="1F6B13A3"/>
    <w:multiLevelType w:val="multilevel"/>
    <w:tmpl w:val="44FA75C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/>
        <w:i w:val="0"/>
        <w:sz w:val="22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none"/>
      <w:lvlRestart w:val="0"/>
      <w:lvlText w:val="1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283C3226"/>
    <w:multiLevelType w:val="multilevel"/>
    <w:tmpl w:val="E474C938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</w:rPr>
    </w:lvl>
  </w:abstractNum>
  <w:abstractNum w:abstractNumId="5" w15:restartNumberingAfterBreak="0">
    <w:nsid w:val="3648311F"/>
    <w:multiLevelType w:val="hybridMultilevel"/>
    <w:tmpl w:val="A46E794C"/>
    <w:lvl w:ilvl="0" w:tplc="0658999C">
      <w:start w:val="3"/>
      <w:numFmt w:val="bullet"/>
      <w:lvlText w:val="-"/>
      <w:lvlJc w:val="left"/>
      <w:pPr>
        <w:ind w:left="766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6" w15:restartNumberingAfterBreak="0">
    <w:nsid w:val="50702B32"/>
    <w:multiLevelType w:val="multilevel"/>
    <w:tmpl w:val="5F6E626A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5A6B7A02"/>
    <w:multiLevelType w:val="multilevel"/>
    <w:tmpl w:val="C2409B90"/>
    <w:lvl w:ilvl="0">
      <w:start w:val="13"/>
      <w:numFmt w:val="decimal"/>
      <w:lvlText w:val="%1"/>
      <w:lvlJc w:val="left"/>
      <w:pPr>
        <w:tabs>
          <w:tab w:val="num" w:pos="999"/>
        </w:tabs>
        <w:ind w:left="999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3"/>
        </w:tabs>
        <w:ind w:left="1143" w:hanging="576"/>
      </w:pPr>
      <w:rPr>
        <w:rFonts w:ascii="Arial" w:hAnsi="Arial" w:hint="default"/>
        <w:b/>
        <w:i w:val="0"/>
        <w:sz w:val="22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1287"/>
        </w:tabs>
        <w:ind w:left="1287" w:hanging="720"/>
      </w:pPr>
      <w:rPr>
        <w:rFonts w:ascii="Arial" w:hAnsi="Arial" w:hint="default"/>
        <w:b/>
        <w:i w:val="0"/>
        <w:sz w:val="22"/>
      </w:rPr>
    </w:lvl>
    <w:lvl w:ilvl="3">
      <w:start w:val="1"/>
      <w:numFmt w:val="decimal"/>
      <w:lvlText w:val="%1.%2.%3.%4"/>
      <w:lvlJc w:val="left"/>
      <w:pPr>
        <w:tabs>
          <w:tab w:val="num" w:pos="1431"/>
        </w:tabs>
        <w:ind w:left="143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75"/>
        </w:tabs>
        <w:ind w:left="157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719"/>
        </w:tabs>
        <w:ind w:left="171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63"/>
        </w:tabs>
        <w:ind w:left="186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51"/>
        </w:tabs>
        <w:ind w:left="2151" w:hanging="1584"/>
      </w:pPr>
      <w:rPr>
        <w:rFonts w:hint="default"/>
      </w:rPr>
    </w:lvl>
  </w:abstractNum>
  <w:abstractNum w:abstractNumId="8" w15:restartNumberingAfterBreak="0">
    <w:nsid w:val="5BCC6DFC"/>
    <w:multiLevelType w:val="hybridMultilevel"/>
    <w:tmpl w:val="6C0ECD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15009A"/>
    <w:multiLevelType w:val="multilevel"/>
    <w:tmpl w:val="E474C938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</w:rPr>
    </w:lvl>
  </w:abstractNum>
  <w:abstractNum w:abstractNumId="10" w15:restartNumberingAfterBreak="0">
    <w:nsid w:val="6E2E2F8F"/>
    <w:multiLevelType w:val="hybridMultilevel"/>
    <w:tmpl w:val="4FDE601C"/>
    <w:lvl w:ilvl="0" w:tplc="7BF26A44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1937D1"/>
    <w:multiLevelType w:val="hybridMultilevel"/>
    <w:tmpl w:val="0B4CD5E8"/>
    <w:lvl w:ilvl="0" w:tplc="69A8C58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3837693">
    <w:abstractNumId w:val="7"/>
  </w:num>
  <w:num w:numId="2" w16cid:durableId="1574393556">
    <w:abstractNumId w:val="7"/>
  </w:num>
  <w:num w:numId="3" w16cid:durableId="531455819">
    <w:abstractNumId w:val="3"/>
    <w:lvlOverride w:ilvl="0">
      <w:lvl w:ilvl="0">
        <w:start w:val="1"/>
        <w:numFmt w:val="bullet"/>
        <w:lvlText w:val=""/>
        <w:lvlJc w:val="left"/>
        <w:pPr>
          <w:tabs>
            <w:tab w:val="num" w:pos="360"/>
          </w:tabs>
          <w:ind w:left="360" w:hanging="360"/>
        </w:pPr>
        <w:rPr>
          <w:rFonts w:ascii="Wingdings" w:hAnsi="Wingdings"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567"/>
          </w:tabs>
          <w:ind w:left="567" w:hanging="567"/>
        </w:pPr>
        <w:rPr>
          <w:rFonts w:ascii="Arial" w:hAnsi="Arial" w:hint="default"/>
          <w:b/>
          <w:i w:val="0"/>
          <w:sz w:val="22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none"/>
        <w:lvlRestart w:val="2"/>
        <w:isLgl/>
        <w:lvlText w:val="1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Restart w:val="2"/>
        <w:pStyle w:val="Ttulo5"/>
        <w:isLgl/>
        <w:lvlText w:val="%1.%2.%3.%4.%5"/>
        <w:lvlJc w:val="left"/>
        <w:pPr>
          <w:tabs>
            <w:tab w:val="num" w:pos="1008"/>
          </w:tabs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4" w16cid:durableId="2120679618">
    <w:abstractNumId w:val="4"/>
  </w:num>
  <w:num w:numId="5" w16cid:durableId="795635960">
    <w:abstractNumId w:val="6"/>
  </w:num>
  <w:num w:numId="6" w16cid:durableId="244806048">
    <w:abstractNumId w:val="5"/>
  </w:num>
  <w:num w:numId="7" w16cid:durableId="1046376196">
    <w:abstractNumId w:val="11"/>
  </w:num>
  <w:num w:numId="8" w16cid:durableId="789205391">
    <w:abstractNumId w:val="9"/>
  </w:num>
  <w:num w:numId="9" w16cid:durableId="144786089">
    <w:abstractNumId w:val="10"/>
  </w:num>
  <w:num w:numId="10" w16cid:durableId="999507057">
    <w:abstractNumId w:val="0"/>
  </w:num>
  <w:num w:numId="11" w16cid:durableId="974290072">
    <w:abstractNumId w:val="2"/>
  </w:num>
  <w:num w:numId="12" w16cid:durableId="710157948">
    <w:abstractNumId w:val="1"/>
  </w:num>
  <w:num w:numId="13" w16cid:durableId="7434072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C7985"/>
    <w:rsid w:val="00004C6E"/>
    <w:rsid w:val="000060DE"/>
    <w:rsid w:val="00055A90"/>
    <w:rsid w:val="000630C5"/>
    <w:rsid w:val="00065E46"/>
    <w:rsid w:val="0008277A"/>
    <w:rsid w:val="0008390E"/>
    <w:rsid w:val="00090AFA"/>
    <w:rsid w:val="0009746D"/>
    <w:rsid w:val="000A1123"/>
    <w:rsid w:val="000B0989"/>
    <w:rsid w:val="000D308D"/>
    <w:rsid w:val="000D7188"/>
    <w:rsid w:val="001000C4"/>
    <w:rsid w:val="00126AE4"/>
    <w:rsid w:val="001272AD"/>
    <w:rsid w:val="001440E6"/>
    <w:rsid w:val="00150F04"/>
    <w:rsid w:val="00154F8E"/>
    <w:rsid w:val="001727C7"/>
    <w:rsid w:val="00184AB5"/>
    <w:rsid w:val="0019448D"/>
    <w:rsid w:val="001B0B7D"/>
    <w:rsid w:val="001C7C50"/>
    <w:rsid w:val="001E3058"/>
    <w:rsid w:val="0022288B"/>
    <w:rsid w:val="00253373"/>
    <w:rsid w:val="00256F84"/>
    <w:rsid w:val="002625CF"/>
    <w:rsid w:val="00264845"/>
    <w:rsid w:val="0027356E"/>
    <w:rsid w:val="002739CB"/>
    <w:rsid w:val="00290271"/>
    <w:rsid w:val="002B5A46"/>
    <w:rsid w:val="002C389F"/>
    <w:rsid w:val="002C7985"/>
    <w:rsid w:val="002E5216"/>
    <w:rsid w:val="002F04F6"/>
    <w:rsid w:val="00322E86"/>
    <w:rsid w:val="0034600D"/>
    <w:rsid w:val="00361B99"/>
    <w:rsid w:val="00366FD5"/>
    <w:rsid w:val="00385139"/>
    <w:rsid w:val="003B2B3A"/>
    <w:rsid w:val="003C3D82"/>
    <w:rsid w:val="003E285B"/>
    <w:rsid w:val="00403365"/>
    <w:rsid w:val="0042351E"/>
    <w:rsid w:val="00434368"/>
    <w:rsid w:val="004402DD"/>
    <w:rsid w:val="00443308"/>
    <w:rsid w:val="00512D5E"/>
    <w:rsid w:val="005637A3"/>
    <w:rsid w:val="00570BDB"/>
    <w:rsid w:val="00577B3A"/>
    <w:rsid w:val="005942C2"/>
    <w:rsid w:val="005B1C2E"/>
    <w:rsid w:val="005B63A6"/>
    <w:rsid w:val="005B76D5"/>
    <w:rsid w:val="005C6962"/>
    <w:rsid w:val="005E1663"/>
    <w:rsid w:val="005E709F"/>
    <w:rsid w:val="005F2D9E"/>
    <w:rsid w:val="00601300"/>
    <w:rsid w:val="006053EE"/>
    <w:rsid w:val="006477DA"/>
    <w:rsid w:val="0065132F"/>
    <w:rsid w:val="0068009A"/>
    <w:rsid w:val="00690703"/>
    <w:rsid w:val="006933E1"/>
    <w:rsid w:val="006B429D"/>
    <w:rsid w:val="006D32F1"/>
    <w:rsid w:val="006E2EEA"/>
    <w:rsid w:val="007625CA"/>
    <w:rsid w:val="00772998"/>
    <w:rsid w:val="007E496C"/>
    <w:rsid w:val="00854A75"/>
    <w:rsid w:val="008573CA"/>
    <w:rsid w:val="00863204"/>
    <w:rsid w:val="00884E75"/>
    <w:rsid w:val="008D1F5E"/>
    <w:rsid w:val="008E36E6"/>
    <w:rsid w:val="009275B3"/>
    <w:rsid w:val="00930280"/>
    <w:rsid w:val="00955665"/>
    <w:rsid w:val="00973811"/>
    <w:rsid w:val="009A2F31"/>
    <w:rsid w:val="009B0621"/>
    <w:rsid w:val="009C1178"/>
    <w:rsid w:val="00A34A5C"/>
    <w:rsid w:val="00AA1030"/>
    <w:rsid w:val="00AC6F39"/>
    <w:rsid w:val="00AE2DA2"/>
    <w:rsid w:val="00AE71E7"/>
    <w:rsid w:val="00AF31E9"/>
    <w:rsid w:val="00B16A79"/>
    <w:rsid w:val="00B24418"/>
    <w:rsid w:val="00B258CE"/>
    <w:rsid w:val="00B4195C"/>
    <w:rsid w:val="00B5187E"/>
    <w:rsid w:val="00B73062"/>
    <w:rsid w:val="00B8089D"/>
    <w:rsid w:val="00B8409F"/>
    <w:rsid w:val="00BA6E51"/>
    <w:rsid w:val="00BB4EE7"/>
    <w:rsid w:val="00C00FCD"/>
    <w:rsid w:val="00C11DA8"/>
    <w:rsid w:val="00C16BF1"/>
    <w:rsid w:val="00C17F9D"/>
    <w:rsid w:val="00C225CE"/>
    <w:rsid w:val="00C422AA"/>
    <w:rsid w:val="00C4352B"/>
    <w:rsid w:val="00CB69CE"/>
    <w:rsid w:val="00CD33B7"/>
    <w:rsid w:val="00CF2A9B"/>
    <w:rsid w:val="00D0363E"/>
    <w:rsid w:val="00D33FE7"/>
    <w:rsid w:val="00D36DFE"/>
    <w:rsid w:val="00D640E9"/>
    <w:rsid w:val="00D643BF"/>
    <w:rsid w:val="00D750D3"/>
    <w:rsid w:val="00D77567"/>
    <w:rsid w:val="00D9720A"/>
    <w:rsid w:val="00DB1EAD"/>
    <w:rsid w:val="00DE3325"/>
    <w:rsid w:val="00DE3536"/>
    <w:rsid w:val="00E0703F"/>
    <w:rsid w:val="00E43816"/>
    <w:rsid w:val="00E722AD"/>
    <w:rsid w:val="00E8188C"/>
    <w:rsid w:val="00E91FF8"/>
    <w:rsid w:val="00EB1734"/>
    <w:rsid w:val="00EB742C"/>
    <w:rsid w:val="00F33366"/>
    <w:rsid w:val="00F3702C"/>
    <w:rsid w:val="00F6070D"/>
    <w:rsid w:val="00F609A1"/>
    <w:rsid w:val="00F718BA"/>
    <w:rsid w:val="00FA7825"/>
    <w:rsid w:val="00FD20DC"/>
    <w:rsid w:val="00FD6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15A414B"/>
  <w15:docId w15:val="{C98B2AA9-CF7A-4EE8-9BF1-4F3CA5DD5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List Bullet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5187E"/>
  </w:style>
  <w:style w:type="paragraph" w:styleId="Ttulo3">
    <w:name w:val="heading 3"/>
    <w:basedOn w:val="Normal"/>
    <w:next w:val="Normal"/>
    <w:qFormat/>
    <w:pPr>
      <w:keepNext/>
      <w:numPr>
        <w:ilvl w:val="2"/>
        <w:numId w:val="2"/>
      </w:numPr>
      <w:spacing w:before="100" w:beforeAutospacing="1" w:after="100" w:afterAutospacing="1" w:line="288" w:lineRule="auto"/>
      <w:jc w:val="both"/>
      <w:outlineLvl w:val="2"/>
    </w:pPr>
    <w:rPr>
      <w:rFonts w:ascii="Arial" w:hAnsi="Arial"/>
      <w:b/>
      <w:sz w:val="22"/>
      <w:u w:val="single"/>
    </w:rPr>
  </w:style>
  <w:style w:type="paragraph" w:styleId="Ttulo5">
    <w:name w:val="heading 5"/>
    <w:basedOn w:val="Normal"/>
    <w:next w:val="Normal"/>
    <w:autoRedefine/>
    <w:qFormat/>
    <w:pPr>
      <w:keepNext/>
      <w:numPr>
        <w:ilvl w:val="4"/>
        <w:numId w:val="3"/>
      </w:numPr>
      <w:spacing w:before="100" w:beforeAutospacing="1" w:after="100" w:afterAutospacing="1" w:line="360" w:lineRule="auto"/>
      <w:outlineLvl w:val="4"/>
    </w:pPr>
    <w:rPr>
      <w:rFonts w:ascii="Arial" w:hAnsi="Arial"/>
      <w:b/>
      <w:sz w:val="22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DC2">
    <w:name w:val="toc 2"/>
    <w:basedOn w:val="TDC3"/>
    <w:next w:val="Normal"/>
    <w:autoRedefine/>
    <w:semiHidden/>
    <w:pPr>
      <w:spacing w:before="100" w:beforeAutospacing="1" w:after="100" w:afterAutospacing="1"/>
      <w:ind w:left="221"/>
    </w:pPr>
    <w:rPr>
      <w:rFonts w:ascii="Arial" w:hAnsi="Arial"/>
      <w:sz w:val="22"/>
    </w:rPr>
  </w:style>
  <w:style w:type="paragraph" w:styleId="TDC3">
    <w:name w:val="toc 3"/>
    <w:basedOn w:val="Normal"/>
    <w:next w:val="Normal"/>
    <w:autoRedefine/>
    <w:semiHidden/>
    <w:pPr>
      <w:ind w:left="400"/>
    </w:pPr>
  </w:style>
  <w:style w:type="paragraph" w:styleId="Textodeglobo">
    <w:name w:val="Balloon Text"/>
    <w:basedOn w:val="Normal"/>
    <w:link w:val="TextodegloboCar"/>
    <w:rsid w:val="008573C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8573CA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B5187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E709F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styleId="Listaconvietas">
    <w:name w:val="List Bullet"/>
    <w:basedOn w:val="Normal"/>
    <w:qFormat/>
    <w:rsid w:val="00CF2A9B"/>
    <w:pPr>
      <w:numPr>
        <w:numId w:val="10"/>
      </w:numPr>
      <w:tabs>
        <w:tab w:val="clear" w:pos="360"/>
        <w:tab w:val="left" w:pos="624"/>
      </w:tabs>
      <w:spacing w:after="120" w:line="288" w:lineRule="auto"/>
      <w:ind w:left="624" w:hanging="624"/>
      <w:jc w:val="both"/>
    </w:pPr>
    <w:rPr>
      <w:rFonts w:ascii="Arial" w:hAnsi="Arial"/>
      <w:sz w:val="22"/>
      <w:szCs w:val="22"/>
    </w:rPr>
  </w:style>
  <w:style w:type="paragraph" w:customStyle="1" w:styleId="ListaNumrica">
    <w:name w:val="Lista Numérica"/>
    <w:basedOn w:val="Normal"/>
    <w:qFormat/>
    <w:rsid w:val="00D640E9"/>
    <w:pPr>
      <w:numPr>
        <w:numId w:val="11"/>
      </w:numPr>
      <w:tabs>
        <w:tab w:val="left" w:pos="624"/>
      </w:tabs>
      <w:spacing w:after="120" w:line="288" w:lineRule="auto"/>
      <w:ind w:left="624" w:hanging="624"/>
      <w:jc w:val="both"/>
    </w:pPr>
    <w:rPr>
      <w:rFonts w:ascii="Arial" w:hAnsi="Arial"/>
      <w:sz w:val="22"/>
      <w:szCs w:val="22"/>
    </w:rPr>
  </w:style>
  <w:style w:type="character" w:styleId="Textoennegrita">
    <w:name w:val="Strong"/>
    <w:basedOn w:val="Fuentedeprrafopredeter"/>
    <w:qFormat/>
    <w:rsid w:val="00C4352B"/>
    <w:rPr>
      <w:b/>
      <w:bCs/>
    </w:rPr>
  </w:style>
  <w:style w:type="character" w:customStyle="1" w:styleId="PiedepginaCar">
    <w:name w:val="Pie de página Car"/>
    <w:basedOn w:val="Fuentedeprrafopredeter"/>
    <w:link w:val="Piedepgina"/>
    <w:rsid w:val="00B808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theme" Target="theme/theme1.xml"/><Relationship Id="rId21" Type="http://schemas.openxmlformats.org/officeDocument/2006/relationships/image" Target="media/image10.png"/><Relationship Id="rId34" Type="http://schemas.openxmlformats.org/officeDocument/2006/relationships/image" Target="media/image21.JPG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0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JPG"/><Relationship Id="rId29" Type="http://schemas.openxmlformats.org/officeDocument/2006/relationships/image" Target="cid:image001.jpg@01D055CC.F40A9D10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image" Target="media/image13.png"/><Relationship Id="rId32" Type="http://schemas.openxmlformats.org/officeDocument/2006/relationships/image" Target="media/image19.png"/><Relationship Id="rId37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jpeg"/><Relationship Id="rId36" Type="http://schemas.openxmlformats.org/officeDocument/2006/relationships/image" Target="media/image23.png"/><Relationship Id="rId10" Type="http://schemas.openxmlformats.org/officeDocument/2006/relationships/footer" Target="footer2.xml"/><Relationship Id="rId19" Type="http://schemas.openxmlformats.org/officeDocument/2006/relationships/image" Target="media/image8.png"/><Relationship Id="rId31" Type="http://schemas.openxmlformats.org/officeDocument/2006/relationships/image" Target="cid:image004.png@01D055CC.BE28D220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8.png"/><Relationship Id="rId35" Type="http://schemas.openxmlformats.org/officeDocument/2006/relationships/image" Target="media/image22.JPG"/><Relationship Id="rId8" Type="http://schemas.openxmlformats.org/officeDocument/2006/relationships/header" Target="header2.xml"/><Relationship Id="rId3" Type="http://schemas.openxmlformats.org/officeDocument/2006/relationships/settings" Target="setting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J:\Office2003\Plantillas_Intecsa\Especificacion%20%20MI-5E_MI-6E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Especificacion  MI-5E_MI-6E.dot</Template>
  <TotalTime>3</TotalTime>
  <Pages>13</Pages>
  <Words>1246</Words>
  <Characters>6859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IT-CD-06</vt:lpstr>
    </vt:vector>
  </TitlesOfParts>
  <Company>Intecsa Industrial , S.A.</Company>
  <LinksUpToDate>false</LinksUpToDate>
  <CharactersWithSpaces>8089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IT-CD-06</dc:title>
  <dc:subject>WORKFLOW</dc:subject>
  <dc:creator>SCE</dc:creator>
  <dc:description>INCLUIDO PUNTO 4 ENTERO</dc:description>
  <cp:lastModifiedBy>Cuartero Escobés, Susana</cp:lastModifiedBy>
  <cp:revision>5</cp:revision>
  <cp:lastPrinted>2016-07-07T07:49:00Z</cp:lastPrinted>
  <dcterms:created xsi:type="dcterms:W3CDTF">2024-03-05T08:08:00Z</dcterms:created>
  <dcterms:modified xsi:type="dcterms:W3CDTF">2024-03-05T08:10:00Z</dcterms:modified>
  <cp:version>3</cp:version>
</cp:coreProperties>
</file>